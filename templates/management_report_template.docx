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D1D6" w14:textId="442DB896" w:rsidR="00A9534B" w:rsidRPr="00DA43C5" w:rsidRDefault="007D5877" w:rsidP="00E21DF6">
      <w:pPr>
        <w:pStyle w:val="11"/>
        <w:adjustRightInd w:val="0"/>
        <w:snapToGrid w:val="0"/>
        <w:spacing w:before="65"/>
        <w:ind w:left="0"/>
        <w:rPr>
          <w:rFonts w:eastAsia="新細明體" w:cs="Arial"/>
          <w:bCs w:val="0"/>
          <w:kern w:val="2"/>
          <w:sz w:val="28"/>
          <w:szCs w:val="28"/>
          <w:lang w:eastAsia="zh-TW"/>
        </w:rPr>
      </w:pPr>
      <w:r w:rsidRPr="00DA43C5">
        <w:rPr>
          <w:rFonts w:eastAsia="新細明體" w:cs="Arial"/>
          <w:bCs w:val="0"/>
          <w:kern w:val="2"/>
          <w:sz w:val="28"/>
          <w:szCs w:val="28"/>
          <w:lang w:eastAsia="zh-TW"/>
        </w:rPr>
        <w:t>Management Report for</w:t>
      </w:r>
      <w:r w:rsidRPr="00DA43C5">
        <w:rPr>
          <w:rFonts w:eastAsia="新細明體" w:cs="Arial"/>
          <w:sz w:val="28"/>
          <w:szCs w:val="28"/>
          <w:lang w:eastAsia="zh-TW"/>
        </w:rPr>
        <w:t xml:space="preserve"> </w:t>
      </w:r>
      <w:proofErr w:type="gramStart"/>
      <w:r w:rsidR="00B93F8D" w:rsidRPr="00DA43C5">
        <w:rPr>
          <w:rFonts w:eastAsia="新細明體" w:cs="Arial"/>
          <w:bCs w:val="0"/>
          <w:kern w:val="2"/>
          <w:sz w:val="28"/>
          <w:szCs w:val="28"/>
          <w:lang w:eastAsia="zh-TW"/>
        </w:rPr>
        <w:t xml:space="preserve">{{ </w:t>
      </w:r>
      <w:proofErr w:type="spellStart"/>
      <w:r w:rsidR="00B93F8D" w:rsidRPr="00DA43C5">
        <w:rPr>
          <w:rFonts w:eastAsia="新細明體" w:cs="Arial"/>
          <w:bCs w:val="0"/>
          <w:kern w:val="2"/>
          <w:sz w:val="28"/>
          <w:szCs w:val="28"/>
          <w:lang w:eastAsia="zh-TW"/>
        </w:rPr>
        <w:t>this</w:t>
      </w:r>
      <w:proofErr w:type="gramEnd"/>
      <w:r w:rsidR="00B93F8D" w:rsidRPr="00DA43C5">
        <w:rPr>
          <w:rFonts w:eastAsia="新細明體" w:cs="Arial"/>
          <w:bCs w:val="0"/>
          <w:kern w:val="2"/>
          <w:sz w:val="28"/>
          <w:szCs w:val="28"/>
          <w:lang w:eastAsia="zh-TW"/>
        </w:rPr>
        <w:t>_</w:t>
      </w:r>
      <w:r w:rsidR="00BD6929">
        <w:rPr>
          <w:rFonts w:eastAsia="新細明體" w:cs="Arial" w:hint="eastAsia"/>
          <w:bCs w:val="0"/>
          <w:kern w:val="2"/>
          <w:sz w:val="28"/>
          <w:szCs w:val="28"/>
          <w:lang w:eastAsia="zh-TW"/>
        </w:rPr>
        <w:t>fiscal_</w:t>
      </w:r>
      <w:proofErr w:type="gramStart"/>
      <w:r w:rsidR="00B93F8D" w:rsidRPr="00DA43C5">
        <w:rPr>
          <w:rFonts w:eastAsia="新細明體" w:cs="Arial"/>
          <w:bCs w:val="0"/>
          <w:kern w:val="2"/>
          <w:sz w:val="28"/>
          <w:szCs w:val="28"/>
          <w:lang w:eastAsia="zh-TW"/>
        </w:rPr>
        <w:t>quarter</w:t>
      </w:r>
      <w:proofErr w:type="spellEnd"/>
      <w:r w:rsidR="00B93F8D" w:rsidRPr="00DA43C5">
        <w:rPr>
          <w:rFonts w:eastAsia="新細明體" w:cs="Arial"/>
          <w:bCs w:val="0"/>
          <w:kern w:val="2"/>
          <w:sz w:val="28"/>
          <w:szCs w:val="28"/>
          <w:lang w:eastAsia="zh-TW"/>
        </w:rPr>
        <w:t xml:space="preserve"> }</w:t>
      </w:r>
      <w:proofErr w:type="gramEnd"/>
      <w:r w:rsidR="00B93F8D" w:rsidRPr="00DA43C5">
        <w:rPr>
          <w:rFonts w:eastAsia="新細明體" w:cs="Arial"/>
          <w:bCs w:val="0"/>
          <w:kern w:val="2"/>
          <w:sz w:val="28"/>
          <w:szCs w:val="28"/>
          <w:lang w:eastAsia="zh-TW"/>
        </w:rPr>
        <w:t>}</w:t>
      </w:r>
      <w:r w:rsidR="00E77A59" w:rsidRPr="00DA43C5">
        <w:rPr>
          <w:rFonts w:eastAsia="新細明體" w:cs="Arial"/>
          <w:bCs w:val="0"/>
          <w:kern w:val="2"/>
          <w:sz w:val="28"/>
          <w:szCs w:val="28"/>
          <w:lang w:eastAsia="zh-TW"/>
        </w:rPr>
        <w:t xml:space="preserve"> </w:t>
      </w:r>
      <w:proofErr w:type="gramStart"/>
      <w:r w:rsidR="00DE2E08" w:rsidRPr="00DA43C5">
        <w:rPr>
          <w:rFonts w:eastAsia="新細明體" w:cs="Arial"/>
          <w:bCs w:val="0"/>
          <w:kern w:val="2"/>
          <w:sz w:val="28"/>
          <w:szCs w:val="28"/>
          <w:lang w:eastAsia="zh-TW"/>
        </w:rPr>
        <w:t xml:space="preserve">{{ </w:t>
      </w:r>
      <w:proofErr w:type="spellStart"/>
      <w:r w:rsidR="00DE2E08" w:rsidRPr="00DA43C5">
        <w:rPr>
          <w:rFonts w:eastAsia="新細明體" w:cs="Arial"/>
          <w:bCs w:val="0"/>
          <w:kern w:val="2"/>
          <w:sz w:val="28"/>
          <w:szCs w:val="28"/>
          <w:lang w:eastAsia="zh-TW"/>
        </w:rPr>
        <w:t>this</w:t>
      </w:r>
      <w:proofErr w:type="gramEnd"/>
      <w:r w:rsidR="00DE2E08" w:rsidRPr="00DA43C5">
        <w:rPr>
          <w:rFonts w:eastAsia="新細明體" w:cs="Arial"/>
          <w:bCs w:val="0"/>
          <w:kern w:val="2"/>
          <w:sz w:val="28"/>
          <w:szCs w:val="28"/>
          <w:lang w:eastAsia="zh-TW"/>
        </w:rPr>
        <w:t>_</w:t>
      </w:r>
      <w:proofErr w:type="gramStart"/>
      <w:r w:rsidR="00DE2E08" w:rsidRPr="00DA43C5">
        <w:rPr>
          <w:rFonts w:eastAsia="新細明體" w:cs="Arial"/>
          <w:bCs w:val="0"/>
          <w:kern w:val="2"/>
          <w:sz w:val="28"/>
          <w:szCs w:val="28"/>
          <w:lang w:eastAsia="zh-TW"/>
        </w:rPr>
        <w:t>year</w:t>
      </w:r>
      <w:proofErr w:type="spellEnd"/>
      <w:r w:rsidR="00DE2E08" w:rsidRPr="00DA43C5">
        <w:rPr>
          <w:rFonts w:eastAsia="新細明體" w:cs="Arial"/>
          <w:bCs w:val="0"/>
          <w:kern w:val="2"/>
          <w:sz w:val="28"/>
          <w:szCs w:val="28"/>
          <w:lang w:eastAsia="zh-TW"/>
        </w:rPr>
        <w:t xml:space="preserve"> }</w:t>
      </w:r>
      <w:proofErr w:type="gramEnd"/>
      <w:r w:rsidR="00DE2E08" w:rsidRPr="00DA43C5">
        <w:rPr>
          <w:rFonts w:eastAsia="新細明體" w:cs="Arial"/>
          <w:bCs w:val="0"/>
          <w:kern w:val="2"/>
          <w:sz w:val="28"/>
          <w:szCs w:val="28"/>
          <w:lang w:eastAsia="zh-TW"/>
        </w:rPr>
        <w:t>}</w:t>
      </w:r>
    </w:p>
    <w:p w14:paraId="13F6BE82" w14:textId="77777777" w:rsidR="00A9534B" w:rsidRPr="00DA43C5" w:rsidRDefault="00A9534B" w:rsidP="00E21DF6">
      <w:pPr>
        <w:pStyle w:val="a5"/>
        <w:adjustRightInd w:val="0"/>
        <w:snapToGrid w:val="0"/>
        <w:ind w:left="0" w:right="119"/>
        <w:jc w:val="both"/>
        <w:rPr>
          <w:rFonts w:eastAsia="新細明體" w:cs="Arial"/>
          <w:bCs/>
          <w:kern w:val="2"/>
          <w:sz w:val="20"/>
          <w:szCs w:val="20"/>
          <w:lang w:eastAsia="zh-TW"/>
        </w:rPr>
      </w:pPr>
    </w:p>
    <w:p w14:paraId="7BF74ACE" w14:textId="7B1F7987" w:rsidR="00A9534B" w:rsidRPr="00DA43C5" w:rsidRDefault="00010930" w:rsidP="00F663B8">
      <w:pPr>
        <w:adjustRightInd w:val="0"/>
        <w:snapToGrid w:val="0"/>
        <w:jc w:val="both"/>
        <w:rPr>
          <w:rFonts w:ascii="Arial" w:hAnsi="Arial" w:cs="Arial"/>
        </w:rPr>
      </w:pPr>
      <w:r w:rsidRPr="00DA43C5">
        <w:rPr>
          <w:rFonts w:ascii="Arial" w:hAnsi="Arial" w:cs="Arial"/>
        </w:rPr>
        <w:t>Hsinchu, Taiwan,</w:t>
      </w:r>
      <w:r w:rsidR="00705110" w:rsidRPr="00DA43C5">
        <w:rPr>
          <w:rFonts w:ascii="Arial" w:hAnsi="Arial" w:cs="Arial"/>
        </w:rPr>
        <w:t xml:space="preserve"> </w:t>
      </w:r>
      <w:proofErr w:type="gramStart"/>
      <w:r w:rsidR="00DE2E08" w:rsidRPr="00DA43C5">
        <w:rPr>
          <w:rFonts w:ascii="Arial" w:hAnsi="Arial" w:cs="Arial"/>
          <w:szCs w:val="24"/>
        </w:rPr>
        <w:t xml:space="preserve">{{ </w:t>
      </w:r>
      <w:proofErr w:type="spellStart"/>
      <w:r w:rsidR="00DE2E08" w:rsidRPr="00DA43C5">
        <w:rPr>
          <w:rFonts w:ascii="Arial" w:hAnsi="Arial" w:cs="Arial"/>
          <w:szCs w:val="24"/>
        </w:rPr>
        <w:t>event</w:t>
      </w:r>
      <w:proofErr w:type="gramEnd"/>
      <w:r w:rsidR="00DE2E08" w:rsidRPr="00DA43C5">
        <w:rPr>
          <w:rFonts w:ascii="Arial" w:hAnsi="Arial" w:cs="Arial"/>
          <w:szCs w:val="24"/>
        </w:rPr>
        <w:t>_</w:t>
      </w:r>
      <w:proofErr w:type="gramStart"/>
      <w:r w:rsidR="00DE2E08" w:rsidRPr="00DA43C5">
        <w:rPr>
          <w:rFonts w:ascii="Arial" w:hAnsi="Arial" w:cs="Arial"/>
          <w:szCs w:val="24"/>
        </w:rPr>
        <w:t>date</w:t>
      </w:r>
      <w:proofErr w:type="spellEnd"/>
      <w:r w:rsidR="00DE2E08" w:rsidRPr="00DA43C5">
        <w:rPr>
          <w:rFonts w:ascii="Arial" w:hAnsi="Arial" w:cs="Arial"/>
          <w:szCs w:val="24"/>
        </w:rPr>
        <w:t xml:space="preserve"> }</w:t>
      </w:r>
      <w:proofErr w:type="gramEnd"/>
      <w:r w:rsidR="00DE2E08" w:rsidRPr="00DA43C5">
        <w:rPr>
          <w:rFonts w:ascii="Arial" w:hAnsi="Arial" w:cs="Arial"/>
          <w:szCs w:val="24"/>
        </w:rPr>
        <w:t>}</w:t>
      </w:r>
      <w:r w:rsidR="007D5877" w:rsidRPr="00DA43C5">
        <w:rPr>
          <w:rFonts w:ascii="Arial" w:hAnsi="Arial" w:cs="Arial"/>
        </w:rPr>
        <w:t xml:space="preserve"> – </w:t>
      </w:r>
      <w:proofErr w:type="spellStart"/>
      <w:r w:rsidR="007D5877" w:rsidRPr="00DA43C5">
        <w:rPr>
          <w:rFonts w:ascii="Arial" w:hAnsi="Arial" w:cs="Arial"/>
        </w:rPr>
        <w:t>eMemory</w:t>
      </w:r>
      <w:proofErr w:type="spellEnd"/>
      <w:r w:rsidR="007D5877" w:rsidRPr="00DA43C5">
        <w:rPr>
          <w:rFonts w:ascii="Arial" w:hAnsi="Arial" w:cs="Arial"/>
        </w:rPr>
        <w:t xml:space="preserve"> Technology Inc. (TPE</w:t>
      </w:r>
      <w:r w:rsidR="00BA7810" w:rsidRPr="00DA43C5">
        <w:rPr>
          <w:rFonts w:ascii="Arial" w:hAnsi="Arial" w:cs="Arial"/>
        </w:rPr>
        <w:t xml:space="preserve">: </w:t>
      </w:r>
      <w:r w:rsidR="007D5877" w:rsidRPr="00DA43C5">
        <w:rPr>
          <w:rFonts w:ascii="Arial" w:hAnsi="Arial" w:cs="Arial"/>
        </w:rPr>
        <w:t xml:space="preserve">3529) reported financial results for its </w:t>
      </w:r>
      <w:r w:rsidR="005D061F" w:rsidRPr="00DA43C5">
        <w:rPr>
          <w:rFonts w:ascii="Arial" w:hAnsi="Arial" w:cs="Arial"/>
        </w:rPr>
        <w:t>fiscal</w:t>
      </w:r>
      <w:r w:rsidR="003846A9" w:rsidRPr="00DA43C5">
        <w:rPr>
          <w:rFonts w:ascii="Arial" w:hAnsi="Arial" w:cs="Arial"/>
        </w:rPr>
        <w:t xml:space="preserve"> quarter</w:t>
      </w:r>
      <w:r w:rsidR="006B49D3" w:rsidRPr="00DA43C5">
        <w:rPr>
          <w:rFonts w:ascii="Arial" w:hAnsi="Arial" w:cs="Arial"/>
        </w:rPr>
        <w:t xml:space="preserve">, which </w:t>
      </w:r>
      <w:r w:rsidR="003846A9" w:rsidRPr="00DA43C5">
        <w:rPr>
          <w:rFonts w:ascii="Arial" w:hAnsi="Arial" w:cs="Arial"/>
        </w:rPr>
        <w:t xml:space="preserve">ended </w:t>
      </w:r>
      <w:proofErr w:type="gramStart"/>
      <w:r w:rsidR="00F34E47" w:rsidRPr="00DA43C5">
        <w:rPr>
          <w:rFonts w:ascii="Arial" w:hAnsi="Arial" w:cs="Arial"/>
          <w:szCs w:val="24"/>
        </w:rPr>
        <w:t xml:space="preserve">{{ </w:t>
      </w:r>
      <w:proofErr w:type="spellStart"/>
      <w:r w:rsidR="00F34E47" w:rsidRPr="00DA43C5">
        <w:rPr>
          <w:rFonts w:ascii="Arial" w:hAnsi="Arial" w:cs="Arial"/>
          <w:szCs w:val="24"/>
        </w:rPr>
        <w:t>this</w:t>
      </w:r>
      <w:proofErr w:type="gramEnd"/>
      <w:r w:rsidR="00F34E47" w:rsidRPr="00DA43C5">
        <w:rPr>
          <w:rFonts w:ascii="Arial" w:hAnsi="Arial" w:cs="Arial"/>
          <w:szCs w:val="24"/>
        </w:rPr>
        <w:t>_quarter_end_</w:t>
      </w:r>
      <w:proofErr w:type="gramStart"/>
      <w:r w:rsidR="00F34E47" w:rsidRPr="00DA43C5">
        <w:rPr>
          <w:rFonts w:ascii="Arial" w:hAnsi="Arial" w:cs="Arial"/>
          <w:szCs w:val="24"/>
        </w:rPr>
        <w:t>date</w:t>
      </w:r>
      <w:proofErr w:type="spellEnd"/>
      <w:r w:rsidR="00F34E47" w:rsidRPr="00DA43C5">
        <w:rPr>
          <w:rFonts w:ascii="Arial" w:hAnsi="Arial" w:cs="Arial"/>
          <w:szCs w:val="24"/>
        </w:rPr>
        <w:t xml:space="preserve"> }</w:t>
      </w:r>
      <w:proofErr w:type="gramEnd"/>
      <w:r w:rsidR="00F34E47" w:rsidRPr="00DA43C5">
        <w:rPr>
          <w:rFonts w:ascii="Arial" w:hAnsi="Arial" w:cs="Arial"/>
          <w:szCs w:val="24"/>
        </w:rPr>
        <w:t>}</w:t>
      </w:r>
      <w:r w:rsidR="005B6224" w:rsidRPr="00DA43C5">
        <w:rPr>
          <w:rFonts w:ascii="Arial" w:hAnsi="Arial" w:cs="Arial"/>
        </w:rPr>
        <w:t>.</w:t>
      </w:r>
    </w:p>
    <w:p w14:paraId="58FDA8E9" w14:textId="77777777" w:rsidR="0058430E" w:rsidRPr="00DA43C5" w:rsidRDefault="0058430E" w:rsidP="00F663B8">
      <w:pPr>
        <w:adjustRightInd w:val="0"/>
        <w:snapToGrid w:val="0"/>
        <w:jc w:val="both"/>
        <w:rPr>
          <w:rFonts w:ascii="Arial" w:hAnsi="Arial" w:cs="Arial"/>
          <w:b/>
          <w:bCs/>
        </w:rPr>
      </w:pPr>
    </w:p>
    <w:p w14:paraId="53D6C947" w14:textId="4E893677" w:rsidR="00C1146A" w:rsidRPr="00DA43C5" w:rsidRDefault="00D90EE0" w:rsidP="00F663B8">
      <w:pPr>
        <w:adjustRightInd w:val="0"/>
        <w:snapToGrid w:val="0"/>
        <w:jc w:val="both"/>
        <w:rPr>
          <w:rFonts w:ascii="Arial" w:hAnsi="Arial" w:cs="Arial"/>
          <w:b/>
          <w:bCs/>
        </w:rPr>
      </w:pPr>
      <w:r w:rsidRPr="00DA43C5">
        <w:rPr>
          <w:rFonts w:ascii="Arial" w:hAnsi="Arial" w:cs="Arial"/>
          <w:b/>
          <w:bCs/>
        </w:rPr>
        <w:t>Executive Summary</w:t>
      </w:r>
    </w:p>
    <w:p w14:paraId="237723D6" w14:textId="2D86433C" w:rsidR="009C0C61" w:rsidRPr="00DA43C5" w:rsidRDefault="00163147" w:rsidP="00DE2E08">
      <w:pPr>
        <w:pStyle w:val="af2"/>
        <w:numPr>
          <w:ilvl w:val="0"/>
          <w:numId w:val="1"/>
        </w:numPr>
        <w:adjustRightInd w:val="0"/>
        <w:snapToGrid w:val="0"/>
        <w:spacing w:beforeLines="20" w:before="48"/>
        <w:ind w:leftChars="0" w:hanging="340"/>
        <w:jc w:val="both"/>
        <w:rPr>
          <w:rFonts w:ascii="Arial" w:hAnsi="Arial" w:cs="Arial"/>
        </w:rPr>
      </w:pPr>
      <w:proofErr w:type="gramStart"/>
      <w:r w:rsidRPr="0004525F">
        <w:rPr>
          <w:rFonts w:ascii="Arial" w:eastAsia="Times New Roman" w:hAnsi="Arial" w:cs="Arial"/>
          <w:kern w:val="0"/>
          <w:szCs w:val="24"/>
          <w:lang w:eastAsia="zh-CN"/>
        </w:rPr>
        <w:t xml:space="preserve">{{ </w:t>
      </w:r>
      <w:proofErr w:type="spellStart"/>
      <w:r w:rsidRPr="0004525F">
        <w:rPr>
          <w:rFonts w:ascii="Arial" w:hAnsi="Arial" w:cs="Arial"/>
          <w:kern w:val="0"/>
          <w:szCs w:val="24"/>
        </w:rPr>
        <w:t>this</w:t>
      </w:r>
      <w:proofErr w:type="gramEnd"/>
      <w:r w:rsidRPr="0004525F">
        <w:rPr>
          <w:rFonts w:ascii="Arial" w:hAnsi="Arial" w:cs="Arial"/>
          <w:kern w:val="0"/>
          <w:szCs w:val="24"/>
        </w:rPr>
        <w:t>_</w:t>
      </w:r>
      <w:r w:rsidRPr="0004525F">
        <w:rPr>
          <w:rFonts w:ascii="Arial" w:eastAsia="Times New Roman" w:hAnsi="Arial" w:cs="Arial"/>
          <w:kern w:val="0"/>
          <w:szCs w:val="24"/>
          <w:lang w:eastAsia="zh-CN"/>
        </w:rPr>
        <w:t>quarter</w:t>
      </w:r>
      <w:r w:rsidRPr="0004525F">
        <w:rPr>
          <w:rFonts w:ascii="Arial" w:eastAsia="微軟正黑體" w:hAnsi="Arial" w:cs="Arial"/>
          <w:color w:val="000000" w:themeColor="text1"/>
        </w:rPr>
        <w:t>_</w:t>
      </w:r>
      <w:proofErr w:type="gramStart"/>
      <w:r w:rsidRPr="0004525F">
        <w:rPr>
          <w:rFonts w:ascii="Arial" w:eastAsia="微軟正黑體" w:hAnsi="Arial" w:cs="Arial"/>
          <w:color w:val="000000" w:themeColor="text1"/>
        </w:rPr>
        <w:t>year</w:t>
      </w:r>
      <w:proofErr w:type="spellEnd"/>
      <w:r w:rsidRPr="0004525F">
        <w:rPr>
          <w:rFonts w:ascii="Arial" w:eastAsia="微軟正黑體" w:hAnsi="Arial" w:cs="Arial"/>
          <w:color w:val="000000" w:themeColor="text1"/>
        </w:rPr>
        <w:t xml:space="preserve"> }</w:t>
      </w:r>
      <w:proofErr w:type="gramEnd"/>
      <w:r w:rsidRPr="0004525F">
        <w:rPr>
          <w:rFonts w:ascii="Arial" w:eastAsia="微軟正黑體" w:hAnsi="Arial" w:cs="Arial"/>
          <w:color w:val="000000" w:themeColor="text1"/>
        </w:rPr>
        <w:t>}</w:t>
      </w:r>
      <w:r w:rsidR="0427410F" w:rsidRPr="00DA43C5">
        <w:rPr>
          <w:rFonts w:ascii="Arial" w:hAnsi="Arial" w:cs="Arial"/>
        </w:rPr>
        <w:t xml:space="preserve"> revenue was </w:t>
      </w:r>
      <w:r w:rsidR="003C27A9" w:rsidRPr="00DA43C5">
        <w:rPr>
          <w:rFonts w:ascii="Arial" w:hAnsi="Arial" w:cs="Arial"/>
        </w:rPr>
        <w:t xml:space="preserve">NT$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E31B4E">
        <w:rPr>
          <w:rFonts w:ascii="Arial" w:eastAsia="微軟正黑體" w:hAnsi="Arial" w:cs="Arial" w:hint="eastAsia"/>
          <w:color w:val="000000" w:themeColor="text1"/>
        </w:rPr>
        <w:t>net</w:t>
      </w:r>
      <w:proofErr w:type="gramEnd"/>
      <w:r w:rsidR="00E31B4E">
        <w:rPr>
          <w:rFonts w:ascii="Arial" w:eastAsia="微軟正黑體" w:hAnsi="Arial" w:cs="Arial" w:hint="eastAsia"/>
          <w:color w:val="000000" w:themeColor="text1"/>
        </w:rPr>
        <w:t>_</w:t>
      </w:r>
      <w:proofErr w:type="gramStart"/>
      <w:r w:rsidRPr="00DA43C5">
        <w:rPr>
          <w:rFonts w:ascii="Arial" w:eastAsia="微軟正黑體" w:hAnsi="Arial" w:cs="Arial"/>
          <w:color w:val="000000" w:themeColor="text1"/>
        </w:rPr>
        <w:t>revenue</w:t>
      </w:r>
      <w:proofErr w:type="spellEnd"/>
      <w:r w:rsidRPr="00DA43C5">
        <w:rPr>
          <w:rFonts w:ascii="Arial" w:eastAsia="微軟正黑體" w:hAnsi="Arial" w:cs="Arial"/>
          <w:color w:val="000000" w:themeColor="text1"/>
        </w:rPr>
        <w:t xml:space="preserve"> }</w:t>
      </w:r>
      <w:proofErr w:type="gramEnd"/>
      <w:r w:rsidRPr="00DA43C5">
        <w:rPr>
          <w:rFonts w:ascii="Arial" w:eastAsia="微軟正黑體" w:hAnsi="Arial" w:cs="Arial"/>
          <w:color w:val="000000" w:themeColor="text1"/>
        </w:rPr>
        <w:t>}</w:t>
      </w:r>
      <w:r w:rsidR="0427410F" w:rsidRPr="00DA43C5">
        <w:rPr>
          <w:rFonts w:ascii="Arial" w:hAnsi="Arial" w:cs="Arial"/>
        </w:rPr>
        <w:t xml:space="preserve">,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E31B4E">
        <w:rPr>
          <w:rFonts w:ascii="Arial" w:eastAsia="微軟正黑體" w:hAnsi="Arial" w:cs="Arial" w:hint="eastAsia"/>
          <w:color w:val="000000" w:themeColor="text1"/>
        </w:rPr>
        <w:t>net</w:t>
      </w:r>
      <w:proofErr w:type="gramEnd"/>
      <w:r w:rsidR="00E31B4E">
        <w:rPr>
          <w:rFonts w:ascii="Arial" w:eastAsia="微軟正黑體" w:hAnsi="Arial" w:cs="Arial" w:hint="eastAsia"/>
          <w:color w:val="000000" w:themeColor="text1"/>
        </w:rPr>
        <w:t>_</w:t>
      </w:r>
      <w:r w:rsidRPr="00DA43C5">
        <w:rPr>
          <w:rFonts w:ascii="Arial" w:eastAsia="微軟正黑體" w:hAnsi="Arial" w:cs="Arial"/>
          <w:color w:val="000000" w:themeColor="text1"/>
        </w:rPr>
        <w:t>revenue_</w:t>
      </w:r>
      <w:proofErr w:type="gramStart"/>
      <w:r w:rsidRPr="00DA43C5">
        <w:rPr>
          <w:rFonts w:ascii="Arial" w:eastAsia="微軟正黑體" w:hAnsi="Arial" w:cs="Arial"/>
          <w:color w:val="000000" w:themeColor="text1"/>
        </w:rPr>
        <w:t>qoq</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proofErr w:type="gramEnd"/>
      <w:r w:rsidR="0427410F" w:rsidRPr="00DA43C5">
        <w:rPr>
          <w:rFonts w:ascii="Arial" w:hAnsi="Arial" w:cs="Arial"/>
        </w:rPr>
        <w:t xml:space="preserve"> sequentially</w:t>
      </w:r>
      <w:r w:rsidR="7C4BF28D" w:rsidRPr="00DA43C5">
        <w:rPr>
          <w:rFonts w:ascii="Arial" w:hAnsi="Arial" w:cs="Arial"/>
        </w:rPr>
        <w:t xml:space="preserve">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E31B4E">
        <w:rPr>
          <w:rFonts w:ascii="Arial" w:eastAsia="微軟正黑體" w:hAnsi="Arial" w:cs="Arial" w:hint="eastAsia"/>
          <w:color w:val="000000" w:themeColor="text1"/>
        </w:rPr>
        <w:t>net</w:t>
      </w:r>
      <w:proofErr w:type="gramEnd"/>
      <w:r w:rsidR="00E31B4E">
        <w:rPr>
          <w:rFonts w:ascii="Arial" w:eastAsia="微軟正黑體" w:hAnsi="Arial" w:cs="Arial" w:hint="eastAsia"/>
          <w:color w:val="000000" w:themeColor="text1"/>
        </w:rPr>
        <w:t>_</w:t>
      </w:r>
      <w:r w:rsidRPr="00DA43C5">
        <w:rPr>
          <w:rFonts w:ascii="Arial" w:eastAsia="微軟正黑體" w:hAnsi="Arial" w:cs="Arial"/>
          <w:color w:val="000000" w:themeColor="text1"/>
        </w:rPr>
        <w:t>revenue_</w:t>
      </w:r>
      <w:proofErr w:type="gramStart"/>
      <w:r w:rsidRPr="00DA43C5">
        <w:rPr>
          <w:rFonts w:ascii="Arial" w:eastAsia="微軟正黑體" w:hAnsi="Arial" w:cs="Arial"/>
          <w:color w:val="000000" w:themeColor="text1"/>
        </w:rPr>
        <w:t>yoy</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proofErr w:type="gramEnd"/>
      <w:r w:rsidR="0427410F" w:rsidRPr="00DA43C5">
        <w:rPr>
          <w:rFonts w:ascii="Arial" w:hAnsi="Arial" w:cs="Arial"/>
        </w:rPr>
        <w:t xml:space="preserve"> year-over-year. </w:t>
      </w:r>
      <w:r w:rsidR="3A0CA906" w:rsidRPr="00DA43C5">
        <w:rPr>
          <w:rFonts w:ascii="Arial" w:hAnsi="Arial" w:cs="Arial"/>
        </w:rPr>
        <w:t>Operating Margin</w:t>
      </w:r>
      <w:r w:rsidR="3C1E286A" w:rsidRPr="00DA43C5">
        <w:rPr>
          <w:rFonts w:ascii="Arial" w:hAnsi="Arial" w:cs="Arial"/>
        </w:rPr>
        <w:t xml:space="preserve"> was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Pr="00DA43C5">
        <w:rPr>
          <w:rFonts w:ascii="Arial" w:eastAsia="微軟正黑體" w:hAnsi="Arial" w:cs="Arial"/>
          <w:color w:val="000000" w:themeColor="text1"/>
        </w:rPr>
        <w:t>.operating</w:t>
      </w:r>
      <w:proofErr w:type="gramEnd"/>
      <w:r w:rsidRPr="00DA43C5">
        <w:rPr>
          <w:rFonts w:ascii="Arial" w:eastAsia="微軟正黑體" w:hAnsi="Arial" w:cs="Arial"/>
          <w:color w:val="000000" w:themeColor="text1"/>
        </w:rPr>
        <w:t>_</w:t>
      </w:r>
      <w:proofErr w:type="gramStart"/>
      <w:r w:rsidRPr="00DA43C5">
        <w:rPr>
          <w:rFonts w:ascii="Arial" w:eastAsia="微軟正黑體" w:hAnsi="Arial" w:cs="Arial"/>
          <w:color w:val="000000" w:themeColor="text1"/>
        </w:rPr>
        <w:t>margin</w:t>
      </w:r>
      <w:proofErr w:type="spellEnd"/>
      <w:r w:rsidRPr="00DA43C5">
        <w:rPr>
          <w:rFonts w:ascii="Arial" w:eastAsia="微軟正黑體" w:hAnsi="Arial" w:cs="Arial"/>
          <w:color w:val="000000" w:themeColor="text1"/>
        </w:rPr>
        <w:t xml:space="preserve"> }}</w:t>
      </w:r>
      <w:r w:rsidR="00042A91">
        <w:rPr>
          <w:rFonts w:ascii="Arial" w:eastAsia="微軟正黑體" w:hAnsi="Arial" w:cs="Arial"/>
          <w:color w:val="000000" w:themeColor="text1"/>
        </w:rPr>
        <w:t>%</w:t>
      </w:r>
      <w:proofErr w:type="gramEnd"/>
      <w:r w:rsidR="3C1E286A" w:rsidRPr="00DA43C5">
        <w:rPr>
          <w:rFonts w:ascii="Arial" w:hAnsi="Arial" w:cs="Arial"/>
        </w:rPr>
        <w:t>,</w:t>
      </w:r>
      <w:r w:rsidR="00861E9E" w:rsidRPr="00DA43C5">
        <w:rPr>
          <w:rFonts w:ascii="Arial" w:hAnsi="Arial" w:cs="Arial"/>
        </w:rPr>
        <w:t xml:space="preserve">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Pr="00DA43C5">
        <w:rPr>
          <w:rFonts w:ascii="Arial" w:eastAsia="微軟正黑體" w:hAnsi="Arial" w:cs="Arial"/>
          <w:color w:val="000000" w:themeColor="text1"/>
        </w:rPr>
        <w:t>.operating</w:t>
      </w:r>
      <w:proofErr w:type="gramEnd"/>
      <w:r w:rsidRPr="00DA43C5">
        <w:rPr>
          <w:rFonts w:ascii="Arial" w:eastAsia="微軟正黑體" w:hAnsi="Arial" w:cs="Arial"/>
          <w:color w:val="000000" w:themeColor="text1"/>
        </w:rPr>
        <w:t>_margin_</w:t>
      </w:r>
      <w:proofErr w:type="gramStart"/>
      <w:r w:rsidRPr="00DA43C5">
        <w:rPr>
          <w:rFonts w:ascii="Arial" w:eastAsia="微軟正黑體" w:hAnsi="Arial" w:cs="Arial"/>
          <w:color w:val="000000" w:themeColor="text1"/>
        </w:rPr>
        <w:t>qoq</w:t>
      </w:r>
      <w:proofErr w:type="spellEnd"/>
      <w:r w:rsidRPr="00DA43C5">
        <w:rPr>
          <w:rFonts w:ascii="Arial" w:eastAsia="微軟正黑體" w:hAnsi="Arial" w:cs="Arial"/>
          <w:color w:val="000000" w:themeColor="text1"/>
        </w:rPr>
        <w:t xml:space="preserve"> }</w:t>
      </w:r>
      <w:proofErr w:type="gramEnd"/>
      <w:r w:rsidRPr="00DA43C5">
        <w:rPr>
          <w:rFonts w:ascii="Arial" w:eastAsia="微軟正黑體" w:hAnsi="Arial" w:cs="Arial"/>
          <w:color w:val="000000" w:themeColor="text1"/>
        </w:rPr>
        <w:t>}</w:t>
      </w:r>
      <w:r w:rsidR="234642B7" w:rsidRPr="00DA43C5">
        <w:rPr>
          <w:rFonts w:ascii="Arial" w:hAnsi="Arial" w:cs="Arial"/>
        </w:rPr>
        <w:t xml:space="preserve"> QoQ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Pr="00DA43C5">
        <w:rPr>
          <w:rFonts w:ascii="Arial" w:eastAsia="微軟正黑體" w:hAnsi="Arial" w:cs="Arial"/>
          <w:color w:val="000000" w:themeColor="text1"/>
        </w:rPr>
        <w:t>.operating</w:t>
      </w:r>
      <w:proofErr w:type="gramEnd"/>
      <w:r w:rsidRPr="00DA43C5">
        <w:rPr>
          <w:rFonts w:ascii="Arial" w:eastAsia="微軟正黑體" w:hAnsi="Arial" w:cs="Arial"/>
          <w:color w:val="000000" w:themeColor="text1"/>
        </w:rPr>
        <w:t>_margin_</w:t>
      </w:r>
      <w:proofErr w:type="gramStart"/>
      <w:r w:rsidRPr="00DA43C5">
        <w:rPr>
          <w:rFonts w:ascii="Arial" w:eastAsia="微軟正黑體" w:hAnsi="Arial" w:cs="Arial"/>
          <w:color w:val="000000" w:themeColor="text1"/>
        </w:rPr>
        <w:t>yoy</w:t>
      </w:r>
      <w:proofErr w:type="spellEnd"/>
      <w:r w:rsidRPr="00DA43C5">
        <w:rPr>
          <w:rFonts w:ascii="Arial" w:eastAsia="微軟正黑體" w:hAnsi="Arial" w:cs="Arial"/>
          <w:color w:val="000000" w:themeColor="text1"/>
        </w:rPr>
        <w:t xml:space="preserve"> }</w:t>
      </w:r>
      <w:proofErr w:type="gramEnd"/>
      <w:r w:rsidRPr="00DA43C5">
        <w:rPr>
          <w:rFonts w:ascii="Arial" w:eastAsia="微軟正黑體" w:hAnsi="Arial" w:cs="Arial"/>
          <w:color w:val="000000" w:themeColor="text1"/>
        </w:rPr>
        <w:t>}</w:t>
      </w:r>
      <w:r w:rsidR="234642B7" w:rsidRPr="00DA43C5">
        <w:rPr>
          <w:rFonts w:ascii="Arial" w:hAnsi="Arial" w:cs="Arial"/>
        </w:rPr>
        <w:t xml:space="preserve"> YoY.</w:t>
      </w:r>
      <w:r w:rsidR="3A0CA906" w:rsidRPr="00DA43C5">
        <w:rPr>
          <w:rFonts w:ascii="Arial" w:hAnsi="Arial" w:cs="Arial"/>
        </w:rPr>
        <w:t xml:space="preserve"> </w:t>
      </w:r>
      <w:r w:rsidR="00473714" w:rsidRPr="00DA43C5">
        <w:rPr>
          <w:rFonts w:ascii="Arial" w:hAnsi="Arial" w:cs="Arial"/>
        </w:rPr>
        <w:t xml:space="preserve">Net income was </w:t>
      </w:r>
      <w:r w:rsidR="00B332E5" w:rsidRPr="00DA43C5">
        <w:rPr>
          <w:rFonts w:ascii="Arial" w:hAnsi="Arial" w:cs="Arial"/>
        </w:rPr>
        <w:t xml:space="preserve">NT$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587E27">
        <w:rPr>
          <w:rFonts w:ascii="Arial" w:eastAsia="微軟正黑體" w:hAnsi="Arial" w:cs="Arial"/>
          <w:color w:val="000000" w:themeColor="text1"/>
        </w:rPr>
        <w:t>net</w:t>
      </w:r>
      <w:proofErr w:type="gramEnd"/>
      <w:r w:rsidR="00587E27">
        <w:rPr>
          <w:rFonts w:ascii="Arial" w:eastAsia="微軟正黑體" w:hAnsi="Arial" w:cs="Arial"/>
          <w:color w:val="000000" w:themeColor="text1"/>
        </w:rPr>
        <w:t>_profit_</w:t>
      </w:r>
      <w:proofErr w:type="gramStart"/>
      <w:r w:rsidR="00587E27">
        <w:rPr>
          <w:rFonts w:ascii="Arial" w:eastAsia="微軟正黑體" w:hAnsi="Arial" w:cs="Arial"/>
          <w:color w:val="000000" w:themeColor="text1"/>
        </w:rPr>
        <w:t>shareholders</w:t>
      </w:r>
      <w:proofErr w:type="spellEnd"/>
      <w:r w:rsidRPr="00DA43C5">
        <w:rPr>
          <w:rFonts w:ascii="Arial" w:eastAsia="微軟正黑體" w:hAnsi="Arial" w:cs="Arial"/>
          <w:color w:val="000000" w:themeColor="text1"/>
        </w:rPr>
        <w:t xml:space="preserve"> }</w:t>
      </w:r>
      <w:proofErr w:type="gramEnd"/>
      <w:r w:rsidRPr="00DA43C5">
        <w:rPr>
          <w:rFonts w:ascii="Arial" w:eastAsia="微軟正黑體" w:hAnsi="Arial" w:cs="Arial"/>
          <w:color w:val="000000" w:themeColor="text1"/>
        </w:rPr>
        <w:t>}</w:t>
      </w:r>
      <w:r w:rsidR="00B36043" w:rsidRPr="00DA43C5">
        <w:rPr>
          <w:rFonts w:ascii="Arial" w:hAnsi="Arial" w:cs="Arial"/>
        </w:rPr>
        <w:t xml:space="preserve">,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587E27">
        <w:rPr>
          <w:rFonts w:ascii="Arial" w:eastAsia="微軟正黑體" w:hAnsi="Arial" w:cs="Arial"/>
          <w:color w:val="000000" w:themeColor="text1"/>
        </w:rPr>
        <w:t>net</w:t>
      </w:r>
      <w:proofErr w:type="gramEnd"/>
      <w:r w:rsidR="00587E27">
        <w:rPr>
          <w:rFonts w:ascii="Arial" w:eastAsia="微軟正黑體" w:hAnsi="Arial" w:cs="Arial"/>
          <w:color w:val="000000" w:themeColor="text1"/>
        </w:rPr>
        <w:t>_profit_shareholders</w:t>
      </w:r>
      <w:r w:rsidRPr="00DA43C5">
        <w:rPr>
          <w:rFonts w:ascii="Arial" w:eastAsia="微軟正黑體" w:hAnsi="Arial" w:cs="Arial"/>
          <w:color w:val="000000" w:themeColor="text1"/>
        </w:rPr>
        <w:t>_</w:t>
      </w:r>
      <w:proofErr w:type="gramStart"/>
      <w:r w:rsidRPr="00DA43C5">
        <w:rPr>
          <w:rFonts w:ascii="Arial" w:eastAsia="微軟正黑體" w:hAnsi="Arial" w:cs="Arial"/>
          <w:color w:val="000000" w:themeColor="text1"/>
        </w:rPr>
        <w:t>qoq</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proofErr w:type="gramEnd"/>
      <w:r w:rsidR="00473714" w:rsidRPr="00DA43C5">
        <w:rPr>
          <w:rFonts w:ascii="Arial" w:hAnsi="Arial" w:cs="Arial"/>
        </w:rPr>
        <w:t xml:space="preserve"> sequentially </w:t>
      </w:r>
      <w:proofErr w:type="gramStart"/>
      <w:r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Pr="00DA43C5">
        <w:rPr>
          <w:rFonts w:ascii="Arial" w:eastAsia="微軟正黑體" w:hAnsi="Arial" w:cs="Arial"/>
          <w:color w:val="000000" w:themeColor="text1"/>
        </w:rPr>
        <w:t>.</w:t>
      </w:r>
      <w:r w:rsidR="00587E27">
        <w:rPr>
          <w:rFonts w:ascii="Arial" w:eastAsia="微軟正黑體" w:hAnsi="Arial" w:cs="Arial"/>
          <w:color w:val="000000" w:themeColor="text1"/>
        </w:rPr>
        <w:t>net</w:t>
      </w:r>
      <w:proofErr w:type="gramEnd"/>
      <w:r w:rsidR="00587E27">
        <w:rPr>
          <w:rFonts w:ascii="Arial" w:eastAsia="微軟正黑體" w:hAnsi="Arial" w:cs="Arial"/>
          <w:color w:val="000000" w:themeColor="text1"/>
        </w:rPr>
        <w:t>_profit_shareholders</w:t>
      </w:r>
      <w:r w:rsidRPr="00DA43C5">
        <w:rPr>
          <w:rFonts w:ascii="Arial" w:eastAsia="微軟正黑體" w:hAnsi="Arial" w:cs="Arial"/>
          <w:color w:val="000000" w:themeColor="text1"/>
        </w:rPr>
        <w:t>_</w:t>
      </w:r>
      <w:proofErr w:type="gramStart"/>
      <w:r w:rsidRPr="00DA43C5">
        <w:rPr>
          <w:rFonts w:ascii="Arial" w:eastAsia="微軟正黑體" w:hAnsi="Arial" w:cs="Arial"/>
          <w:color w:val="000000" w:themeColor="text1"/>
        </w:rPr>
        <w:t>yoy</w:t>
      </w:r>
      <w:proofErr w:type="spellEnd"/>
      <w:r w:rsidRPr="00DA43C5">
        <w:rPr>
          <w:rFonts w:ascii="Arial" w:eastAsia="微軟正黑體" w:hAnsi="Arial" w:cs="Arial"/>
          <w:color w:val="000000" w:themeColor="text1"/>
        </w:rPr>
        <w:t xml:space="preserve"> }}</w:t>
      </w:r>
      <w:r w:rsidR="00F75DEE">
        <w:rPr>
          <w:rFonts w:ascii="Arial" w:eastAsia="微軟正黑體" w:hAnsi="Arial" w:cs="Arial" w:hint="eastAsia"/>
          <w:color w:val="000000" w:themeColor="text1"/>
        </w:rPr>
        <w:t>%</w:t>
      </w:r>
      <w:proofErr w:type="gramEnd"/>
      <w:r w:rsidR="00473714" w:rsidRPr="00DA43C5">
        <w:rPr>
          <w:rFonts w:ascii="Arial" w:hAnsi="Arial" w:cs="Arial"/>
        </w:rPr>
        <w:t xml:space="preserve"> year-over-year.</w:t>
      </w:r>
      <w:bookmarkStart w:id="0" w:name="_Hlk197515512"/>
    </w:p>
    <w:p w14:paraId="461DF26D" w14:textId="77777777" w:rsidR="00DE2E08" w:rsidRPr="00DA43C5" w:rsidRDefault="00DE2E08" w:rsidP="009C0C61">
      <w:pPr>
        <w:pStyle w:val="af2"/>
        <w:numPr>
          <w:ilvl w:val="0"/>
          <w:numId w:val="1"/>
        </w:numPr>
        <w:adjustRightInd w:val="0"/>
        <w:snapToGrid w:val="0"/>
        <w:spacing w:beforeLines="20" w:before="48"/>
        <w:ind w:leftChars="0" w:hanging="340"/>
        <w:jc w:val="both"/>
        <w:rPr>
          <w:rFonts w:ascii="Arial" w:hAnsi="Arial" w:cs="Arial"/>
        </w:rPr>
      </w:pPr>
      <w:proofErr w:type="gramStart"/>
      <w:r w:rsidRPr="00DA43C5">
        <w:rPr>
          <w:rFonts w:ascii="Arial" w:eastAsia="微軟正黑體" w:hAnsi="Arial" w:cs="Arial"/>
        </w:rPr>
        <w:t xml:space="preserve">{{ </w:t>
      </w:r>
      <w:proofErr w:type="spellStart"/>
      <w:r w:rsidRPr="00DA43C5">
        <w:rPr>
          <w:rFonts w:ascii="Arial" w:eastAsia="微軟正黑體" w:hAnsi="Arial" w:cs="Arial"/>
        </w:rPr>
        <w:t>future</w:t>
      </w:r>
      <w:proofErr w:type="gramEnd"/>
      <w:r w:rsidRPr="00DA43C5">
        <w:rPr>
          <w:rFonts w:ascii="Arial" w:eastAsia="微軟正黑體" w:hAnsi="Arial" w:cs="Arial"/>
        </w:rPr>
        <w:t>_</w:t>
      </w:r>
      <w:proofErr w:type="gramStart"/>
      <w:r w:rsidRPr="00DA43C5">
        <w:rPr>
          <w:rFonts w:ascii="Arial" w:eastAsia="微軟正黑體" w:hAnsi="Arial" w:cs="Arial"/>
        </w:rPr>
        <w:t>outlook.licensing</w:t>
      </w:r>
      <w:proofErr w:type="gramEnd"/>
      <w:r w:rsidRPr="00DA43C5">
        <w:rPr>
          <w:rFonts w:ascii="Arial" w:eastAsia="微軟正黑體" w:hAnsi="Arial" w:cs="Arial"/>
        </w:rPr>
        <w:t>_</w:t>
      </w:r>
      <w:proofErr w:type="gramStart"/>
      <w:r w:rsidRPr="00DA43C5">
        <w:rPr>
          <w:rFonts w:ascii="Arial" w:eastAsia="微軟正黑體" w:hAnsi="Arial" w:cs="Arial"/>
        </w:rPr>
        <w:t>outlook</w:t>
      </w:r>
      <w:proofErr w:type="spellEnd"/>
      <w:r w:rsidRPr="00DA43C5">
        <w:rPr>
          <w:rFonts w:ascii="Arial" w:eastAsia="微軟正黑體" w:hAnsi="Arial" w:cs="Arial"/>
        </w:rPr>
        <w:t xml:space="preserve"> }</w:t>
      </w:r>
      <w:proofErr w:type="gramEnd"/>
      <w:r w:rsidRPr="00DA43C5">
        <w:rPr>
          <w:rFonts w:ascii="Arial" w:eastAsia="微軟正黑體" w:hAnsi="Arial" w:cs="Arial"/>
        </w:rPr>
        <w:t>}</w:t>
      </w:r>
    </w:p>
    <w:p w14:paraId="7D281BD1" w14:textId="6C925D9B" w:rsidR="00F41A4F" w:rsidRPr="00DA43C5" w:rsidRDefault="00DE2E08" w:rsidP="009C0C61">
      <w:pPr>
        <w:pStyle w:val="af2"/>
        <w:numPr>
          <w:ilvl w:val="0"/>
          <w:numId w:val="1"/>
        </w:numPr>
        <w:adjustRightInd w:val="0"/>
        <w:snapToGrid w:val="0"/>
        <w:spacing w:beforeLines="20" w:before="48"/>
        <w:ind w:leftChars="0" w:hanging="340"/>
        <w:jc w:val="both"/>
        <w:rPr>
          <w:rFonts w:ascii="Arial" w:hAnsi="Arial" w:cs="Arial"/>
        </w:rPr>
      </w:pPr>
      <w:proofErr w:type="gramStart"/>
      <w:r w:rsidRPr="00DA43C5">
        <w:rPr>
          <w:rFonts w:ascii="Arial" w:eastAsia="微軟正黑體" w:hAnsi="Arial" w:cs="Arial"/>
        </w:rPr>
        <w:t xml:space="preserve">{{ </w:t>
      </w:r>
      <w:proofErr w:type="spellStart"/>
      <w:r w:rsidRPr="00DA43C5">
        <w:rPr>
          <w:rFonts w:ascii="Arial" w:eastAsia="微軟正黑體" w:hAnsi="Arial" w:cs="Arial"/>
        </w:rPr>
        <w:t>future</w:t>
      </w:r>
      <w:proofErr w:type="gramEnd"/>
      <w:r w:rsidRPr="00DA43C5">
        <w:rPr>
          <w:rFonts w:ascii="Arial" w:eastAsia="微軟正黑體" w:hAnsi="Arial" w:cs="Arial"/>
        </w:rPr>
        <w:t>_</w:t>
      </w:r>
      <w:proofErr w:type="gramStart"/>
      <w:r w:rsidRPr="00DA43C5">
        <w:rPr>
          <w:rFonts w:ascii="Arial" w:eastAsia="微軟正黑體" w:hAnsi="Arial" w:cs="Arial"/>
        </w:rPr>
        <w:t>outlook.royalty</w:t>
      </w:r>
      <w:proofErr w:type="gramEnd"/>
      <w:r w:rsidRPr="00DA43C5">
        <w:rPr>
          <w:rFonts w:ascii="Arial" w:eastAsia="微軟正黑體" w:hAnsi="Arial" w:cs="Arial"/>
        </w:rPr>
        <w:t>_</w:t>
      </w:r>
      <w:proofErr w:type="gramStart"/>
      <w:r w:rsidRPr="00DA43C5">
        <w:rPr>
          <w:rFonts w:ascii="Arial" w:eastAsia="微軟正黑體" w:hAnsi="Arial" w:cs="Arial"/>
        </w:rPr>
        <w:t>outlook</w:t>
      </w:r>
      <w:proofErr w:type="spellEnd"/>
      <w:r w:rsidRPr="00DA43C5">
        <w:rPr>
          <w:rFonts w:ascii="Arial" w:eastAsia="微軟正黑體" w:hAnsi="Arial" w:cs="Arial"/>
        </w:rPr>
        <w:t xml:space="preserve"> }</w:t>
      </w:r>
      <w:proofErr w:type="gramEnd"/>
      <w:r w:rsidRPr="00DA43C5">
        <w:rPr>
          <w:rFonts w:ascii="Arial" w:eastAsia="微軟正黑體" w:hAnsi="Arial" w:cs="Arial"/>
        </w:rPr>
        <w:t>}</w:t>
      </w:r>
    </w:p>
    <w:bookmarkEnd w:id="0"/>
    <w:p w14:paraId="6761C773" w14:textId="77777777" w:rsidR="00BB17E2" w:rsidRPr="00DA43C5" w:rsidRDefault="00BB17E2" w:rsidP="00BB17E2">
      <w:pPr>
        <w:pStyle w:val="af2"/>
        <w:adjustRightInd w:val="0"/>
        <w:snapToGrid w:val="0"/>
        <w:spacing w:beforeLines="20" w:before="48"/>
        <w:ind w:leftChars="0" w:left="340"/>
        <w:jc w:val="both"/>
        <w:rPr>
          <w:rFonts w:ascii="Arial" w:hAnsi="Arial" w:cs="Arial"/>
        </w:rPr>
      </w:pPr>
    </w:p>
    <w:p w14:paraId="03069688" w14:textId="77777777" w:rsidR="00DE2E08" w:rsidRPr="00DA43C5" w:rsidRDefault="00DE2E08" w:rsidP="00BB17E2">
      <w:pPr>
        <w:pStyle w:val="af2"/>
        <w:adjustRightInd w:val="0"/>
        <w:snapToGrid w:val="0"/>
        <w:spacing w:beforeLines="20" w:before="48"/>
        <w:ind w:leftChars="0" w:left="340"/>
        <w:jc w:val="both"/>
        <w:rPr>
          <w:rFonts w:ascii="Arial" w:hAnsi="Arial" w:cs="Arial"/>
        </w:rPr>
      </w:pPr>
    </w:p>
    <w:p w14:paraId="43F19365" w14:textId="77777777" w:rsidR="005216E8" w:rsidRPr="00DA43C5" w:rsidRDefault="0089079B" w:rsidP="00E21DF6">
      <w:pPr>
        <w:pStyle w:val="11"/>
        <w:adjustRightInd w:val="0"/>
        <w:snapToGrid w:val="0"/>
        <w:ind w:left="0"/>
        <w:jc w:val="both"/>
        <w:rPr>
          <w:rFonts w:eastAsia="新細明體" w:cs="Arial"/>
          <w:bCs w:val="0"/>
          <w:kern w:val="2"/>
          <w:lang w:eastAsia="zh-TW"/>
        </w:rPr>
      </w:pPr>
      <w:r w:rsidRPr="00DA43C5">
        <w:rPr>
          <w:rFonts w:eastAsia="新細明體" w:cs="Arial"/>
          <w:bCs w:val="0"/>
          <w:kern w:val="2"/>
          <w:lang w:eastAsia="zh-TW"/>
        </w:rPr>
        <w:t>Financial</w:t>
      </w:r>
      <w:r w:rsidR="007D5877" w:rsidRPr="00DA43C5">
        <w:rPr>
          <w:rFonts w:eastAsia="新細明體" w:cs="Arial"/>
          <w:bCs w:val="0"/>
          <w:kern w:val="2"/>
          <w:lang w:eastAsia="zh-TW"/>
        </w:rPr>
        <w:t xml:space="preserve"> Results </w:t>
      </w:r>
    </w:p>
    <w:p w14:paraId="25B05825" w14:textId="77777777" w:rsidR="009C545D" w:rsidRPr="00DA43C5" w:rsidRDefault="007D5877" w:rsidP="00E21DF6">
      <w:pPr>
        <w:pStyle w:val="11"/>
        <w:adjustRightInd w:val="0"/>
        <w:snapToGrid w:val="0"/>
        <w:ind w:left="0"/>
        <w:jc w:val="both"/>
        <w:rPr>
          <w:rFonts w:eastAsia="新細明體" w:cs="Arial"/>
          <w:b w:val="0"/>
          <w:bCs w:val="0"/>
          <w:kern w:val="2"/>
          <w:sz w:val="20"/>
          <w:szCs w:val="20"/>
          <w:lang w:eastAsia="zh-TW"/>
        </w:rPr>
      </w:pPr>
      <w:r w:rsidRPr="00DA43C5">
        <w:rPr>
          <w:rFonts w:eastAsia="新細明體" w:cs="Arial"/>
          <w:b w:val="0"/>
          <w:bCs w:val="0"/>
          <w:kern w:val="2"/>
          <w:sz w:val="20"/>
          <w:szCs w:val="20"/>
          <w:lang w:eastAsia="zh-TW"/>
        </w:rPr>
        <w:t>(Amounts in thousands of NT</w:t>
      </w:r>
      <w:r w:rsidR="006D7522" w:rsidRPr="00DA43C5">
        <w:rPr>
          <w:rFonts w:eastAsia="新細明體" w:cs="Arial"/>
          <w:b w:val="0"/>
          <w:bCs w:val="0"/>
          <w:kern w:val="2"/>
          <w:sz w:val="20"/>
          <w:szCs w:val="20"/>
          <w:lang w:eastAsia="zh-TW"/>
        </w:rPr>
        <w:t>$</w:t>
      </w:r>
      <w:r w:rsidRPr="00DA43C5">
        <w:rPr>
          <w:rFonts w:eastAsia="新細明體" w:cs="Arial"/>
          <w:b w:val="0"/>
          <w:bCs w:val="0"/>
          <w:kern w:val="2"/>
          <w:sz w:val="20"/>
          <w:szCs w:val="20"/>
          <w:lang w:eastAsia="zh-TW"/>
        </w:rPr>
        <w: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2"/>
        <w:gridCol w:w="1092"/>
        <w:gridCol w:w="1092"/>
        <w:gridCol w:w="1092"/>
        <w:gridCol w:w="1093"/>
        <w:gridCol w:w="1092"/>
        <w:gridCol w:w="1092"/>
        <w:gridCol w:w="1092"/>
        <w:gridCol w:w="1093"/>
      </w:tblGrid>
      <w:tr w:rsidR="00DE2E08" w:rsidRPr="003A2273" w14:paraId="56C372EB" w14:textId="7A8EB664" w:rsidTr="00324254">
        <w:trPr>
          <w:trHeight w:val="432"/>
        </w:trPr>
        <w:tc>
          <w:tcPr>
            <w:tcW w:w="1502" w:type="dxa"/>
            <w:tcBorders>
              <w:top w:val="single" w:sz="18" w:space="0" w:color="auto"/>
              <w:left w:val="single" w:sz="18" w:space="0" w:color="auto"/>
              <w:bottom w:val="single" w:sz="18" w:space="0" w:color="auto"/>
              <w:right w:val="single" w:sz="18" w:space="0" w:color="auto"/>
            </w:tcBorders>
            <w:vAlign w:val="center"/>
          </w:tcPr>
          <w:p w14:paraId="60B8504C" w14:textId="77777777" w:rsidR="00F67870" w:rsidRPr="003A2273" w:rsidRDefault="00F67870" w:rsidP="00F67870">
            <w:pPr>
              <w:pStyle w:val="11"/>
              <w:adjustRightInd w:val="0"/>
              <w:snapToGrid w:val="0"/>
              <w:spacing w:after="0"/>
              <w:ind w:left="0"/>
              <w:rPr>
                <w:rFonts w:eastAsia="新細明體" w:cs="Arial"/>
                <w:bCs w:val="0"/>
                <w:kern w:val="2"/>
                <w:sz w:val="20"/>
                <w:szCs w:val="20"/>
                <w:lang w:eastAsia="zh-TW"/>
              </w:rPr>
            </w:pPr>
          </w:p>
        </w:tc>
        <w:tc>
          <w:tcPr>
            <w:tcW w:w="1092" w:type="dxa"/>
            <w:tcBorders>
              <w:top w:val="single" w:sz="18" w:space="0" w:color="auto"/>
              <w:left w:val="single" w:sz="18" w:space="0" w:color="auto"/>
              <w:bottom w:val="single" w:sz="18" w:space="0" w:color="auto"/>
            </w:tcBorders>
            <w:vAlign w:val="center"/>
          </w:tcPr>
          <w:p w14:paraId="19ED6820" w14:textId="47B38CD8" w:rsidR="00F67870" w:rsidRPr="003A2273" w:rsidRDefault="00F67870" w:rsidP="00F67870">
            <w:pPr>
              <w:adjustRightInd w:val="0"/>
              <w:snapToGrid w:val="0"/>
              <w:spacing w:after="0"/>
              <w:jc w:val="center"/>
              <w:rPr>
                <w:rFonts w:ascii="Arial" w:hAnsi="Arial" w:cs="Arial"/>
                <w:b/>
                <w:bCs/>
                <w:kern w:val="0"/>
                <w:sz w:val="20"/>
                <w:szCs w:val="20"/>
              </w:rPr>
            </w:pPr>
          </w:p>
        </w:tc>
        <w:tc>
          <w:tcPr>
            <w:tcW w:w="1092" w:type="dxa"/>
            <w:tcBorders>
              <w:top w:val="single" w:sz="18" w:space="0" w:color="auto"/>
              <w:bottom w:val="single" w:sz="18" w:space="0" w:color="auto"/>
            </w:tcBorders>
            <w:vAlign w:val="center"/>
          </w:tcPr>
          <w:p w14:paraId="27B8F91A" w14:textId="422CB1F3" w:rsidR="00F67870" w:rsidRPr="003A2273" w:rsidRDefault="00F67870" w:rsidP="00F67870">
            <w:pPr>
              <w:adjustRightInd w:val="0"/>
              <w:snapToGrid w:val="0"/>
              <w:spacing w:after="0"/>
              <w:jc w:val="center"/>
              <w:rPr>
                <w:rFonts w:ascii="Arial" w:hAnsi="Arial" w:cs="Arial"/>
                <w:b/>
                <w:bCs/>
                <w:kern w:val="0"/>
                <w:sz w:val="20"/>
                <w:szCs w:val="20"/>
              </w:rPr>
            </w:pPr>
          </w:p>
        </w:tc>
        <w:tc>
          <w:tcPr>
            <w:tcW w:w="1092" w:type="dxa"/>
            <w:tcBorders>
              <w:top w:val="single" w:sz="18" w:space="0" w:color="auto"/>
              <w:bottom w:val="single" w:sz="18" w:space="0" w:color="auto"/>
            </w:tcBorders>
            <w:vAlign w:val="center"/>
          </w:tcPr>
          <w:p w14:paraId="0C3A1F09" w14:textId="182AEF58" w:rsidR="00F67870" w:rsidRPr="003A2273" w:rsidRDefault="00F67870" w:rsidP="00F67870">
            <w:pPr>
              <w:adjustRightInd w:val="0"/>
              <w:snapToGrid w:val="0"/>
              <w:spacing w:after="0"/>
              <w:jc w:val="center"/>
              <w:rPr>
                <w:rFonts w:ascii="Arial" w:hAnsi="Arial" w:cs="Arial"/>
                <w:b/>
                <w:sz w:val="20"/>
                <w:szCs w:val="20"/>
              </w:rPr>
            </w:pPr>
          </w:p>
        </w:tc>
        <w:tc>
          <w:tcPr>
            <w:tcW w:w="1093" w:type="dxa"/>
            <w:tcBorders>
              <w:top w:val="single" w:sz="18" w:space="0" w:color="auto"/>
              <w:bottom w:val="single" w:sz="18" w:space="0" w:color="auto"/>
            </w:tcBorders>
            <w:vAlign w:val="center"/>
          </w:tcPr>
          <w:p w14:paraId="6A19D23C" w14:textId="56E1313E" w:rsidR="00F67870" w:rsidRPr="003A2273" w:rsidRDefault="00F67870" w:rsidP="00F67870">
            <w:pPr>
              <w:adjustRightInd w:val="0"/>
              <w:snapToGrid w:val="0"/>
              <w:spacing w:after="0"/>
              <w:jc w:val="center"/>
              <w:rPr>
                <w:rFonts w:ascii="Arial" w:hAnsi="Arial" w:cs="Arial"/>
                <w:b/>
                <w:bCs/>
                <w:kern w:val="0"/>
                <w:sz w:val="20"/>
                <w:szCs w:val="20"/>
              </w:rPr>
            </w:pPr>
          </w:p>
        </w:tc>
        <w:tc>
          <w:tcPr>
            <w:tcW w:w="1092" w:type="dxa"/>
            <w:tcBorders>
              <w:top w:val="single" w:sz="18" w:space="0" w:color="auto"/>
              <w:bottom w:val="single" w:sz="18" w:space="0" w:color="auto"/>
              <w:right w:val="single" w:sz="18" w:space="0" w:color="auto"/>
            </w:tcBorders>
            <w:vAlign w:val="center"/>
          </w:tcPr>
          <w:p w14:paraId="0C873F77" w14:textId="0BA1BD20" w:rsidR="00F67870" w:rsidRPr="003A2273" w:rsidRDefault="00F67870" w:rsidP="00F67870">
            <w:pPr>
              <w:adjustRightInd w:val="0"/>
              <w:snapToGrid w:val="0"/>
              <w:spacing w:after="0"/>
              <w:jc w:val="center"/>
              <w:rPr>
                <w:rFonts w:ascii="Arial" w:hAnsi="Arial" w:cs="Arial"/>
                <w:b/>
                <w:sz w:val="20"/>
                <w:szCs w:val="20"/>
              </w:rPr>
            </w:pPr>
          </w:p>
        </w:tc>
        <w:tc>
          <w:tcPr>
            <w:tcW w:w="1092" w:type="dxa"/>
            <w:tcBorders>
              <w:top w:val="single" w:sz="18" w:space="0" w:color="auto"/>
              <w:bottom w:val="single" w:sz="18" w:space="0" w:color="auto"/>
              <w:right w:val="single" w:sz="4" w:space="0" w:color="auto"/>
            </w:tcBorders>
            <w:vAlign w:val="center"/>
          </w:tcPr>
          <w:p w14:paraId="68759C91" w14:textId="78A9229C" w:rsidR="00F67870" w:rsidRPr="003A2273" w:rsidRDefault="00F67870" w:rsidP="00F67870">
            <w:pPr>
              <w:adjustRightInd w:val="0"/>
              <w:snapToGrid w:val="0"/>
              <w:spacing w:after="0"/>
              <w:jc w:val="center"/>
              <w:rPr>
                <w:rFonts w:ascii="Arial" w:hAnsi="Arial" w:cs="Arial"/>
                <w:b/>
                <w:bCs/>
                <w:kern w:val="0"/>
                <w:sz w:val="20"/>
                <w:szCs w:val="20"/>
                <w:lang w:eastAsia="en-US"/>
              </w:rPr>
            </w:pPr>
          </w:p>
        </w:tc>
        <w:tc>
          <w:tcPr>
            <w:tcW w:w="1092" w:type="dxa"/>
            <w:tcBorders>
              <w:top w:val="single" w:sz="18" w:space="0" w:color="auto"/>
              <w:left w:val="single" w:sz="4" w:space="0" w:color="auto"/>
              <w:bottom w:val="single" w:sz="18" w:space="0" w:color="auto"/>
              <w:right w:val="single" w:sz="4" w:space="0" w:color="auto"/>
            </w:tcBorders>
            <w:vAlign w:val="center"/>
          </w:tcPr>
          <w:p w14:paraId="030461DD" w14:textId="41306540" w:rsidR="00F67870" w:rsidRPr="003A2273" w:rsidRDefault="00F67870" w:rsidP="00F67870">
            <w:pPr>
              <w:adjustRightInd w:val="0"/>
              <w:snapToGrid w:val="0"/>
              <w:spacing w:after="0"/>
              <w:jc w:val="center"/>
              <w:rPr>
                <w:rFonts w:ascii="Arial" w:hAnsi="Arial" w:cs="Arial"/>
                <w:b/>
                <w:bCs/>
                <w:kern w:val="0"/>
                <w:sz w:val="20"/>
                <w:szCs w:val="20"/>
                <w:lang w:eastAsia="en-US"/>
              </w:rPr>
            </w:pPr>
          </w:p>
        </w:tc>
        <w:tc>
          <w:tcPr>
            <w:tcW w:w="1093" w:type="dxa"/>
            <w:tcBorders>
              <w:top w:val="single" w:sz="18" w:space="0" w:color="auto"/>
              <w:left w:val="single" w:sz="4" w:space="0" w:color="auto"/>
              <w:bottom w:val="single" w:sz="18" w:space="0" w:color="auto"/>
              <w:right w:val="single" w:sz="18" w:space="0" w:color="auto"/>
            </w:tcBorders>
            <w:vAlign w:val="center"/>
          </w:tcPr>
          <w:p w14:paraId="4FF80DB8" w14:textId="30A83CC7" w:rsidR="00F67870" w:rsidRPr="003A2273" w:rsidRDefault="00F67870" w:rsidP="00F67870">
            <w:pPr>
              <w:adjustRightInd w:val="0"/>
              <w:snapToGrid w:val="0"/>
              <w:spacing w:after="0"/>
              <w:jc w:val="center"/>
              <w:rPr>
                <w:rFonts w:ascii="Arial" w:eastAsia="Arial" w:hAnsi="Arial" w:cs="Arial"/>
                <w:b/>
                <w:bCs/>
                <w:kern w:val="0"/>
                <w:sz w:val="20"/>
                <w:szCs w:val="20"/>
                <w:lang w:eastAsia="en-US"/>
              </w:rPr>
            </w:pPr>
          </w:p>
        </w:tc>
      </w:tr>
      <w:tr w:rsidR="00DE2E08" w:rsidRPr="003A2273" w14:paraId="1D1D21B8" w14:textId="74199F70" w:rsidTr="00BD7435">
        <w:trPr>
          <w:trHeight w:val="432"/>
        </w:trPr>
        <w:tc>
          <w:tcPr>
            <w:tcW w:w="1502" w:type="dxa"/>
            <w:tcBorders>
              <w:top w:val="single" w:sz="18" w:space="0" w:color="auto"/>
              <w:left w:val="single" w:sz="18" w:space="0" w:color="auto"/>
              <w:right w:val="single" w:sz="18" w:space="0" w:color="auto"/>
            </w:tcBorders>
            <w:vAlign w:val="center"/>
          </w:tcPr>
          <w:p w14:paraId="231C8866" w14:textId="3C146AE7" w:rsidR="00F67870" w:rsidRPr="003A2273" w:rsidRDefault="00F67870" w:rsidP="00F67870">
            <w:pPr>
              <w:adjustRightInd w:val="0"/>
              <w:snapToGrid w:val="0"/>
              <w:spacing w:after="0"/>
              <w:jc w:val="both"/>
              <w:rPr>
                <w:rFonts w:ascii="Arial" w:hAnsi="Arial" w:cs="Arial"/>
                <w:sz w:val="20"/>
                <w:szCs w:val="20"/>
              </w:rPr>
            </w:pPr>
          </w:p>
        </w:tc>
        <w:tc>
          <w:tcPr>
            <w:tcW w:w="1092" w:type="dxa"/>
            <w:tcBorders>
              <w:top w:val="single" w:sz="18" w:space="0" w:color="auto"/>
              <w:left w:val="single" w:sz="18" w:space="0" w:color="auto"/>
            </w:tcBorders>
            <w:vAlign w:val="center"/>
          </w:tcPr>
          <w:p w14:paraId="18A98188" w14:textId="146EBF77" w:rsidR="00F67870" w:rsidRPr="003A2273" w:rsidRDefault="00F67870" w:rsidP="00F67870">
            <w:pPr>
              <w:adjustRightInd w:val="0"/>
              <w:snapToGrid w:val="0"/>
              <w:spacing w:after="0"/>
              <w:jc w:val="center"/>
              <w:rPr>
                <w:rFonts w:ascii="Arial" w:hAnsi="Arial" w:cs="Arial"/>
                <w:sz w:val="20"/>
                <w:szCs w:val="20"/>
              </w:rPr>
            </w:pPr>
          </w:p>
        </w:tc>
        <w:tc>
          <w:tcPr>
            <w:tcW w:w="1092" w:type="dxa"/>
            <w:tcBorders>
              <w:top w:val="single" w:sz="18" w:space="0" w:color="auto"/>
            </w:tcBorders>
            <w:vAlign w:val="center"/>
          </w:tcPr>
          <w:p w14:paraId="7049BE4E" w14:textId="0A4F0490" w:rsidR="00F67870" w:rsidRPr="003A2273" w:rsidRDefault="00F67870" w:rsidP="00F67870">
            <w:pPr>
              <w:adjustRightInd w:val="0"/>
              <w:snapToGrid w:val="0"/>
              <w:spacing w:after="0"/>
              <w:jc w:val="center"/>
              <w:rPr>
                <w:rFonts w:ascii="Arial" w:hAnsi="Arial" w:cs="Arial"/>
                <w:sz w:val="20"/>
                <w:szCs w:val="20"/>
              </w:rPr>
            </w:pPr>
          </w:p>
        </w:tc>
        <w:tc>
          <w:tcPr>
            <w:tcW w:w="1092" w:type="dxa"/>
            <w:tcBorders>
              <w:top w:val="single" w:sz="18" w:space="0" w:color="auto"/>
            </w:tcBorders>
            <w:vAlign w:val="center"/>
          </w:tcPr>
          <w:p w14:paraId="1FF6F758" w14:textId="00CE6D98" w:rsidR="00F67870" w:rsidRPr="003A2273" w:rsidRDefault="00F67870" w:rsidP="00F67870">
            <w:pPr>
              <w:adjustRightInd w:val="0"/>
              <w:snapToGrid w:val="0"/>
              <w:spacing w:after="0"/>
              <w:jc w:val="center"/>
              <w:rPr>
                <w:rFonts w:ascii="Arial" w:hAnsi="Arial" w:cs="Arial"/>
                <w:sz w:val="20"/>
                <w:szCs w:val="20"/>
              </w:rPr>
            </w:pPr>
          </w:p>
        </w:tc>
        <w:tc>
          <w:tcPr>
            <w:tcW w:w="1093" w:type="dxa"/>
            <w:tcBorders>
              <w:top w:val="single" w:sz="18" w:space="0" w:color="auto"/>
            </w:tcBorders>
            <w:vAlign w:val="center"/>
          </w:tcPr>
          <w:p w14:paraId="4497065D" w14:textId="54529FEF" w:rsidR="00F67870" w:rsidRPr="003A2273" w:rsidRDefault="00F67870" w:rsidP="00F67870">
            <w:pPr>
              <w:adjustRightInd w:val="0"/>
              <w:snapToGrid w:val="0"/>
              <w:spacing w:after="0"/>
              <w:jc w:val="center"/>
              <w:rPr>
                <w:rFonts w:ascii="Arial" w:hAnsi="Arial" w:cs="Arial"/>
                <w:sz w:val="20"/>
                <w:szCs w:val="20"/>
              </w:rPr>
            </w:pPr>
          </w:p>
        </w:tc>
        <w:tc>
          <w:tcPr>
            <w:tcW w:w="1092" w:type="dxa"/>
            <w:tcBorders>
              <w:top w:val="single" w:sz="18" w:space="0" w:color="auto"/>
              <w:right w:val="single" w:sz="18" w:space="0" w:color="auto"/>
            </w:tcBorders>
            <w:vAlign w:val="center"/>
          </w:tcPr>
          <w:p w14:paraId="0437AD89" w14:textId="4492F1CA" w:rsidR="00F67870" w:rsidRPr="003A2273" w:rsidRDefault="00F67870" w:rsidP="00F67870">
            <w:pPr>
              <w:adjustRightInd w:val="0"/>
              <w:snapToGrid w:val="0"/>
              <w:spacing w:after="0"/>
              <w:jc w:val="center"/>
              <w:rPr>
                <w:rFonts w:ascii="Arial" w:hAnsi="Arial" w:cs="Arial"/>
                <w:sz w:val="20"/>
                <w:szCs w:val="20"/>
              </w:rPr>
            </w:pPr>
          </w:p>
        </w:tc>
        <w:tc>
          <w:tcPr>
            <w:tcW w:w="1092" w:type="dxa"/>
            <w:tcBorders>
              <w:top w:val="single" w:sz="18" w:space="0" w:color="auto"/>
              <w:right w:val="single" w:sz="4" w:space="0" w:color="auto"/>
            </w:tcBorders>
          </w:tcPr>
          <w:p w14:paraId="09B2A845"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top w:val="single" w:sz="18" w:space="0" w:color="auto"/>
              <w:left w:val="single" w:sz="4" w:space="0" w:color="auto"/>
              <w:right w:val="single" w:sz="4" w:space="0" w:color="auto"/>
            </w:tcBorders>
          </w:tcPr>
          <w:p w14:paraId="25EE1983"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top w:val="single" w:sz="18" w:space="0" w:color="auto"/>
              <w:left w:val="single" w:sz="4" w:space="0" w:color="auto"/>
              <w:right w:val="single" w:sz="18" w:space="0" w:color="auto"/>
            </w:tcBorders>
          </w:tcPr>
          <w:p w14:paraId="160685D3" w14:textId="0BC7C3E4"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15532B6E" w14:textId="2FEB8A69" w:rsidTr="00BD7435">
        <w:trPr>
          <w:trHeight w:val="432"/>
        </w:trPr>
        <w:tc>
          <w:tcPr>
            <w:tcW w:w="1502" w:type="dxa"/>
            <w:tcBorders>
              <w:left w:val="single" w:sz="18" w:space="0" w:color="auto"/>
              <w:right w:val="single" w:sz="18" w:space="0" w:color="auto"/>
            </w:tcBorders>
            <w:vAlign w:val="center"/>
          </w:tcPr>
          <w:p w14:paraId="01A34712" w14:textId="7656055E"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tcBorders>
            <w:vAlign w:val="center"/>
          </w:tcPr>
          <w:p w14:paraId="6FEA2BFE" w14:textId="133B4D84"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125FEDD2" w14:textId="2996A4C1"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647351F4" w14:textId="3F5E8EBC"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550F16A1" w14:textId="4C53A144"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4348AE4B" w14:textId="77B3EB37"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5243306E"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76A5D2D6"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7A29BB5A" w14:textId="2ED591B2"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12550452" w14:textId="59DBAC84" w:rsidTr="00BD7435">
        <w:trPr>
          <w:trHeight w:val="432"/>
        </w:trPr>
        <w:tc>
          <w:tcPr>
            <w:tcW w:w="1502" w:type="dxa"/>
            <w:tcBorders>
              <w:left w:val="single" w:sz="18" w:space="0" w:color="auto"/>
              <w:right w:val="single" w:sz="18" w:space="0" w:color="auto"/>
            </w:tcBorders>
            <w:vAlign w:val="center"/>
          </w:tcPr>
          <w:p w14:paraId="32B5D2DC" w14:textId="5D18E51A"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tcBorders>
            <w:vAlign w:val="center"/>
          </w:tcPr>
          <w:p w14:paraId="046708BC" w14:textId="66E6096D"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6D30B441" w14:textId="012E43A7"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05E83FC1" w14:textId="053C9BB6"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4A8ACD89" w14:textId="203AA79B"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42FA9E0B" w14:textId="65198CC7"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75A2C694"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00A91A19"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5B762CED" w14:textId="559CA640"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190DC9AB" w14:textId="134AB187" w:rsidTr="00BD7435">
        <w:trPr>
          <w:trHeight w:val="432"/>
        </w:trPr>
        <w:tc>
          <w:tcPr>
            <w:tcW w:w="1502" w:type="dxa"/>
            <w:tcBorders>
              <w:left w:val="single" w:sz="18" w:space="0" w:color="auto"/>
              <w:right w:val="single" w:sz="18" w:space="0" w:color="auto"/>
            </w:tcBorders>
            <w:vAlign w:val="center"/>
          </w:tcPr>
          <w:p w14:paraId="62938A4A" w14:textId="1F19FD53"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tcBorders>
            <w:vAlign w:val="center"/>
          </w:tcPr>
          <w:p w14:paraId="512D242E" w14:textId="788E03EA"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11FF3D5A" w14:textId="1F8CD32C"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4C2835A7" w14:textId="219300A7"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55F1CD38" w14:textId="2066C4A7"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1CAD0BB6" w14:textId="22047770"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08C33607"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43FC5CBF"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33893EF7" w14:textId="527C61DD"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0B00EF87" w14:textId="70B0B686" w:rsidTr="00BD7435">
        <w:trPr>
          <w:trHeight w:val="432"/>
        </w:trPr>
        <w:tc>
          <w:tcPr>
            <w:tcW w:w="1502" w:type="dxa"/>
            <w:tcBorders>
              <w:left w:val="single" w:sz="18" w:space="0" w:color="auto"/>
              <w:right w:val="single" w:sz="18" w:space="0" w:color="auto"/>
            </w:tcBorders>
            <w:vAlign w:val="center"/>
          </w:tcPr>
          <w:p w14:paraId="40FE6BC7" w14:textId="43181BB0"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tcBorders>
            <w:vAlign w:val="center"/>
          </w:tcPr>
          <w:p w14:paraId="7B799625" w14:textId="4FADB3B1"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4A1A64C7" w14:textId="393209C6"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4EC7B292" w14:textId="76190718"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1BDB2170" w14:textId="5B696A1F"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376BBF98" w14:textId="7B392C67"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2A1DBBC8"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51B9A087"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46571C67" w14:textId="3ECBC3A7"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4288CC87" w14:textId="6EC03713" w:rsidTr="00BD7435">
        <w:trPr>
          <w:trHeight w:val="432"/>
        </w:trPr>
        <w:tc>
          <w:tcPr>
            <w:tcW w:w="1502" w:type="dxa"/>
            <w:tcBorders>
              <w:left w:val="single" w:sz="18" w:space="0" w:color="auto"/>
              <w:right w:val="single" w:sz="18" w:space="0" w:color="auto"/>
            </w:tcBorders>
            <w:vAlign w:val="center"/>
          </w:tcPr>
          <w:p w14:paraId="37DF5256" w14:textId="0EEB142B" w:rsidR="00F67870" w:rsidRPr="003A2273" w:rsidRDefault="00F67870" w:rsidP="00F67870">
            <w:pPr>
              <w:adjustRightInd w:val="0"/>
              <w:snapToGrid w:val="0"/>
              <w:spacing w:after="0"/>
              <w:rPr>
                <w:rFonts w:ascii="Arial" w:hAnsi="Arial" w:cs="Arial"/>
                <w:sz w:val="20"/>
                <w:szCs w:val="20"/>
              </w:rPr>
            </w:pPr>
          </w:p>
        </w:tc>
        <w:tc>
          <w:tcPr>
            <w:tcW w:w="1092" w:type="dxa"/>
            <w:tcBorders>
              <w:left w:val="single" w:sz="18" w:space="0" w:color="auto"/>
            </w:tcBorders>
            <w:vAlign w:val="center"/>
          </w:tcPr>
          <w:p w14:paraId="0D66897B" w14:textId="7E06DA32"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31B4FE2A" w14:textId="5368FEE1"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078759DE" w14:textId="0F8A9B00"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6E8F4D7F" w14:textId="293FCC3A"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0A9CF5A7" w14:textId="55D36112"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14AE5D65"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0041B8F2"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5F0DB4B5" w14:textId="6547F5D2"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258F9A44" w14:textId="73AB320A" w:rsidTr="00BD7435">
        <w:trPr>
          <w:trHeight w:val="432"/>
        </w:trPr>
        <w:tc>
          <w:tcPr>
            <w:tcW w:w="1502" w:type="dxa"/>
            <w:tcBorders>
              <w:left w:val="single" w:sz="18" w:space="0" w:color="auto"/>
              <w:right w:val="single" w:sz="18" w:space="0" w:color="auto"/>
            </w:tcBorders>
            <w:vAlign w:val="center"/>
          </w:tcPr>
          <w:p w14:paraId="762F749A" w14:textId="7B213B7F"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tcBorders>
            <w:vAlign w:val="center"/>
          </w:tcPr>
          <w:p w14:paraId="15993AD9" w14:textId="4C55438D"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4F685459" w14:textId="5FEE1981"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0DD974A6" w14:textId="24796395"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6B73D2A0" w14:textId="56916FC3"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01AD0936" w14:textId="54017279"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4E412E88"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35A2FECF"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09ABAB7D" w14:textId="5645C91D"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6BBCF151" w14:textId="5D6E0B21" w:rsidTr="00BD7435">
        <w:trPr>
          <w:trHeight w:val="432"/>
        </w:trPr>
        <w:tc>
          <w:tcPr>
            <w:tcW w:w="1502" w:type="dxa"/>
            <w:tcBorders>
              <w:left w:val="single" w:sz="18" w:space="0" w:color="auto"/>
              <w:right w:val="single" w:sz="18" w:space="0" w:color="auto"/>
            </w:tcBorders>
            <w:vAlign w:val="center"/>
          </w:tcPr>
          <w:p w14:paraId="111DF294" w14:textId="44F47E62"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tcBorders>
            <w:vAlign w:val="center"/>
          </w:tcPr>
          <w:p w14:paraId="44EFE35E" w14:textId="3BD5B6B9"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1F811BA2" w14:textId="636F31C8" w:rsidR="00F67870" w:rsidRPr="003A2273" w:rsidRDefault="00F67870" w:rsidP="00F67870">
            <w:pPr>
              <w:adjustRightInd w:val="0"/>
              <w:snapToGrid w:val="0"/>
              <w:spacing w:after="0"/>
              <w:jc w:val="center"/>
              <w:rPr>
                <w:rFonts w:ascii="Arial" w:hAnsi="Arial" w:cs="Arial"/>
                <w:sz w:val="20"/>
                <w:szCs w:val="20"/>
              </w:rPr>
            </w:pPr>
          </w:p>
        </w:tc>
        <w:tc>
          <w:tcPr>
            <w:tcW w:w="1092" w:type="dxa"/>
            <w:vAlign w:val="center"/>
          </w:tcPr>
          <w:p w14:paraId="0CFB175A" w14:textId="277F8DC9" w:rsidR="00F67870" w:rsidRPr="003A2273" w:rsidRDefault="00F67870" w:rsidP="00F67870">
            <w:pPr>
              <w:adjustRightInd w:val="0"/>
              <w:snapToGrid w:val="0"/>
              <w:spacing w:after="0"/>
              <w:jc w:val="center"/>
              <w:rPr>
                <w:rFonts w:ascii="Arial" w:hAnsi="Arial" w:cs="Arial"/>
                <w:sz w:val="20"/>
                <w:szCs w:val="20"/>
              </w:rPr>
            </w:pPr>
          </w:p>
        </w:tc>
        <w:tc>
          <w:tcPr>
            <w:tcW w:w="1093" w:type="dxa"/>
            <w:vAlign w:val="center"/>
          </w:tcPr>
          <w:p w14:paraId="6EA6A321" w14:textId="6281C56B"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18" w:space="0" w:color="auto"/>
            </w:tcBorders>
            <w:vAlign w:val="center"/>
          </w:tcPr>
          <w:p w14:paraId="0FEE1323" w14:textId="7E0D6251" w:rsidR="00F67870" w:rsidRPr="003A2273" w:rsidRDefault="00F67870" w:rsidP="00F67870">
            <w:pPr>
              <w:adjustRightInd w:val="0"/>
              <w:snapToGrid w:val="0"/>
              <w:spacing w:after="0"/>
              <w:jc w:val="center"/>
              <w:rPr>
                <w:rFonts w:ascii="Arial" w:hAnsi="Arial" w:cs="Arial"/>
                <w:sz w:val="20"/>
                <w:szCs w:val="20"/>
              </w:rPr>
            </w:pPr>
          </w:p>
        </w:tc>
        <w:tc>
          <w:tcPr>
            <w:tcW w:w="1092" w:type="dxa"/>
            <w:tcBorders>
              <w:right w:val="single" w:sz="4" w:space="0" w:color="auto"/>
            </w:tcBorders>
          </w:tcPr>
          <w:p w14:paraId="0F6544E0"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right w:val="single" w:sz="4" w:space="0" w:color="auto"/>
            </w:tcBorders>
          </w:tcPr>
          <w:p w14:paraId="3B0FED76"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right w:val="single" w:sz="18" w:space="0" w:color="auto"/>
            </w:tcBorders>
          </w:tcPr>
          <w:p w14:paraId="61ADE2BA" w14:textId="6F00DE83" w:rsidR="00F67870" w:rsidRPr="003A2273" w:rsidRDefault="00F67870" w:rsidP="00F67870">
            <w:pPr>
              <w:adjustRightInd w:val="0"/>
              <w:snapToGrid w:val="0"/>
              <w:spacing w:after="0"/>
              <w:jc w:val="center"/>
              <w:rPr>
                <w:rFonts w:ascii="Arial" w:hAnsi="Arial" w:cs="Arial"/>
                <w:sz w:val="20"/>
                <w:szCs w:val="20"/>
              </w:rPr>
            </w:pPr>
          </w:p>
        </w:tc>
      </w:tr>
      <w:tr w:rsidR="00DE2E08" w:rsidRPr="003A2273" w14:paraId="798D5DC6" w14:textId="3DDBC26C" w:rsidTr="00BD7435">
        <w:trPr>
          <w:trHeight w:val="432"/>
        </w:trPr>
        <w:tc>
          <w:tcPr>
            <w:tcW w:w="1502" w:type="dxa"/>
            <w:tcBorders>
              <w:left w:val="single" w:sz="18" w:space="0" w:color="auto"/>
              <w:bottom w:val="single" w:sz="18" w:space="0" w:color="auto"/>
              <w:right w:val="single" w:sz="18" w:space="0" w:color="auto"/>
            </w:tcBorders>
            <w:vAlign w:val="center"/>
          </w:tcPr>
          <w:p w14:paraId="4A82931B" w14:textId="72A14A31" w:rsidR="00F67870" w:rsidRPr="003A2273" w:rsidRDefault="00F67870" w:rsidP="00F67870">
            <w:pPr>
              <w:adjustRightInd w:val="0"/>
              <w:snapToGrid w:val="0"/>
              <w:spacing w:after="0"/>
              <w:jc w:val="both"/>
              <w:rPr>
                <w:rFonts w:ascii="Arial" w:hAnsi="Arial" w:cs="Arial"/>
                <w:sz w:val="20"/>
                <w:szCs w:val="20"/>
              </w:rPr>
            </w:pPr>
          </w:p>
        </w:tc>
        <w:tc>
          <w:tcPr>
            <w:tcW w:w="1092" w:type="dxa"/>
            <w:tcBorders>
              <w:left w:val="single" w:sz="18" w:space="0" w:color="auto"/>
              <w:bottom w:val="single" w:sz="18" w:space="0" w:color="auto"/>
            </w:tcBorders>
            <w:vAlign w:val="center"/>
          </w:tcPr>
          <w:p w14:paraId="0E525531" w14:textId="7668E693" w:rsidR="00F67870" w:rsidRPr="003A2273" w:rsidRDefault="00F67870" w:rsidP="00F67870">
            <w:pPr>
              <w:adjustRightInd w:val="0"/>
              <w:snapToGrid w:val="0"/>
              <w:spacing w:after="0"/>
              <w:jc w:val="center"/>
              <w:rPr>
                <w:rFonts w:ascii="Arial" w:hAnsi="Arial" w:cs="Arial"/>
                <w:sz w:val="20"/>
                <w:szCs w:val="20"/>
              </w:rPr>
            </w:pPr>
          </w:p>
        </w:tc>
        <w:tc>
          <w:tcPr>
            <w:tcW w:w="1092" w:type="dxa"/>
            <w:tcBorders>
              <w:bottom w:val="single" w:sz="18" w:space="0" w:color="auto"/>
            </w:tcBorders>
            <w:vAlign w:val="center"/>
          </w:tcPr>
          <w:p w14:paraId="3FA50CB6" w14:textId="0B0C6AC6" w:rsidR="00F67870" w:rsidRPr="003A2273" w:rsidRDefault="00F67870" w:rsidP="00F67870">
            <w:pPr>
              <w:adjustRightInd w:val="0"/>
              <w:snapToGrid w:val="0"/>
              <w:spacing w:after="0"/>
              <w:jc w:val="center"/>
              <w:rPr>
                <w:rFonts w:ascii="Arial" w:hAnsi="Arial" w:cs="Arial"/>
                <w:sz w:val="20"/>
                <w:szCs w:val="20"/>
              </w:rPr>
            </w:pPr>
          </w:p>
        </w:tc>
        <w:tc>
          <w:tcPr>
            <w:tcW w:w="1092" w:type="dxa"/>
            <w:tcBorders>
              <w:bottom w:val="single" w:sz="18" w:space="0" w:color="auto"/>
            </w:tcBorders>
            <w:vAlign w:val="center"/>
          </w:tcPr>
          <w:p w14:paraId="603E70BE" w14:textId="4E0AAFF0" w:rsidR="00F67870" w:rsidRPr="003A2273" w:rsidRDefault="00F67870" w:rsidP="00F67870">
            <w:pPr>
              <w:adjustRightInd w:val="0"/>
              <w:snapToGrid w:val="0"/>
              <w:spacing w:after="0"/>
              <w:jc w:val="center"/>
              <w:rPr>
                <w:rFonts w:ascii="Arial" w:hAnsi="Arial" w:cs="Arial"/>
                <w:sz w:val="20"/>
                <w:szCs w:val="20"/>
              </w:rPr>
            </w:pPr>
          </w:p>
        </w:tc>
        <w:tc>
          <w:tcPr>
            <w:tcW w:w="1093" w:type="dxa"/>
            <w:tcBorders>
              <w:bottom w:val="single" w:sz="18" w:space="0" w:color="auto"/>
            </w:tcBorders>
            <w:vAlign w:val="center"/>
          </w:tcPr>
          <w:p w14:paraId="014E1F9C" w14:textId="0B54C4B3" w:rsidR="00F67870" w:rsidRPr="003A2273" w:rsidRDefault="00F67870" w:rsidP="00F67870">
            <w:pPr>
              <w:adjustRightInd w:val="0"/>
              <w:snapToGrid w:val="0"/>
              <w:spacing w:after="0"/>
              <w:jc w:val="center"/>
              <w:rPr>
                <w:rFonts w:ascii="Arial" w:hAnsi="Arial" w:cs="Arial"/>
                <w:sz w:val="20"/>
                <w:szCs w:val="20"/>
              </w:rPr>
            </w:pPr>
          </w:p>
        </w:tc>
        <w:tc>
          <w:tcPr>
            <w:tcW w:w="1092" w:type="dxa"/>
            <w:tcBorders>
              <w:bottom w:val="single" w:sz="18" w:space="0" w:color="auto"/>
              <w:right w:val="single" w:sz="18" w:space="0" w:color="auto"/>
            </w:tcBorders>
            <w:vAlign w:val="center"/>
          </w:tcPr>
          <w:p w14:paraId="59BB9449" w14:textId="10CFB4B9" w:rsidR="00F67870" w:rsidRPr="003A2273" w:rsidRDefault="00F67870" w:rsidP="00F67870">
            <w:pPr>
              <w:adjustRightInd w:val="0"/>
              <w:snapToGrid w:val="0"/>
              <w:spacing w:after="0"/>
              <w:jc w:val="center"/>
              <w:rPr>
                <w:rFonts w:ascii="Arial" w:hAnsi="Arial" w:cs="Arial"/>
                <w:sz w:val="20"/>
                <w:szCs w:val="20"/>
              </w:rPr>
            </w:pPr>
          </w:p>
        </w:tc>
        <w:tc>
          <w:tcPr>
            <w:tcW w:w="1092" w:type="dxa"/>
            <w:tcBorders>
              <w:bottom w:val="single" w:sz="18" w:space="0" w:color="auto"/>
              <w:right w:val="single" w:sz="4" w:space="0" w:color="auto"/>
            </w:tcBorders>
          </w:tcPr>
          <w:p w14:paraId="0A459A29" w14:textId="77777777" w:rsidR="00F67870" w:rsidRPr="003A2273" w:rsidRDefault="00F67870" w:rsidP="00F67870">
            <w:pPr>
              <w:adjustRightInd w:val="0"/>
              <w:snapToGrid w:val="0"/>
              <w:spacing w:after="0"/>
              <w:jc w:val="center"/>
              <w:rPr>
                <w:rFonts w:ascii="Arial" w:hAnsi="Arial" w:cs="Arial"/>
                <w:sz w:val="20"/>
                <w:szCs w:val="20"/>
              </w:rPr>
            </w:pPr>
          </w:p>
        </w:tc>
        <w:tc>
          <w:tcPr>
            <w:tcW w:w="1092" w:type="dxa"/>
            <w:tcBorders>
              <w:left w:val="single" w:sz="4" w:space="0" w:color="auto"/>
              <w:bottom w:val="single" w:sz="18" w:space="0" w:color="auto"/>
              <w:right w:val="single" w:sz="4" w:space="0" w:color="auto"/>
            </w:tcBorders>
          </w:tcPr>
          <w:p w14:paraId="2B37C128" w14:textId="77777777" w:rsidR="00F67870" w:rsidRPr="003A2273" w:rsidRDefault="00F67870" w:rsidP="00F67870">
            <w:pPr>
              <w:adjustRightInd w:val="0"/>
              <w:snapToGrid w:val="0"/>
              <w:spacing w:after="0"/>
              <w:jc w:val="center"/>
              <w:rPr>
                <w:rFonts w:ascii="Arial" w:hAnsi="Arial" w:cs="Arial"/>
                <w:sz w:val="20"/>
                <w:szCs w:val="20"/>
              </w:rPr>
            </w:pPr>
          </w:p>
        </w:tc>
        <w:tc>
          <w:tcPr>
            <w:tcW w:w="1093" w:type="dxa"/>
            <w:tcBorders>
              <w:left w:val="single" w:sz="4" w:space="0" w:color="auto"/>
              <w:bottom w:val="single" w:sz="18" w:space="0" w:color="auto"/>
              <w:right w:val="single" w:sz="18" w:space="0" w:color="auto"/>
            </w:tcBorders>
          </w:tcPr>
          <w:p w14:paraId="32BE907D" w14:textId="4D3BCD73" w:rsidR="00F67870" w:rsidRPr="003A2273" w:rsidRDefault="00F67870" w:rsidP="00F67870">
            <w:pPr>
              <w:adjustRightInd w:val="0"/>
              <w:snapToGrid w:val="0"/>
              <w:spacing w:after="0"/>
              <w:jc w:val="center"/>
              <w:rPr>
                <w:rFonts w:ascii="Arial" w:hAnsi="Arial" w:cs="Arial"/>
                <w:sz w:val="20"/>
                <w:szCs w:val="20"/>
              </w:rPr>
            </w:pPr>
          </w:p>
        </w:tc>
      </w:tr>
    </w:tbl>
    <w:p w14:paraId="2D8EB788" w14:textId="20DC18E9" w:rsidR="00F04889" w:rsidRPr="00DA43C5" w:rsidRDefault="005E109C" w:rsidP="00C1146A">
      <w:pPr>
        <w:pStyle w:val="11"/>
        <w:adjustRightInd w:val="0"/>
        <w:snapToGrid w:val="0"/>
        <w:ind w:left="0"/>
        <w:jc w:val="both"/>
        <w:rPr>
          <w:rFonts w:eastAsia="新細明體" w:cs="Arial"/>
          <w:b w:val="0"/>
          <w:sz w:val="18"/>
          <w:szCs w:val="18"/>
          <w:lang w:eastAsia="zh-TW"/>
        </w:rPr>
      </w:pPr>
      <w:r w:rsidRPr="00DA43C5">
        <w:rPr>
          <w:rFonts w:cs="Arial"/>
          <w:b w:val="0"/>
          <w:sz w:val="18"/>
          <w:szCs w:val="18"/>
        </w:rPr>
        <w:t>*Net income attributable to Shareholders of the C</w:t>
      </w:r>
      <w:r w:rsidR="0042067A" w:rsidRPr="00DA43C5">
        <w:rPr>
          <w:rFonts w:cs="Arial"/>
          <w:b w:val="0"/>
          <w:sz w:val="18"/>
          <w:szCs w:val="18"/>
        </w:rPr>
        <w:t>ompany</w:t>
      </w:r>
    </w:p>
    <w:p w14:paraId="22AFA67E" w14:textId="77777777" w:rsidR="002F0B9C" w:rsidRPr="00DA43C5" w:rsidRDefault="002F0B9C" w:rsidP="00C1146A">
      <w:pPr>
        <w:pStyle w:val="11"/>
        <w:adjustRightInd w:val="0"/>
        <w:snapToGrid w:val="0"/>
        <w:ind w:left="0"/>
        <w:jc w:val="both"/>
        <w:rPr>
          <w:rFonts w:eastAsia="新細明體" w:cs="Arial"/>
          <w:b w:val="0"/>
          <w:sz w:val="18"/>
          <w:szCs w:val="18"/>
          <w:lang w:eastAsia="zh-TW"/>
        </w:rPr>
      </w:pPr>
    </w:p>
    <w:p w14:paraId="265A0556" w14:textId="77777777" w:rsidR="00B45B40" w:rsidRPr="00DA43C5" w:rsidRDefault="00B45B40" w:rsidP="00C1146A">
      <w:pPr>
        <w:pStyle w:val="11"/>
        <w:adjustRightInd w:val="0"/>
        <w:snapToGrid w:val="0"/>
        <w:ind w:left="0"/>
        <w:jc w:val="both"/>
        <w:rPr>
          <w:rFonts w:eastAsia="新細明體" w:cs="Arial"/>
          <w:b w:val="0"/>
          <w:sz w:val="18"/>
          <w:szCs w:val="18"/>
          <w:lang w:eastAsia="zh-TW"/>
        </w:rPr>
      </w:pPr>
    </w:p>
    <w:p w14:paraId="21059A74"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677AEE31"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0571BF71"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3CA8AF91" w14:textId="77777777" w:rsidR="00FA110E" w:rsidRPr="00DA43C5" w:rsidRDefault="00FA110E" w:rsidP="00C1146A">
      <w:pPr>
        <w:pStyle w:val="11"/>
        <w:adjustRightInd w:val="0"/>
        <w:snapToGrid w:val="0"/>
        <w:ind w:left="0"/>
        <w:jc w:val="both"/>
        <w:rPr>
          <w:rFonts w:eastAsia="新細明體" w:cs="Arial"/>
          <w:b w:val="0"/>
          <w:sz w:val="18"/>
          <w:szCs w:val="18"/>
          <w:lang w:eastAsia="zh-TW"/>
        </w:rPr>
      </w:pPr>
    </w:p>
    <w:p w14:paraId="062F3878" w14:textId="77777777" w:rsidR="00FA110E" w:rsidRPr="00DA43C5" w:rsidRDefault="00FA110E" w:rsidP="00C1146A">
      <w:pPr>
        <w:pStyle w:val="11"/>
        <w:adjustRightInd w:val="0"/>
        <w:snapToGrid w:val="0"/>
        <w:ind w:left="0"/>
        <w:jc w:val="both"/>
        <w:rPr>
          <w:rFonts w:eastAsia="新細明體" w:cs="Arial"/>
          <w:b w:val="0"/>
          <w:sz w:val="18"/>
          <w:szCs w:val="18"/>
          <w:lang w:eastAsia="zh-TW"/>
        </w:rPr>
      </w:pPr>
    </w:p>
    <w:p w14:paraId="017EEBF4" w14:textId="77777777" w:rsidR="00FA110E" w:rsidRPr="00DA43C5" w:rsidRDefault="00FA110E" w:rsidP="00C1146A">
      <w:pPr>
        <w:pStyle w:val="11"/>
        <w:adjustRightInd w:val="0"/>
        <w:snapToGrid w:val="0"/>
        <w:ind w:left="0"/>
        <w:jc w:val="both"/>
        <w:rPr>
          <w:rFonts w:eastAsia="新細明體" w:cs="Arial"/>
          <w:b w:val="0"/>
          <w:sz w:val="18"/>
          <w:szCs w:val="18"/>
          <w:lang w:eastAsia="zh-TW"/>
        </w:rPr>
      </w:pPr>
    </w:p>
    <w:p w14:paraId="1C655C2A"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36FC6347" w14:textId="77777777" w:rsidR="00B93F8D" w:rsidRPr="00DA43C5" w:rsidRDefault="00B93F8D" w:rsidP="00C1146A">
      <w:pPr>
        <w:pStyle w:val="11"/>
        <w:adjustRightInd w:val="0"/>
        <w:snapToGrid w:val="0"/>
        <w:ind w:left="0"/>
        <w:jc w:val="both"/>
        <w:rPr>
          <w:rFonts w:eastAsia="新細明體" w:cs="Arial"/>
          <w:b w:val="0"/>
          <w:sz w:val="18"/>
          <w:szCs w:val="18"/>
          <w:lang w:eastAsia="zh-TW"/>
        </w:rPr>
      </w:pPr>
    </w:p>
    <w:p w14:paraId="0B4F516A" w14:textId="77777777" w:rsidR="009C0C61" w:rsidRPr="00DA43C5" w:rsidRDefault="009C0C61" w:rsidP="00C1146A">
      <w:pPr>
        <w:pStyle w:val="11"/>
        <w:adjustRightInd w:val="0"/>
        <w:snapToGrid w:val="0"/>
        <w:ind w:left="0"/>
        <w:jc w:val="both"/>
        <w:rPr>
          <w:rFonts w:eastAsia="新細明體" w:cs="Arial"/>
          <w:b w:val="0"/>
          <w:sz w:val="18"/>
          <w:szCs w:val="18"/>
          <w:lang w:eastAsia="zh-TW"/>
        </w:rPr>
      </w:pPr>
    </w:p>
    <w:p w14:paraId="6BE33995" w14:textId="20ED2556" w:rsidR="00D82BD1" w:rsidRPr="00EB60A2" w:rsidRDefault="007D5877" w:rsidP="00E21DF6">
      <w:pPr>
        <w:pStyle w:val="11"/>
        <w:adjustRightInd w:val="0"/>
        <w:snapToGrid w:val="0"/>
        <w:ind w:left="0"/>
        <w:jc w:val="both"/>
        <w:rPr>
          <w:rFonts w:eastAsia="新細明體" w:cs="Arial"/>
          <w:bCs w:val="0"/>
          <w:kern w:val="2"/>
          <w:szCs w:val="20"/>
          <w:lang w:eastAsia="zh-TW"/>
        </w:rPr>
      </w:pPr>
      <w:r w:rsidRPr="00DA43C5">
        <w:rPr>
          <w:rFonts w:eastAsia="新細明體" w:cs="Arial"/>
          <w:bCs w:val="0"/>
          <w:kern w:val="2"/>
          <w:szCs w:val="20"/>
          <w:lang w:eastAsia="zh-TW"/>
        </w:rPr>
        <w:t>Revenue Analysis</w:t>
      </w:r>
    </w:p>
    <w:p w14:paraId="6989D877" w14:textId="418855B1" w:rsidR="00C51AAB" w:rsidRPr="00EB60A2" w:rsidRDefault="007D5877" w:rsidP="00C51AAB">
      <w:pPr>
        <w:pStyle w:val="11"/>
        <w:adjustRightInd w:val="0"/>
        <w:snapToGrid w:val="0"/>
        <w:ind w:left="0"/>
        <w:jc w:val="both"/>
        <w:rPr>
          <w:rFonts w:eastAsia="新細明體" w:cs="Arial"/>
          <w:b w:val="0"/>
          <w:bCs w:val="0"/>
          <w:kern w:val="2"/>
          <w:sz w:val="20"/>
          <w:szCs w:val="20"/>
          <w:lang w:eastAsia="zh-TW"/>
        </w:rPr>
      </w:pPr>
      <w:r w:rsidRPr="00EB60A2">
        <w:rPr>
          <w:rFonts w:eastAsia="新細明體" w:cs="Arial"/>
          <w:b w:val="0"/>
          <w:bCs w:val="0"/>
          <w:kern w:val="2"/>
          <w:sz w:val="20"/>
          <w:szCs w:val="20"/>
          <w:lang w:eastAsia="zh-TW"/>
        </w:rPr>
        <w:t>(</w:t>
      </w:r>
      <w:r w:rsidR="001923F8" w:rsidRPr="00EB60A2">
        <w:rPr>
          <w:rFonts w:eastAsia="新細明體" w:cs="Arial"/>
          <w:b w:val="0"/>
          <w:bCs w:val="0"/>
          <w:kern w:val="2"/>
          <w:sz w:val="20"/>
          <w:szCs w:val="20"/>
          <w:lang w:eastAsia="zh-TW"/>
        </w:rPr>
        <w:t xml:space="preserve">Amounts in thousands of </w:t>
      </w:r>
      <w:r w:rsidR="006D7522" w:rsidRPr="00EB60A2">
        <w:rPr>
          <w:rFonts w:eastAsia="新細明體" w:cs="Arial"/>
          <w:b w:val="0"/>
          <w:bCs w:val="0"/>
          <w:kern w:val="2"/>
          <w:sz w:val="20"/>
          <w:szCs w:val="20"/>
          <w:lang w:eastAsia="zh-TW"/>
        </w:rPr>
        <w:t>NT</w:t>
      </w:r>
      <w:r w:rsidR="001923F8" w:rsidRPr="00EB60A2">
        <w:rPr>
          <w:rFonts w:eastAsia="新細明體" w:cs="Arial"/>
          <w:b w:val="0"/>
          <w:bCs w:val="0"/>
          <w:kern w:val="2"/>
          <w:sz w:val="20"/>
          <w:szCs w:val="20"/>
          <w:lang w:eastAsia="zh-TW"/>
        </w:rPr>
        <w:t>$</w:t>
      </w:r>
      <w:r w:rsidRPr="00EB60A2">
        <w:rPr>
          <w:rFonts w:eastAsia="新細明體" w:cs="Arial"/>
          <w:b w:val="0"/>
          <w:bCs w:val="0"/>
          <w:kern w:val="2"/>
          <w:sz w:val="20"/>
          <w:szCs w:val="20"/>
          <w:lang w:eastAsia="zh-TW"/>
        </w:rPr>
        <w:t>)</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077"/>
        <w:gridCol w:w="1077"/>
        <w:gridCol w:w="1078"/>
        <w:gridCol w:w="1077"/>
        <w:gridCol w:w="1078"/>
        <w:gridCol w:w="1204"/>
        <w:gridCol w:w="1205"/>
        <w:gridCol w:w="993"/>
      </w:tblGrid>
      <w:tr w:rsidR="00DE2E08" w:rsidRPr="00EB60A2" w14:paraId="343ED044" w14:textId="77777777" w:rsidTr="008D0917">
        <w:trPr>
          <w:trHeight w:val="439"/>
        </w:trPr>
        <w:tc>
          <w:tcPr>
            <w:tcW w:w="1253" w:type="dxa"/>
            <w:tcBorders>
              <w:top w:val="single" w:sz="18" w:space="0" w:color="auto"/>
              <w:left w:val="single" w:sz="18" w:space="0" w:color="auto"/>
              <w:bottom w:val="single" w:sz="18" w:space="0" w:color="auto"/>
              <w:right w:val="single" w:sz="18" w:space="0" w:color="auto"/>
            </w:tcBorders>
            <w:vAlign w:val="center"/>
          </w:tcPr>
          <w:p w14:paraId="0B44CA71" w14:textId="77777777" w:rsidR="0037482B" w:rsidRPr="00EB60A2" w:rsidRDefault="0037482B" w:rsidP="0037482B">
            <w:pPr>
              <w:pStyle w:val="11"/>
              <w:adjustRightInd w:val="0"/>
              <w:snapToGrid w:val="0"/>
              <w:spacing w:after="0"/>
              <w:ind w:left="0"/>
              <w:rPr>
                <w:rFonts w:cs="Arial"/>
                <w:sz w:val="20"/>
                <w:szCs w:val="20"/>
              </w:rPr>
            </w:pPr>
          </w:p>
        </w:tc>
        <w:tc>
          <w:tcPr>
            <w:tcW w:w="1077" w:type="dxa"/>
            <w:tcBorders>
              <w:top w:val="single" w:sz="18" w:space="0" w:color="auto"/>
              <w:left w:val="single" w:sz="18" w:space="0" w:color="auto"/>
              <w:bottom w:val="single" w:sz="18" w:space="0" w:color="auto"/>
            </w:tcBorders>
            <w:vAlign w:val="center"/>
          </w:tcPr>
          <w:p w14:paraId="6916F77D" w14:textId="751136E6" w:rsidR="0037482B" w:rsidRPr="00EB60A2" w:rsidRDefault="0037482B" w:rsidP="0037482B">
            <w:pPr>
              <w:pStyle w:val="11"/>
              <w:adjustRightInd w:val="0"/>
              <w:snapToGrid w:val="0"/>
              <w:spacing w:after="0"/>
              <w:ind w:left="0"/>
              <w:jc w:val="center"/>
              <w:rPr>
                <w:rFonts w:eastAsia="新細明體" w:cs="Arial"/>
                <w:sz w:val="20"/>
                <w:szCs w:val="20"/>
                <w:lang w:eastAsia="zh-TW"/>
              </w:rPr>
            </w:pPr>
          </w:p>
        </w:tc>
        <w:tc>
          <w:tcPr>
            <w:tcW w:w="1077" w:type="dxa"/>
            <w:tcBorders>
              <w:top w:val="single" w:sz="18" w:space="0" w:color="auto"/>
              <w:bottom w:val="single" w:sz="18" w:space="0" w:color="auto"/>
            </w:tcBorders>
            <w:vAlign w:val="center"/>
          </w:tcPr>
          <w:p w14:paraId="31215738" w14:textId="1E13B4F1" w:rsidR="0037482B" w:rsidRPr="00EB60A2" w:rsidRDefault="0037482B" w:rsidP="0037482B">
            <w:pPr>
              <w:pStyle w:val="11"/>
              <w:adjustRightInd w:val="0"/>
              <w:snapToGrid w:val="0"/>
              <w:spacing w:after="0"/>
              <w:ind w:left="0"/>
              <w:jc w:val="center"/>
              <w:rPr>
                <w:rFonts w:eastAsia="新細明體" w:cs="Arial"/>
                <w:sz w:val="20"/>
                <w:szCs w:val="20"/>
                <w:lang w:eastAsia="zh-TW"/>
              </w:rPr>
            </w:pPr>
          </w:p>
        </w:tc>
        <w:tc>
          <w:tcPr>
            <w:tcW w:w="1078" w:type="dxa"/>
            <w:tcBorders>
              <w:top w:val="single" w:sz="18" w:space="0" w:color="auto"/>
              <w:bottom w:val="single" w:sz="18" w:space="0" w:color="auto"/>
            </w:tcBorders>
            <w:vAlign w:val="center"/>
          </w:tcPr>
          <w:p w14:paraId="671BCCE4" w14:textId="64A16104" w:rsidR="0037482B" w:rsidRPr="00EB60A2" w:rsidRDefault="0037482B" w:rsidP="0037482B">
            <w:pPr>
              <w:pStyle w:val="11"/>
              <w:adjustRightInd w:val="0"/>
              <w:snapToGrid w:val="0"/>
              <w:spacing w:after="0"/>
              <w:ind w:left="0"/>
              <w:jc w:val="center"/>
              <w:rPr>
                <w:rFonts w:cs="Arial"/>
                <w:sz w:val="20"/>
                <w:szCs w:val="20"/>
              </w:rPr>
            </w:pPr>
          </w:p>
        </w:tc>
        <w:tc>
          <w:tcPr>
            <w:tcW w:w="1077" w:type="dxa"/>
            <w:tcBorders>
              <w:top w:val="single" w:sz="18" w:space="0" w:color="auto"/>
              <w:bottom w:val="single" w:sz="18" w:space="0" w:color="auto"/>
            </w:tcBorders>
            <w:vAlign w:val="center"/>
          </w:tcPr>
          <w:p w14:paraId="309046F5" w14:textId="066826B3" w:rsidR="0037482B" w:rsidRPr="00EB60A2" w:rsidRDefault="0037482B" w:rsidP="0037482B">
            <w:pPr>
              <w:pStyle w:val="11"/>
              <w:adjustRightInd w:val="0"/>
              <w:snapToGrid w:val="0"/>
              <w:spacing w:after="0"/>
              <w:ind w:left="0"/>
              <w:jc w:val="center"/>
              <w:rPr>
                <w:rFonts w:eastAsia="新細明體" w:cs="Arial"/>
                <w:sz w:val="20"/>
                <w:szCs w:val="20"/>
                <w:lang w:eastAsia="zh-TW"/>
              </w:rPr>
            </w:pPr>
          </w:p>
        </w:tc>
        <w:tc>
          <w:tcPr>
            <w:tcW w:w="1078" w:type="dxa"/>
            <w:tcBorders>
              <w:top w:val="single" w:sz="18" w:space="0" w:color="auto"/>
              <w:bottom w:val="single" w:sz="18" w:space="0" w:color="auto"/>
              <w:right w:val="single" w:sz="18" w:space="0" w:color="auto"/>
            </w:tcBorders>
            <w:vAlign w:val="center"/>
          </w:tcPr>
          <w:p w14:paraId="6BA24DF7" w14:textId="066C5E3E" w:rsidR="0037482B" w:rsidRPr="00EB60A2" w:rsidRDefault="0037482B" w:rsidP="0037482B">
            <w:pPr>
              <w:pStyle w:val="11"/>
              <w:adjustRightInd w:val="0"/>
              <w:snapToGrid w:val="0"/>
              <w:spacing w:after="0"/>
              <w:ind w:left="0"/>
              <w:jc w:val="center"/>
              <w:rPr>
                <w:rFonts w:cs="Arial"/>
                <w:sz w:val="20"/>
                <w:szCs w:val="20"/>
              </w:rPr>
            </w:pPr>
          </w:p>
        </w:tc>
        <w:tc>
          <w:tcPr>
            <w:tcW w:w="1204" w:type="dxa"/>
            <w:tcBorders>
              <w:top w:val="single" w:sz="18" w:space="0" w:color="auto"/>
              <w:bottom w:val="single" w:sz="18" w:space="0" w:color="auto"/>
              <w:right w:val="single" w:sz="4" w:space="0" w:color="auto"/>
            </w:tcBorders>
            <w:vAlign w:val="center"/>
          </w:tcPr>
          <w:p w14:paraId="4C95EB8D" w14:textId="6AE24B37" w:rsidR="0037482B" w:rsidRPr="00EB60A2" w:rsidRDefault="0037482B" w:rsidP="0037482B">
            <w:pPr>
              <w:pStyle w:val="11"/>
              <w:adjustRightInd w:val="0"/>
              <w:snapToGrid w:val="0"/>
              <w:spacing w:after="0"/>
              <w:ind w:left="0"/>
              <w:jc w:val="center"/>
              <w:rPr>
                <w:rFonts w:cs="Arial"/>
                <w:sz w:val="20"/>
                <w:szCs w:val="20"/>
              </w:rPr>
            </w:pPr>
          </w:p>
        </w:tc>
        <w:tc>
          <w:tcPr>
            <w:tcW w:w="1205" w:type="dxa"/>
            <w:tcBorders>
              <w:top w:val="single" w:sz="18" w:space="0" w:color="auto"/>
              <w:left w:val="single" w:sz="4" w:space="0" w:color="auto"/>
              <w:bottom w:val="single" w:sz="18" w:space="0" w:color="auto"/>
              <w:right w:val="single" w:sz="4" w:space="0" w:color="auto"/>
            </w:tcBorders>
            <w:vAlign w:val="center"/>
          </w:tcPr>
          <w:p w14:paraId="2E7A6381" w14:textId="0199230D" w:rsidR="0037482B" w:rsidRPr="00EB60A2" w:rsidRDefault="0037482B" w:rsidP="0037482B">
            <w:pPr>
              <w:pStyle w:val="11"/>
              <w:adjustRightInd w:val="0"/>
              <w:snapToGrid w:val="0"/>
              <w:spacing w:after="0"/>
              <w:ind w:left="0"/>
              <w:jc w:val="center"/>
              <w:rPr>
                <w:rFonts w:cs="Arial"/>
                <w:sz w:val="20"/>
                <w:szCs w:val="20"/>
              </w:rPr>
            </w:pPr>
          </w:p>
        </w:tc>
        <w:tc>
          <w:tcPr>
            <w:tcW w:w="993" w:type="dxa"/>
            <w:tcBorders>
              <w:top w:val="single" w:sz="18" w:space="0" w:color="auto"/>
              <w:left w:val="single" w:sz="4" w:space="0" w:color="auto"/>
              <w:bottom w:val="single" w:sz="18" w:space="0" w:color="auto"/>
              <w:right w:val="single" w:sz="18" w:space="0" w:color="auto"/>
            </w:tcBorders>
            <w:vAlign w:val="center"/>
          </w:tcPr>
          <w:p w14:paraId="29FEEFB6" w14:textId="7D2EA5BC" w:rsidR="0037482B" w:rsidRPr="00EB60A2" w:rsidRDefault="0037482B" w:rsidP="0037482B">
            <w:pPr>
              <w:pStyle w:val="11"/>
              <w:adjustRightInd w:val="0"/>
              <w:snapToGrid w:val="0"/>
              <w:spacing w:after="0"/>
              <w:ind w:left="0"/>
              <w:jc w:val="center"/>
              <w:rPr>
                <w:rFonts w:cs="Arial"/>
                <w:sz w:val="20"/>
                <w:szCs w:val="20"/>
              </w:rPr>
            </w:pPr>
          </w:p>
        </w:tc>
      </w:tr>
      <w:tr w:rsidR="00DE2E08" w:rsidRPr="00EB60A2" w14:paraId="09864750" w14:textId="77777777" w:rsidTr="008D0917">
        <w:trPr>
          <w:trHeight w:val="439"/>
        </w:trPr>
        <w:tc>
          <w:tcPr>
            <w:tcW w:w="1253" w:type="dxa"/>
            <w:tcBorders>
              <w:top w:val="single" w:sz="18" w:space="0" w:color="auto"/>
              <w:left w:val="single" w:sz="18" w:space="0" w:color="auto"/>
              <w:right w:val="single" w:sz="18" w:space="0" w:color="auto"/>
            </w:tcBorders>
            <w:vAlign w:val="center"/>
          </w:tcPr>
          <w:p w14:paraId="68C88E8D" w14:textId="7391AB55" w:rsidR="0037482B" w:rsidRPr="00EB60A2" w:rsidRDefault="0037482B" w:rsidP="0037482B">
            <w:pPr>
              <w:pStyle w:val="11"/>
              <w:adjustRightInd w:val="0"/>
              <w:snapToGrid w:val="0"/>
              <w:spacing w:after="0"/>
              <w:ind w:left="0"/>
              <w:jc w:val="center"/>
              <w:rPr>
                <w:rFonts w:cs="Arial"/>
                <w:sz w:val="20"/>
                <w:szCs w:val="20"/>
              </w:rPr>
            </w:pPr>
          </w:p>
        </w:tc>
        <w:tc>
          <w:tcPr>
            <w:tcW w:w="1077" w:type="dxa"/>
            <w:tcBorders>
              <w:top w:val="single" w:sz="18" w:space="0" w:color="auto"/>
              <w:left w:val="single" w:sz="18" w:space="0" w:color="auto"/>
            </w:tcBorders>
            <w:vAlign w:val="center"/>
          </w:tcPr>
          <w:p w14:paraId="7111ACDB" w14:textId="49CA5E54" w:rsidR="0037482B" w:rsidRPr="00EB60A2" w:rsidRDefault="0037482B" w:rsidP="005E0C8D">
            <w:pPr>
              <w:pStyle w:val="11"/>
              <w:adjustRightInd w:val="0"/>
              <w:snapToGrid w:val="0"/>
              <w:spacing w:after="0"/>
              <w:ind w:left="0"/>
              <w:jc w:val="center"/>
              <w:rPr>
                <w:rFonts w:eastAsia="新細明體" w:cs="Arial"/>
                <w:b w:val="0"/>
                <w:bCs w:val="0"/>
                <w:sz w:val="20"/>
                <w:szCs w:val="20"/>
                <w:lang w:eastAsia="zh-TW"/>
              </w:rPr>
            </w:pPr>
          </w:p>
        </w:tc>
        <w:tc>
          <w:tcPr>
            <w:tcW w:w="1077" w:type="dxa"/>
            <w:tcBorders>
              <w:top w:val="single" w:sz="18" w:space="0" w:color="auto"/>
            </w:tcBorders>
            <w:vAlign w:val="center"/>
          </w:tcPr>
          <w:p w14:paraId="4E215481" w14:textId="7803EDE5" w:rsidR="0037482B" w:rsidRPr="00EB60A2" w:rsidRDefault="0037482B" w:rsidP="005E0C8D">
            <w:pPr>
              <w:pStyle w:val="11"/>
              <w:adjustRightInd w:val="0"/>
              <w:snapToGrid w:val="0"/>
              <w:spacing w:after="0"/>
              <w:ind w:left="0"/>
              <w:jc w:val="center"/>
              <w:rPr>
                <w:rFonts w:cs="Arial"/>
                <w:b w:val="0"/>
                <w:bCs w:val="0"/>
                <w:sz w:val="20"/>
                <w:szCs w:val="20"/>
              </w:rPr>
            </w:pPr>
          </w:p>
        </w:tc>
        <w:tc>
          <w:tcPr>
            <w:tcW w:w="1078" w:type="dxa"/>
            <w:tcBorders>
              <w:top w:val="single" w:sz="18" w:space="0" w:color="auto"/>
            </w:tcBorders>
            <w:vAlign w:val="center"/>
          </w:tcPr>
          <w:p w14:paraId="6FB3B7F2" w14:textId="1E7134D1" w:rsidR="0037482B" w:rsidRPr="00EB60A2" w:rsidRDefault="0037482B" w:rsidP="005E0C8D">
            <w:pPr>
              <w:pStyle w:val="11"/>
              <w:adjustRightInd w:val="0"/>
              <w:snapToGrid w:val="0"/>
              <w:spacing w:after="0"/>
              <w:ind w:left="0"/>
              <w:jc w:val="center"/>
              <w:rPr>
                <w:rFonts w:cs="Arial"/>
                <w:b w:val="0"/>
                <w:bCs w:val="0"/>
                <w:sz w:val="20"/>
                <w:szCs w:val="20"/>
              </w:rPr>
            </w:pPr>
          </w:p>
        </w:tc>
        <w:tc>
          <w:tcPr>
            <w:tcW w:w="1077" w:type="dxa"/>
            <w:tcBorders>
              <w:top w:val="single" w:sz="18" w:space="0" w:color="auto"/>
            </w:tcBorders>
            <w:vAlign w:val="center"/>
          </w:tcPr>
          <w:p w14:paraId="5CA4AC02" w14:textId="484BC92A" w:rsidR="0037482B" w:rsidRPr="00EB60A2" w:rsidRDefault="0037482B" w:rsidP="005E0C8D">
            <w:pPr>
              <w:pStyle w:val="11"/>
              <w:adjustRightInd w:val="0"/>
              <w:snapToGrid w:val="0"/>
              <w:spacing w:after="0"/>
              <w:ind w:left="0"/>
              <w:jc w:val="center"/>
              <w:rPr>
                <w:rFonts w:cs="Arial"/>
                <w:b w:val="0"/>
                <w:bCs w:val="0"/>
                <w:sz w:val="20"/>
                <w:szCs w:val="20"/>
              </w:rPr>
            </w:pPr>
          </w:p>
        </w:tc>
        <w:tc>
          <w:tcPr>
            <w:tcW w:w="1078" w:type="dxa"/>
            <w:tcBorders>
              <w:top w:val="single" w:sz="18" w:space="0" w:color="auto"/>
              <w:right w:val="single" w:sz="18" w:space="0" w:color="auto"/>
            </w:tcBorders>
            <w:vAlign w:val="center"/>
          </w:tcPr>
          <w:p w14:paraId="7B03D507" w14:textId="0011DCAF" w:rsidR="0037482B" w:rsidRPr="00EB60A2" w:rsidRDefault="0037482B" w:rsidP="005E0C8D">
            <w:pPr>
              <w:pStyle w:val="11"/>
              <w:adjustRightInd w:val="0"/>
              <w:snapToGrid w:val="0"/>
              <w:spacing w:after="0"/>
              <w:ind w:left="0"/>
              <w:jc w:val="center"/>
              <w:rPr>
                <w:rFonts w:cs="Arial"/>
                <w:b w:val="0"/>
                <w:bCs w:val="0"/>
                <w:sz w:val="20"/>
                <w:szCs w:val="20"/>
              </w:rPr>
            </w:pPr>
          </w:p>
        </w:tc>
        <w:tc>
          <w:tcPr>
            <w:tcW w:w="1204" w:type="dxa"/>
            <w:tcBorders>
              <w:top w:val="single" w:sz="18" w:space="0" w:color="auto"/>
              <w:right w:val="single" w:sz="4" w:space="0" w:color="auto"/>
            </w:tcBorders>
            <w:vAlign w:val="center"/>
          </w:tcPr>
          <w:p w14:paraId="5D10547E" w14:textId="6C2C71AD" w:rsidR="0037482B" w:rsidRPr="00EB60A2" w:rsidRDefault="0037482B" w:rsidP="005E0C8D">
            <w:pPr>
              <w:pStyle w:val="11"/>
              <w:adjustRightInd w:val="0"/>
              <w:snapToGrid w:val="0"/>
              <w:spacing w:after="0"/>
              <w:ind w:left="0"/>
              <w:jc w:val="center"/>
              <w:rPr>
                <w:rFonts w:cs="Arial"/>
                <w:b w:val="0"/>
                <w:bCs w:val="0"/>
                <w:sz w:val="20"/>
                <w:szCs w:val="20"/>
              </w:rPr>
            </w:pPr>
          </w:p>
        </w:tc>
        <w:tc>
          <w:tcPr>
            <w:tcW w:w="1205" w:type="dxa"/>
            <w:tcBorders>
              <w:top w:val="single" w:sz="18" w:space="0" w:color="auto"/>
              <w:left w:val="single" w:sz="4" w:space="0" w:color="auto"/>
              <w:right w:val="single" w:sz="4" w:space="0" w:color="auto"/>
            </w:tcBorders>
            <w:vAlign w:val="center"/>
          </w:tcPr>
          <w:p w14:paraId="568655CA" w14:textId="6C96B1B6" w:rsidR="0037482B" w:rsidRPr="00EB60A2" w:rsidRDefault="0037482B" w:rsidP="005E0C8D">
            <w:pPr>
              <w:pStyle w:val="11"/>
              <w:adjustRightInd w:val="0"/>
              <w:snapToGrid w:val="0"/>
              <w:spacing w:after="0"/>
              <w:ind w:left="0"/>
              <w:jc w:val="center"/>
              <w:rPr>
                <w:rFonts w:cs="Arial"/>
                <w:b w:val="0"/>
                <w:bCs w:val="0"/>
                <w:sz w:val="20"/>
                <w:szCs w:val="20"/>
              </w:rPr>
            </w:pPr>
          </w:p>
        </w:tc>
        <w:tc>
          <w:tcPr>
            <w:tcW w:w="993" w:type="dxa"/>
            <w:tcBorders>
              <w:top w:val="single" w:sz="18" w:space="0" w:color="auto"/>
              <w:left w:val="single" w:sz="4" w:space="0" w:color="auto"/>
              <w:right w:val="single" w:sz="18" w:space="0" w:color="auto"/>
            </w:tcBorders>
            <w:vAlign w:val="center"/>
          </w:tcPr>
          <w:p w14:paraId="3467B48D" w14:textId="3073FBFC" w:rsidR="0037482B" w:rsidRPr="00EB60A2" w:rsidRDefault="0037482B" w:rsidP="005E0C8D">
            <w:pPr>
              <w:pStyle w:val="11"/>
              <w:adjustRightInd w:val="0"/>
              <w:snapToGrid w:val="0"/>
              <w:spacing w:after="0"/>
              <w:ind w:left="0"/>
              <w:jc w:val="center"/>
              <w:rPr>
                <w:rFonts w:cs="Arial"/>
                <w:b w:val="0"/>
                <w:bCs w:val="0"/>
                <w:sz w:val="20"/>
                <w:szCs w:val="20"/>
              </w:rPr>
            </w:pPr>
          </w:p>
        </w:tc>
      </w:tr>
      <w:tr w:rsidR="00DE2E08" w:rsidRPr="00EB60A2" w14:paraId="3EE2C918" w14:textId="77777777" w:rsidTr="008D0917">
        <w:trPr>
          <w:trHeight w:val="439"/>
        </w:trPr>
        <w:tc>
          <w:tcPr>
            <w:tcW w:w="1253" w:type="dxa"/>
            <w:tcBorders>
              <w:left w:val="single" w:sz="18" w:space="0" w:color="auto"/>
              <w:bottom w:val="single" w:sz="4" w:space="0" w:color="auto"/>
              <w:right w:val="single" w:sz="18" w:space="0" w:color="auto"/>
            </w:tcBorders>
            <w:vAlign w:val="center"/>
          </w:tcPr>
          <w:p w14:paraId="7F6A837A" w14:textId="592AC612" w:rsidR="0037482B" w:rsidRPr="00EB60A2" w:rsidRDefault="0037482B" w:rsidP="0037482B">
            <w:pPr>
              <w:pStyle w:val="11"/>
              <w:adjustRightInd w:val="0"/>
              <w:snapToGrid w:val="0"/>
              <w:spacing w:after="0"/>
              <w:ind w:left="0"/>
              <w:jc w:val="center"/>
              <w:rPr>
                <w:rFonts w:cs="Arial"/>
                <w:sz w:val="20"/>
                <w:szCs w:val="20"/>
              </w:rPr>
            </w:pPr>
          </w:p>
        </w:tc>
        <w:tc>
          <w:tcPr>
            <w:tcW w:w="1077" w:type="dxa"/>
            <w:tcBorders>
              <w:left w:val="single" w:sz="18" w:space="0" w:color="auto"/>
              <w:bottom w:val="single" w:sz="4" w:space="0" w:color="auto"/>
            </w:tcBorders>
            <w:vAlign w:val="center"/>
          </w:tcPr>
          <w:p w14:paraId="3442E119" w14:textId="59DEF35B" w:rsidR="0037482B" w:rsidRPr="00EB60A2" w:rsidRDefault="0037482B" w:rsidP="005E0C8D">
            <w:pPr>
              <w:pStyle w:val="11"/>
              <w:adjustRightInd w:val="0"/>
              <w:snapToGrid w:val="0"/>
              <w:spacing w:after="0"/>
              <w:ind w:left="0"/>
              <w:jc w:val="center"/>
              <w:rPr>
                <w:rFonts w:eastAsia="新細明體" w:cs="Arial"/>
                <w:b w:val="0"/>
                <w:bCs w:val="0"/>
                <w:sz w:val="20"/>
                <w:szCs w:val="20"/>
                <w:lang w:eastAsia="zh-TW"/>
              </w:rPr>
            </w:pPr>
          </w:p>
        </w:tc>
        <w:tc>
          <w:tcPr>
            <w:tcW w:w="1077" w:type="dxa"/>
            <w:tcBorders>
              <w:bottom w:val="single" w:sz="4" w:space="0" w:color="auto"/>
            </w:tcBorders>
            <w:vAlign w:val="center"/>
          </w:tcPr>
          <w:p w14:paraId="04C246A4" w14:textId="2CB94027" w:rsidR="0037482B" w:rsidRPr="00EB60A2" w:rsidRDefault="0037482B" w:rsidP="005E0C8D">
            <w:pPr>
              <w:pStyle w:val="11"/>
              <w:adjustRightInd w:val="0"/>
              <w:snapToGrid w:val="0"/>
              <w:spacing w:after="0"/>
              <w:ind w:left="0"/>
              <w:jc w:val="center"/>
              <w:rPr>
                <w:rFonts w:cs="Arial"/>
                <w:b w:val="0"/>
                <w:bCs w:val="0"/>
                <w:sz w:val="20"/>
                <w:szCs w:val="20"/>
              </w:rPr>
            </w:pPr>
          </w:p>
        </w:tc>
        <w:tc>
          <w:tcPr>
            <w:tcW w:w="1078" w:type="dxa"/>
            <w:tcBorders>
              <w:bottom w:val="single" w:sz="4" w:space="0" w:color="auto"/>
            </w:tcBorders>
            <w:vAlign w:val="center"/>
          </w:tcPr>
          <w:p w14:paraId="2C1CAACA" w14:textId="0C6F811F" w:rsidR="0037482B" w:rsidRPr="00EB60A2" w:rsidRDefault="0037482B" w:rsidP="005E0C8D">
            <w:pPr>
              <w:pStyle w:val="11"/>
              <w:adjustRightInd w:val="0"/>
              <w:snapToGrid w:val="0"/>
              <w:spacing w:after="0"/>
              <w:ind w:left="0"/>
              <w:jc w:val="center"/>
              <w:rPr>
                <w:rFonts w:cs="Arial"/>
                <w:b w:val="0"/>
                <w:bCs w:val="0"/>
                <w:sz w:val="20"/>
                <w:szCs w:val="20"/>
              </w:rPr>
            </w:pPr>
          </w:p>
        </w:tc>
        <w:tc>
          <w:tcPr>
            <w:tcW w:w="1077" w:type="dxa"/>
            <w:tcBorders>
              <w:bottom w:val="single" w:sz="4" w:space="0" w:color="auto"/>
            </w:tcBorders>
            <w:vAlign w:val="center"/>
          </w:tcPr>
          <w:p w14:paraId="62D0DD79" w14:textId="48DAC976" w:rsidR="0037482B" w:rsidRPr="00EB60A2" w:rsidRDefault="0037482B" w:rsidP="005E0C8D">
            <w:pPr>
              <w:pStyle w:val="11"/>
              <w:adjustRightInd w:val="0"/>
              <w:snapToGrid w:val="0"/>
              <w:spacing w:after="0"/>
              <w:ind w:left="0"/>
              <w:jc w:val="center"/>
              <w:rPr>
                <w:rFonts w:cs="Arial"/>
                <w:b w:val="0"/>
                <w:bCs w:val="0"/>
                <w:sz w:val="20"/>
                <w:szCs w:val="20"/>
              </w:rPr>
            </w:pPr>
          </w:p>
        </w:tc>
        <w:tc>
          <w:tcPr>
            <w:tcW w:w="1078" w:type="dxa"/>
            <w:tcBorders>
              <w:bottom w:val="single" w:sz="4" w:space="0" w:color="auto"/>
              <w:right w:val="single" w:sz="18" w:space="0" w:color="auto"/>
            </w:tcBorders>
            <w:vAlign w:val="center"/>
          </w:tcPr>
          <w:p w14:paraId="7D05356F" w14:textId="2B070F18" w:rsidR="0037482B" w:rsidRPr="00EB60A2" w:rsidRDefault="0037482B" w:rsidP="005E0C8D">
            <w:pPr>
              <w:pStyle w:val="11"/>
              <w:adjustRightInd w:val="0"/>
              <w:snapToGrid w:val="0"/>
              <w:spacing w:after="0"/>
              <w:ind w:left="0"/>
              <w:jc w:val="center"/>
              <w:rPr>
                <w:rFonts w:cs="Arial"/>
                <w:b w:val="0"/>
                <w:bCs w:val="0"/>
                <w:sz w:val="20"/>
                <w:szCs w:val="20"/>
              </w:rPr>
            </w:pPr>
          </w:p>
        </w:tc>
        <w:tc>
          <w:tcPr>
            <w:tcW w:w="1204" w:type="dxa"/>
            <w:tcBorders>
              <w:bottom w:val="single" w:sz="4" w:space="0" w:color="auto"/>
              <w:right w:val="single" w:sz="4" w:space="0" w:color="auto"/>
            </w:tcBorders>
            <w:vAlign w:val="center"/>
          </w:tcPr>
          <w:p w14:paraId="4BDFD4B1" w14:textId="21FABBE5" w:rsidR="0037482B" w:rsidRPr="00EB60A2" w:rsidRDefault="0037482B" w:rsidP="005E0C8D">
            <w:pPr>
              <w:pStyle w:val="11"/>
              <w:adjustRightInd w:val="0"/>
              <w:snapToGrid w:val="0"/>
              <w:spacing w:after="0"/>
              <w:ind w:left="0"/>
              <w:jc w:val="center"/>
              <w:rPr>
                <w:rFonts w:cs="Arial"/>
                <w:b w:val="0"/>
                <w:bCs w:val="0"/>
                <w:sz w:val="20"/>
                <w:szCs w:val="20"/>
              </w:rPr>
            </w:pPr>
          </w:p>
        </w:tc>
        <w:tc>
          <w:tcPr>
            <w:tcW w:w="1205" w:type="dxa"/>
            <w:tcBorders>
              <w:left w:val="single" w:sz="4" w:space="0" w:color="auto"/>
              <w:bottom w:val="single" w:sz="4" w:space="0" w:color="auto"/>
              <w:right w:val="single" w:sz="4" w:space="0" w:color="auto"/>
            </w:tcBorders>
            <w:vAlign w:val="center"/>
          </w:tcPr>
          <w:p w14:paraId="64EF5D65" w14:textId="210D9ADC" w:rsidR="0037482B" w:rsidRPr="00EB60A2" w:rsidRDefault="0037482B" w:rsidP="005E0C8D">
            <w:pPr>
              <w:pStyle w:val="11"/>
              <w:adjustRightInd w:val="0"/>
              <w:snapToGrid w:val="0"/>
              <w:spacing w:after="0"/>
              <w:ind w:left="0"/>
              <w:jc w:val="center"/>
              <w:rPr>
                <w:rFonts w:cs="Arial"/>
                <w:b w:val="0"/>
                <w:bCs w:val="0"/>
                <w:sz w:val="20"/>
                <w:szCs w:val="20"/>
              </w:rPr>
            </w:pPr>
          </w:p>
        </w:tc>
        <w:tc>
          <w:tcPr>
            <w:tcW w:w="993" w:type="dxa"/>
            <w:tcBorders>
              <w:left w:val="single" w:sz="4" w:space="0" w:color="auto"/>
              <w:bottom w:val="single" w:sz="4" w:space="0" w:color="auto"/>
              <w:right w:val="single" w:sz="18" w:space="0" w:color="auto"/>
            </w:tcBorders>
            <w:vAlign w:val="center"/>
          </w:tcPr>
          <w:p w14:paraId="01CD5FD9" w14:textId="3666CE85" w:rsidR="0037482B" w:rsidRPr="00EB60A2" w:rsidRDefault="0037482B" w:rsidP="005E0C8D">
            <w:pPr>
              <w:pStyle w:val="11"/>
              <w:adjustRightInd w:val="0"/>
              <w:snapToGrid w:val="0"/>
              <w:spacing w:after="0"/>
              <w:ind w:left="0"/>
              <w:jc w:val="center"/>
              <w:rPr>
                <w:rFonts w:cs="Arial"/>
                <w:b w:val="0"/>
                <w:bCs w:val="0"/>
                <w:sz w:val="20"/>
                <w:szCs w:val="20"/>
              </w:rPr>
            </w:pPr>
          </w:p>
        </w:tc>
      </w:tr>
      <w:tr w:rsidR="0037482B" w:rsidRPr="00EB60A2" w14:paraId="0EBD7205" w14:textId="77777777" w:rsidTr="008D0917">
        <w:trPr>
          <w:trHeight w:val="439"/>
        </w:trPr>
        <w:tc>
          <w:tcPr>
            <w:tcW w:w="1253" w:type="dxa"/>
            <w:tcBorders>
              <w:left w:val="single" w:sz="18" w:space="0" w:color="auto"/>
              <w:bottom w:val="single" w:sz="18" w:space="0" w:color="auto"/>
              <w:right w:val="single" w:sz="18" w:space="0" w:color="auto"/>
            </w:tcBorders>
            <w:vAlign w:val="center"/>
          </w:tcPr>
          <w:p w14:paraId="1D497F94" w14:textId="3998B5C5" w:rsidR="0037482B" w:rsidRPr="00EB60A2" w:rsidRDefault="0037482B" w:rsidP="0037482B">
            <w:pPr>
              <w:pStyle w:val="11"/>
              <w:adjustRightInd w:val="0"/>
              <w:snapToGrid w:val="0"/>
              <w:spacing w:after="0"/>
              <w:ind w:left="0"/>
              <w:jc w:val="center"/>
              <w:rPr>
                <w:rFonts w:cs="Arial"/>
                <w:sz w:val="20"/>
                <w:szCs w:val="20"/>
              </w:rPr>
            </w:pPr>
          </w:p>
        </w:tc>
        <w:tc>
          <w:tcPr>
            <w:tcW w:w="1077" w:type="dxa"/>
            <w:tcBorders>
              <w:left w:val="single" w:sz="18" w:space="0" w:color="auto"/>
              <w:bottom w:val="single" w:sz="18" w:space="0" w:color="auto"/>
            </w:tcBorders>
            <w:vAlign w:val="center"/>
          </w:tcPr>
          <w:p w14:paraId="27B023CA" w14:textId="4EB61036" w:rsidR="0037482B" w:rsidRPr="00EB60A2" w:rsidRDefault="0037482B" w:rsidP="005E0C8D">
            <w:pPr>
              <w:pStyle w:val="11"/>
              <w:adjustRightInd w:val="0"/>
              <w:snapToGrid w:val="0"/>
              <w:spacing w:after="0"/>
              <w:ind w:left="0"/>
              <w:jc w:val="center"/>
              <w:rPr>
                <w:rFonts w:eastAsia="新細明體" w:cs="Arial"/>
                <w:b w:val="0"/>
                <w:bCs w:val="0"/>
                <w:sz w:val="20"/>
                <w:szCs w:val="20"/>
                <w:lang w:eastAsia="zh-TW"/>
              </w:rPr>
            </w:pPr>
          </w:p>
        </w:tc>
        <w:tc>
          <w:tcPr>
            <w:tcW w:w="1077" w:type="dxa"/>
            <w:tcBorders>
              <w:bottom w:val="single" w:sz="18" w:space="0" w:color="auto"/>
            </w:tcBorders>
            <w:vAlign w:val="center"/>
          </w:tcPr>
          <w:p w14:paraId="2B59B9C0" w14:textId="26ACD00B" w:rsidR="0037482B" w:rsidRPr="00EB60A2" w:rsidRDefault="0037482B" w:rsidP="005E0C8D">
            <w:pPr>
              <w:pStyle w:val="11"/>
              <w:adjustRightInd w:val="0"/>
              <w:snapToGrid w:val="0"/>
              <w:spacing w:after="0"/>
              <w:ind w:left="0"/>
              <w:jc w:val="center"/>
              <w:rPr>
                <w:rFonts w:cs="Arial"/>
                <w:b w:val="0"/>
                <w:bCs w:val="0"/>
                <w:sz w:val="20"/>
                <w:szCs w:val="20"/>
              </w:rPr>
            </w:pPr>
          </w:p>
        </w:tc>
        <w:tc>
          <w:tcPr>
            <w:tcW w:w="1078" w:type="dxa"/>
            <w:tcBorders>
              <w:bottom w:val="single" w:sz="18" w:space="0" w:color="auto"/>
            </w:tcBorders>
            <w:vAlign w:val="center"/>
          </w:tcPr>
          <w:p w14:paraId="2C37CB86" w14:textId="2002CE30" w:rsidR="0037482B" w:rsidRPr="00EB60A2" w:rsidRDefault="0037482B" w:rsidP="005E0C8D">
            <w:pPr>
              <w:pStyle w:val="11"/>
              <w:adjustRightInd w:val="0"/>
              <w:snapToGrid w:val="0"/>
              <w:spacing w:after="0"/>
              <w:ind w:left="0"/>
              <w:jc w:val="center"/>
              <w:rPr>
                <w:rFonts w:cs="Arial"/>
                <w:b w:val="0"/>
                <w:bCs w:val="0"/>
                <w:sz w:val="20"/>
                <w:szCs w:val="20"/>
              </w:rPr>
            </w:pPr>
          </w:p>
        </w:tc>
        <w:tc>
          <w:tcPr>
            <w:tcW w:w="1077" w:type="dxa"/>
            <w:tcBorders>
              <w:bottom w:val="single" w:sz="18" w:space="0" w:color="auto"/>
            </w:tcBorders>
            <w:vAlign w:val="center"/>
          </w:tcPr>
          <w:p w14:paraId="7387A62C" w14:textId="11B9CD39" w:rsidR="0037482B" w:rsidRPr="00EB60A2" w:rsidRDefault="0037482B" w:rsidP="005E0C8D">
            <w:pPr>
              <w:pStyle w:val="11"/>
              <w:adjustRightInd w:val="0"/>
              <w:snapToGrid w:val="0"/>
              <w:spacing w:after="0"/>
              <w:ind w:left="0"/>
              <w:jc w:val="center"/>
              <w:rPr>
                <w:rFonts w:cs="Arial"/>
                <w:b w:val="0"/>
                <w:bCs w:val="0"/>
                <w:sz w:val="20"/>
                <w:szCs w:val="20"/>
              </w:rPr>
            </w:pPr>
          </w:p>
        </w:tc>
        <w:tc>
          <w:tcPr>
            <w:tcW w:w="1078" w:type="dxa"/>
            <w:tcBorders>
              <w:bottom w:val="single" w:sz="18" w:space="0" w:color="auto"/>
              <w:right w:val="single" w:sz="18" w:space="0" w:color="auto"/>
            </w:tcBorders>
            <w:vAlign w:val="center"/>
          </w:tcPr>
          <w:p w14:paraId="01405622" w14:textId="61082D2C" w:rsidR="0037482B" w:rsidRPr="00EB60A2" w:rsidRDefault="0037482B" w:rsidP="005E0C8D">
            <w:pPr>
              <w:pStyle w:val="11"/>
              <w:adjustRightInd w:val="0"/>
              <w:snapToGrid w:val="0"/>
              <w:spacing w:after="0"/>
              <w:ind w:left="0"/>
              <w:jc w:val="center"/>
              <w:rPr>
                <w:rFonts w:cs="Arial"/>
                <w:b w:val="0"/>
                <w:bCs w:val="0"/>
                <w:sz w:val="20"/>
                <w:szCs w:val="20"/>
              </w:rPr>
            </w:pPr>
          </w:p>
        </w:tc>
        <w:tc>
          <w:tcPr>
            <w:tcW w:w="1204" w:type="dxa"/>
            <w:tcBorders>
              <w:bottom w:val="single" w:sz="18" w:space="0" w:color="auto"/>
              <w:right w:val="single" w:sz="4" w:space="0" w:color="auto"/>
            </w:tcBorders>
            <w:vAlign w:val="center"/>
          </w:tcPr>
          <w:p w14:paraId="1C34F839" w14:textId="1B45D4FA" w:rsidR="0037482B" w:rsidRPr="00EB60A2" w:rsidRDefault="0037482B" w:rsidP="005E0C8D">
            <w:pPr>
              <w:pStyle w:val="11"/>
              <w:adjustRightInd w:val="0"/>
              <w:snapToGrid w:val="0"/>
              <w:spacing w:after="0"/>
              <w:ind w:left="0"/>
              <w:jc w:val="center"/>
              <w:rPr>
                <w:rFonts w:cs="Arial"/>
                <w:b w:val="0"/>
                <w:bCs w:val="0"/>
                <w:sz w:val="20"/>
                <w:szCs w:val="20"/>
              </w:rPr>
            </w:pPr>
          </w:p>
        </w:tc>
        <w:tc>
          <w:tcPr>
            <w:tcW w:w="1205" w:type="dxa"/>
            <w:tcBorders>
              <w:left w:val="single" w:sz="4" w:space="0" w:color="auto"/>
              <w:bottom w:val="single" w:sz="18" w:space="0" w:color="auto"/>
              <w:right w:val="single" w:sz="4" w:space="0" w:color="auto"/>
            </w:tcBorders>
            <w:vAlign w:val="center"/>
          </w:tcPr>
          <w:p w14:paraId="37235A15" w14:textId="0F9D294B" w:rsidR="0037482B" w:rsidRPr="00EB60A2" w:rsidRDefault="0037482B" w:rsidP="005E0C8D">
            <w:pPr>
              <w:pStyle w:val="11"/>
              <w:adjustRightInd w:val="0"/>
              <w:snapToGrid w:val="0"/>
              <w:spacing w:after="0"/>
              <w:ind w:left="0"/>
              <w:jc w:val="center"/>
              <w:rPr>
                <w:rFonts w:cs="Arial"/>
                <w:b w:val="0"/>
                <w:bCs w:val="0"/>
                <w:sz w:val="20"/>
                <w:szCs w:val="20"/>
              </w:rPr>
            </w:pPr>
          </w:p>
        </w:tc>
        <w:tc>
          <w:tcPr>
            <w:tcW w:w="993" w:type="dxa"/>
            <w:tcBorders>
              <w:left w:val="single" w:sz="4" w:space="0" w:color="auto"/>
              <w:bottom w:val="single" w:sz="18" w:space="0" w:color="auto"/>
              <w:right w:val="single" w:sz="18" w:space="0" w:color="auto"/>
            </w:tcBorders>
            <w:vAlign w:val="center"/>
          </w:tcPr>
          <w:p w14:paraId="35FEE5AA" w14:textId="58FD7C7A" w:rsidR="0037482B" w:rsidRPr="00EB60A2" w:rsidRDefault="0037482B" w:rsidP="005E0C8D">
            <w:pPr>
              <w:pStyle w:val="11"/>
              <w:adjustRightInd w:val="0"/>
              <w:snapToGrid w:val="0"/>
              <w:spacing w:after="0"/>
              <w:ind w:left="0"/>
              <w:jc w:val="center"/>
              <w:rPr>
                <w:rFonts w:cs="Arial"/>
                <w:b w:val="0"/>
                <w:bCs w:val="0"/>
                <w:sz w:val="20"/>
                <w:szCs w:val="20"/>
              </w:rPr>
            </w:pPr>
          </w:p>
        </w:tc>
      </w:tr>
    </w:tbl>
    <w:p w14:paraId="081FBD60" w14:textId="77777777" w:rsidR="00834ECC" w:rsidRPr="00EB60A2" w:rsidRDefault="00834ECC" w:rsidP="00C51AAB">
      <w:pPr>
        <w:pStyle w:val="11"/>
        <w:adjustRightInd w:val="0"/>
        <w:snapToGrid w:val="0"/>
        <w:ind w:left="0"/>
        <w:jc w:val="both"/>
        <w:rPr>
          <w:rFonts w:eastAsia="新細明體" w:cs="Arial"/>
          <w:b w:val="0"/>
          <w:bCs w:val="0"/>
          <w:kern w:val="2"/>
          <w:sz w:val="20"/>
          <w:szCs w:val="20"/>
          <w:lang w:eastAsia="zh-TW"/>
        </w:rPr>
      </w:pPr>
    </w:p>
    <w:p w14:paraId="4DC19CA8" w14:textId="27A9D4FA" w:rsidR="00E32636" w:rsidRPr="00EB60A2" w:rsidRDefault="00C05AA4" w:rsidP="00E21DF6">
      <w:pPr>
        <w:pStyle w:val="11"/>
        <w:adjustRightInd w:val="0"/>
        <w:snapToGrid w:val="0"/>
        <w:ind w:left="0"/>
        <w:jc w:val="both"/>
        <w:rPr>
          <w:rFonts w:cs="Arial"/>
        </w:rPr>
      </w:pPr>
      <w:r w:rsidRPr="00EB60A2">
        <w:rPr>
          <w:rFonts w:cs="Arial"/>
        </w:rPr>
        <w:t>Revenue analysis b</w:t>
      </w:r>
      <w:r w:rsidR="007D5877" w:rsidRPr="00EB60A2">
        <w:rPr>
          <w:rFonts w:cs="Arial"/>
        </w:rPr>
        <w:t>y technology</w:t>
      </w:r>
    </w:p>
    <w:p w14:paraId="27AEB6C5" w14:textId="5A964EE3" w:rsidR="00311F7D" w:rsidRPr="00EB60A2" w:rsidRDefault="00311F7D" w:rsidP="00E21DF6">
      <w:pPr>
        <w:pStyle w:val="11"/>
        <w:adjustRightInd w:val="0"/>
        <w:snapToGrid w:val="0"/>
        <w:ind w:left="0"/>
        <w:jc w:val="both"/>
        <w:rPr>
          <w:rFonts w:eastAsia="新細明體" w:cs="Arial"/>
          <w:b w:val="0"/>
          <w:bCs w:val="0"/>
          <w:kern w:val="2"/>
          <w:sz w:val="20"/>
          <w:szCs w:val="20"/>
          <w:lang w:eastAsia="zh-TW"/>
        </w:rPr>
      </w:pPr>
      <w:r w:rsidRPr="00EB60A2">
        <w:rPr>
          <w:rFonts w:eastAsia="新細明體" w:cs="Arial"/>
          <w:b w:val="0"/>
          <w:bCs w:val="0"/>
          <w:kern w:val="2"/>
          <w:sz w:val="20"/>
          <w:szCs w:val="20"/>
          <w:lang w:eastAsia="zh-TW"/>
        </w:rPr>
        <w:t>(Amounts in thousands of NT$)</w:t>
      </w:r>
    </w:p>
    <w:tbl>
      <w:tblPr>
        <w:tblW w:w="10065" w:type="dxa"/>
        <w:tblInd w:w="-2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261"/>
        <w:gridCol w:w="1007"/>
        <w:gridCol w:w="921"/>
        <w:gridCol w:w="922"/>
        <w:gridCol w:w="1134"/>
        <w:gridCol w:w="921"/>
        <w:gridCol w:w="922"/>
        <w:gridCol w:w="992"/>
        <w:gridCol w:w="992"/>
        <w:gridCol w:w="993"/>
      </w:tblGrid>
      <w:tr w:rsidR="00DE2E08" w:rsidRPr="00EB60A2" w14:paraId="1494BA3C" w14:textId="77777777" w:rsidTr="002F05B5">
        <w:trPr>
          <w:trHeight w:val="288"/>
        </w:trPr>
        <w:tc>
          <w:tcPr>
            <w:tcW w:w="1261" w:type="dxa"/>
            <w:vMerge w:val="restart"/>
            <w:tcBorders>
              <w:top w:val="single" w:sz="18" w:space="0" w:color="auto"/>
              <w:bottom w:val="single" w:sz="4" w:space="0" w:color="auto"/>
              <w:right w:val="single" w:sz="18" w:space="0" w:color="auto"/>
            </w:tcBorders>
            <w:vAlign w:val="center"/>
          </w:tcPr>
          <w:p w14:paraId="74AA6C4D" w14:textId="41FA4BCB" w:rsidR="00400474" w:rsidRPr="00EB60A2" w:rsidRDefault="00400474" w:rsidP="6F02AA7B">
            <w:pPr>
              <w:adjustRightInd w:val="0"/>
              <w:snapToGrid w:val="0"/>
              <w:spacing w:after="0"/>
              <w:rPr>
                <w:rFonts w:ascii="Arial" w:eastAsia="微軟正黑體" w:hAnsi="Arial" w:cs="Arial"/>
                <w:b/>
                <w:bCs/>
                <w:kern w:val="0"/>
                <w:sz w:val="18"/>
                <w:szCs w:val="18"/>
              </w:rPr>
            </w:pPr>
          </w:p>
        </w:tc>
        <w:tc>
          <w:tcPr>
            <w:tcW w:w="8804" w:type="dxa"/>
            <w:gridSpan w:val="9"/>
            <w:tcBorders>
              <w:top w:val="single" w:sz="18" w:space="0" w:color="auto"/>
              <w:left w:val="single" w:sz="18" w:space="0" w:color="auto"/>
              <w:bottom w:val="single" w:sz="4" w:space="0" w:color="auto"/>
            </w:tcBorders>
            <w:vAlign w:val="center"/>
          </w:tcPr>
          <w:p w14:paraId="4909B5EA" w14:textId="32820B5A" w:rsidR="00400474" w:rsidRPr="00EB60A2" w:rsidRDefault="00400474" w:rsidP="6F02AA7B">
            <w:pPr>
              <w:adjustRightInd w:val="0"/>
              <w:snapToGrid w:val="0"/>
              <w:spacing w:after="0"/>
              <w:jc w:val="center"/>
              <w:rPr>
                <w:rFonts w:ascii="Arial" w:eastAsia="微軟正黑體" w:hAnsi="Arial" w:cs="Arial"/>
                <w:b/>
                <w:bCs/>
                <w:kern w:val="0"/>
                <w:sz w:val="18"/>
                <w:szCs w:val="18"/>
              </w:rPr>
            </w:pPr>
          </w:p>
        </w:tc>
      </w:tr>
      <w:tr w:rsidR="00DE2E08" w:rsidRPr="00EB60A2" w14:paraId="4C6296EF" w14:textId="77777777" w:rsidTr="002F05B5">
        <w:trPr>
          <w:trHeight w:val="499"/>
        </w:trPr>
        <w:tc>
          <w:tcPr>
            <w:tcW w:w="1261" w:type="dxa"/>
            <w:vMerge/>
            <w:vAlign w:val="center"/>
          </w:tcPr>
          <w:p w14:paraId="28B95CAD" w14:textId="77777777" w:rsidR="00400474" w:rsidRPr="00EB60A2" w:rsidRDefault="00400474" w:rsidP="00E21DF6">
            <w:pPr>
              <w:adjustRightInd w:val="0"/>
              <w:snapToGrid w:val="0"/>
              <w:spacing w:after="0"/>
              <w:rPr>
                <w:rFonts w:ascii="Arial" w:eastAsia="微軟正黑體" w:hAnsi="Arial" w:cs="Arial"/>
                <w:b/>
                <w:sz w:val="18"/>
                <w:szCs w:val="18"/>
              </w:rPr>
            </w:pPr>
          </w:p>
        </w:tc>
        <w:tc>
          <w:tcPr>
            <w:tcW w:w="2850" w:type="dxa"/>
            <w:gridSpan w:val="3"/>
            <w:tcBorders>
              <w:top w:val="single" w:sz="4" w:space="0" w:color="auto"/>
              <w:left w:val="single" w:sz="18" w:space="0" w:color="auto"/>
              <w:bottom w:val="single" w:sz="4" w:space="0" w:color="auto"/>
              <w:right w:val="single" w:sz="18" w:space="0" w:color="auto"/>
            </w:tcBorders>
            <w:vAlign w:val="center"/>
          </w:tcPr>
          <w:p w14:paraId="6A251A42" w14:textId="720E34EA" w:rsidR="00400474" w:rsidRPr="00EB60A2" w:rsidRDefault="00400474" w:rsidP="00944538">
            <w:pPr>
              <w:adjustRightInd w:val="0"/>
              <w:snapToGrid w:val="0"/>
              <w:spacing w:after="0"/>
              <w:jc w:val="center"/>
              <w:rPr>
                <w:rFonts w:ascii="Arial" w:eastAsia="微軟正黑體" w:hAnsi="Arial" w:cs="Arial"/>
                <w:b/>
                <w:bCs/>
                <w:sz w:val="18"/>
                <w:szCs w:val="18"/>
              </w:rPr>
            </w:pPr>
          </w:p>
        </w:tc>
        <w:tc>
          <w:tcPr>
            <w:tcW w:w="2977" w:type="dxa"/>
            <w:gridSpan w:val="3"/>
            <w:tcBorders>
              <w:top w:val="single" w:sz="4" w:space="0" w:color="auto"/>
              <w:left w:val="single" w:sz="18" w:space="0" w:color="auto"/>
              <w:bottom w:val="single" w:sz="4" w:space="0" w:color="auto"/>
              <w:right w:val="single" w:sz="18" w:space="0" w:color="auto"/>
            </w:tcBorders>
            <w:vAlign w:val="center"/>
          </w:tcPr>
          <w:p w14:paraId="2C6D45C5" w14:textId="72FD14A7" w:rsidR="00400474" w:rsidRPr="00EB60A2" w:rsidRDefault="00400474" w:rsidP="00944538">
            <w:pPr>
              <w:adjustRightInd w:val="0"/>
              <w:snapToGrid w:val="0"/>
              <w:spacing w:after="0"/>
              <w:jc w:val="center"/>
              <w:rPr>
                <w:rFonts w:ascii="Arial" w:eastAsia="微軟正黑體" w:hAnsi="Arial" w:cs="Arial"/>
                <w:b/>
                <w:bCs/>
                <w:sz w:val="18"/>
                <w:szCs w:val="18"/>
              </w:rPr>
            </w:pPr>
          </w:p>
        </w:tc>
        <w:tc>
          <w:tcPr>
            <w:tcW w:w="2977" w:type="dxa"/>
            <w:gridSpan w:val="3"/>
            <w:tcBorders>
              <w:top w:val="single" w:sz="4" w:space="0" w:color="auto"/>
              <w:left w:val="single" w:sz="18" w:space="0" w:color="auto"/>
              <w:bottom w:val="single" w:sz="4" w:space="0" w:color="auto"/>
            </w:tcBorders>
            <w:vAlign w:val="center"/>
          </w:tcPr>
          <w:p w14:paraId="771A70B4" w14:textId="3A3A8B41" w:rsidR="00400474" w:rsidRPr="00EB60A2" w:rsidRDefault="00400474" w:rsidP="00944538">
            <w:pPr>
              <w:adjustRightInd w:val="0"/>
              <w:snapToGrid w:val="0"/>
              <w:spacing w:after="0"/>
              <w:jc w:val="center"/>
              <w:rPr>
                <w:rFonts w:ascii="Arial" w:eastAsia="微軟正黑體" w:hAnsi="Arial" w:cs="Arial"/>
                <w:b/>
                <w:bCs/>
                <w:sz w:val="18"/>
                <w:szCs w:val="18"/>
              </w:rPr>
            </w:pPr>
          </w:p>
        </w:tc>
      </w:tr>
      <w:tr w:rsidR="00DE2E08" w:rsidRPr="00EB60A2" w14:paraId="42140A98" w14:textId="77777777" w:rsidTr="002F05B5">
        <w:trPr>
          <w:trHeight w:val="656"/>
        </w:trPr>
        <w:tc>
          <w:tcPr>
            <w:tcW w:w="1261" w:type="dxa"/>
            <w:vMerge/>
            <w:vAlign w:val="center"/>
          </w:tcPr>
          <w:p w14:paraId="7D453E3D" w14:textId="77777777" w:rsidR="007C1CB3" w:rsidRPr="00EB60A2" w:rsidRDefault="007C1CB3" w:rsidP="007C1CB3">
            <w:pPr>
              <w:adjustRightInd w:val="0"/>
              <w:snapToGrid w:val="0"/>
              <w:spacing w:after="0"/>
              <w:rPr>
                <w:rFonts w:ascii="Arial" w:eastAsia="微軟正黑體" w:hAnsi="Arial" w:cs="Arial"/>
                <w:b/>
                <w:sz w:val="18"/>
                <w:szCs w:val="18"/>
              </w:rPr>
            </w:pPr>
          </w:p>
        </w:tc>
        <w:tc>
          <w:tcPr>
            <w:tcW w:w="1007" w:type="dxa"/>
            <w:tcBorders>
              <w:top w:val="single" w:sz="4" w:space="0" w:color="auto"/>
              <w:left w:val="single" w:sz="18" w:space="0" w:color="auto"/>
              <w:bottom w:val="single" w:sz="18" w:space="0" w:color="auto"/>
            </w:tcBorders>
            <w:vAlign w:val="center"/>
          </w:tcPr>
          <w:p w14:paraId="6471AE2F" w14:textId="6A0819F7"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1" w:type="dxa"/>
            <w:tcBorders>
              <w:top w:val="single" w:sz="4" w:space="0" w:color="auto"/>
              <w:bottom w:val="single" w:sz="18" w:space="0" w:color="auto"/>
            </w:tcBorders>
            <w:vAlign w:val="center"/>
          </w:tcPr>
          <w:p w14:paraId="78341D02" w14:textId="002A18DA"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2" w:type="dxa"/>
            <w:tcBorders>
              <w:top w:val="single" w:sz="4" w:space="0" w:color="auto"/>
              <w:bottom w:val="single" w:sz="18" w:space="0" w:color="auto"/>
              <w:right w:val="single" w:sz="18" w:space="0" w:color="auto"/>
            </w:tcBorders>
            <w:vAlign w:val="center"/>
          </w:tcPr>
          <w:p w14:paraId="0249D110" w14:textId="0F3505BF"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1134" w:type="dxa"/>
            <w:tcBorders>
              <w:top w:val="single" w:sz="4" w:space="0" w:color="auto"/>
              <w:left w:val="single" w:sz="18" w:space="0" w:color="auto"/>
              <w:bottom w:val="single" w:sz="18" w:space="0" w:color="auto"/>
            </w:tcBorders>
            <w:vAlign w:val="center"/>
          </w:tcPr>
          <w:p w14:paraId="64E605B0" w14:textId="1B25AB9A"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1" w:type="dxa"/>
            <w:tcBorders>
              <w:top w:val="single" w:sz="4" w:space="0" w:color="auto"/>
              <w:bottom w:val="single" w:sz="18" w:space="0" w:color="auto"/>
            </w:tcBorders>
            <w:vAlign w:val="center"/>
          </w:tcPr>
          <w:p w14:paraId="67751797" w14:textId="29AE34A0"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22" w:type="dxa"/>
            <w:tcBorders>
              <w:top w:val="single" w:sz="4" w:space="0" w:color="auto"/>
              <w:bottom w:val="single" w:sz="18" w:space="0" w:color="auto"/>
              <w:right w:val="single" w:sz="18" w:space="0" w:color="auto"/>
            </w:tcBorders>
            <w:vAlign w:val="center"/>
          </w:tcPr>
          <w:p w14:paraId="1216E6DB" w14:textId="1047B317"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92" w:type="dxa"/>
            <w:tcBorders>
              <w:top w:val="single" w:sz="4" w:space="0" w:color="auto"/>
              <w:left w:val="single" w:sz="18" w:space="0" w:color="auto"/>
              <w:bottom w:val="single" w:sz="18" w:space="0" w:color="auto"/>
            </w:tcBorders>
            <w:vAlign w:val="center"/>
          </w:tcPr>
          <w:p w14:paraId="13A321B9" w14:textId="7AF7D232"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92" w:type="dxa"/>
            <w:tcBorders>
              <w:top w:val="single" w:sz="4" w:space="0" w:color="auto"/>
              <w:bottom w:val="single" w:sz="18" w:space="0" w:color="auto"/>
            </w:tcBorders>
            <w:vAlign w:val="center"/>
          </w:tcPr>
          <w:p w14:paraId="74517897" w14:textId="712386D0"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c>
          <w:tcPr>
            <w:tcW w:w="993" w:type="dxa"/>
            <w:tcBorders>
              <w:top w:val="single" w:sz="4" w:space="0" w:color="auto"/>
              <w:bottom w:val="single" w:sz="18" w:space="0" w:color="auto"/>
            </w:tcBorders>
            <w:vAlign w:val="center"/>
          </w:tcPr>
          <w:p w14:paraId="748C3682" w14:textId="2610E4BA" w:rsidR="007C1CB3" w:rsidRPr="00EB60A2" w:rsidRDefault="007C1CB3" w:rsidP="007C1CB3">
            <w:pPr>
              <w:adjustRightInd w:val="0"/>
              <w:snapToGrid w:val="0"/>
              <w:spacing w:after="0"/>
              <w:jc w:val="center"/>
              <w:rPr>
                <w:rFonts w:ascii="Arial" w:eastAsia="微軟正黑體" w:hAnsi="Arial" w:cs="Arial"/>
                <w:b/>
                <w:bCs/>
                <w:kern w:val="0"/>
                <w:sz w:val="18"/>
                <w:szCs w:val="18"/>
              </w:rPr>
            </w:pPr>
          </w:p>
        </w:tc>
      </w:tr>
      <w:tr w:rsidR="00DE2E08" w:rsidRPr="00EB60A2" w14:paraId="1EFFBE70" w14:textId="77777777" w:rsidTr="002F05B5">
        <w:trPr>
          <w:trHeight w:val="288"/>
        </w:trPr>
        <w:tc>
          <w:tcPr>
            <w:tcW w:w="1261" w:type="dxa"/>
            <w:tcBorders>
              <w:top w:val="single" w:sz="18" w:space="0" w:color="auto"/>
              <w:right w:val="single" w:sz="18" w:space="0" w:color="auto"/>
            </w:tcBorders>
            <w:vAlign w:val="center"/>
          </w:tcPr>
          <w:p w14:paraId="15E73C51" w14:textId="7765D109"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top w:val="single" w:sz="18" w:space="0" w:color="auto"/>
              <w:left w:val="single" w:sz="18" w:space="0" w:color="auto"/>
            </w:tcBorders>
            <w:vAlign w:val="center"/>
          </w:tcPr>
          <w:p w14:paraId="117F3301" w14:textId="6BBAC6B4"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tcBorders>
              <w:top w:val="single" w:sz="18" w:space="0" w:color="auto"/>
            </w:tcBorders>
            <w:vAlign w:val="center"/>
          </w:tcPr>
          <w:p w14:paraId="7245ED25" w14:textId="2598A33B"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top w:val="single" w:sz="18" w:space="0" w:color="auto"/>
              <w:right w:val="single" w:sz="18" w:space="0" w:color="auto"/>
            </w:tcBorders>
            <w:vAlign w:val="center"/>
          </w:tcPr>
          <w:p w14:paraId="0E24E1D3" w14:textId="20FD043F"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top w:val="single" w:sz="18" w:space="0" w:color="auto"/>
              <w:left w:val="single" w:sz="18" w:space="0" w:color="auto"/>
            </w:tcBorders>
            <w:vAlign w:val="center"/>
          </w:tcPr>
          <w:p w14:paraId="3AFFF79D" w14:textId="10978CB0"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tcBorders>
              <w:top w:val="single" w:sz="18" w:space="0" w:color="auto"/>
            </w:tcBorders>
            <w:vAlign w:val="center"/>
          </w:tcPr>
          <w:p w14:paraId="32550BD6" w14:textId="7736E90D"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top w:val="single" w:sz="18" w:space="0" w:color="auto"/>
              <w:right w:val="single" w:sz="18" w:space="0" w:color="auto"/>
            </w:tcBorders>
            <w:vAlign w:val="center"/>
          </w:tcPr>
          <w:p w14:paraId="48BE0055" w14:textId="1602745E"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top w:val="single" w:sz="18" w:space="0" w:color="auto"/>
              <w:left w:val="single" w:sz="18" w:space="0" w:color="auto"/>
            </w:tcBorders>
            <w:vAlign w:val="center"/>
          </w:tcPr>
          <w:p w14:paraId="62DD8993" w14:textId="0D15BD0E"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top w:val="single" w:sz="18" w:space="0" w:color="auto"/>
            </w:tcBorders>
            <w:vAlign w:val="center"/>
          </w:tcPr>
          <w:p w14:paraId="4FE06247" w14:textId="4959977F"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tcBorders>
              <w:top w:val="single" w:sz="18" w:space="0" w:color="auto"/>
            </w:tcBorders>
            <w:vAlign w:val="center"/>
          </w:tcPr>
          <w:p w14:paraId="4C7FDC4C" w14:textId="53D91077" w:rsidR="007C1CB3" w:rsidRPr="00EB60A2" w:rsidRDefault="007C1CB3" w:rsidP="007C1CB3">
            <w:pPr>
              <w:adjustRightInd w:val="0"/>
              <w:snapToGrid w:val="0"/>
              <w:spacing w:after="0"/>
              <w:jc w:val="center"/>
              <w:rPr>
                <w:rFonts w:ascii="Arial" w:eastAsia="微軟正黑體" w:hAnsi="Arial" w:cs="Arial"/>
                <w:sz w:val="18"/>
                <w:szCs w:val="18"/>
              </w:rPr>
            </w:pPr>
          </w:p>
        </w:tc>
      </w:tr>
      <w:tr w:rsidR="00DE2E08" w:rsidRPr="00EB60A2" w14:paraId="4096A428" w14:textId="77777777" w:rsidTr="002F05B5">
        <w:trPr>
          <w:trHeight w:val="288"/>
        </w:trPr>
        <w:tc>
          <w:tcPr>
            <w:tcW w:w="1261" w:type="dxa"/>
            <w:tcBorders>
              <w:right w:val="single" w:sz="18" w:space="0" w:color="auto"/>
            </w:tcBorders>
            <w:vAlign w:val="center"/>
          </w:tcPr>
          <w:p w14:paraId="54399AF7" w14:textId="5FC63BDC"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left w:val="single" w:sz="18" w:space="0" w:color="auto"/>
            </w:tcBorders>
            <w:vAlign w:val="center"/>
          </w:tcPr>
          <w:p w14:paraId="27F162B7" w14:textId="4C4A770E"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6D308AEB" w14:textId="585B9405"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1952C8C5" w14:textId="38E5863D"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left w:val="single" w:sz="18" w:space="0" w:color="auto"/>
            </w:tcBorders>
            <w:vAlign w:val="center"/>
          </w:tcPr>
          <w:p w14:paraId="7C495D4E" w14:textId="72F194C7"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5F31074C" w14:textId="2E6850D4"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4FD41768" w14:textId="43765A05"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left w:val="single" w:sz="18" w:space="0" w:color="auto"/>
            </w:tcBorders>
            <w:vAlign w:val="center"/>
          </w:tcPr>
          <w:p w14:paraId="17A087A0" w14:textId="4636E830"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vAlign w:val="center"/>
          </w:tcPr>
          <w:p w14:paraId="7693F1BC" w14:textId="6A75D9F1"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vAlign w:val="center"/>
          </w:tcPr>
          <w:p w14:paraId="3B0DDD20" w14:textId="18114AF8" w:rsidR="007C1CB3" w:rsidRPr="00EB60A2" w:rsidRDefault="007C1CB3" w:rsidP="007C1CB3">
            <w:pPr>
              <w:adjustRightInd w:val="0"/>
              <w:snapToGrid w:val="0"/>
              <w:spacing w:after="0"/>
              <w:jc w:val="center"/>
              <w:rPr>
                <w:rFonts w:ascii="Arial" w:eastAsia="微軟正黑體" w:hAnsi="Arial" w:cs="Arial"/>
                <w:sz w:val="18"/>
                <w:szCs w:val="18"/>
              </w:rPr>
            </w:pPr>
          </w:p>
        </w:tc>
      </w:tr>
      <w:tr w:rsidR="00DE2E08" w:rsidRPr="00EB60A2" w14:paraId="48D94116" w14:textId="77777777" w:rsidTr="002F05B5">
        <w:trPr>
          <w:trHeight w:val="288"/>
        </w:trPr>
        <w:tc>
          <w:tcPr>
            <w:tcW w:w="1261" w:type="dxa"/>
            <w:tcBorders>
              <w:right w:val="single" w:sz="18" w:space="0" w:color="auto"/>
            </w:tcBorders>
            <w:vAlign w:val="center"/>
          </w:tcPr>
          <w:p w14:paraId="6E247283" w14:textId="6D8AC32F"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left w:val="single" w:sz="18" w:space="0" w:color="auto"/>
            </w:tcBorders>
            <w:vAlign w:val="center"/>
          </w:tcPr>
          <w:p w14:paraId="1701E55D" w14:textId="5AC909D3"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33FD0679" w14:textId="3E5194DF"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166EB69E" w14:textId="5241B88B"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left w:val="single" w:sz="18" w:space="0" w:color="auto"/>
            </w:tcBorders>
            <w:vAlign w:val="center"/>
          </w:tcPr>
          <w:p w14:paraId="2A9D12A7" w14:textId="30B2B11F"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3EAC8521" w14:textId="0FF12204"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192508A6" w14:textId="4A96A2D2"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left w:val="single" w:sz="18" w:space="0" w:color="auto"/>
            </w:tcBorders>
            <w:vAlign w:val="center"/>
          </w:tcPr>
          <w:p w14:paraId="5E642709" w14:textId="64B68EF1"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vAlign w:val="center"/>
          </w:tcPr>
          <w:p w14:paraId="5765DAD4" w14:textId="5C52849E"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vAlign w:val="center"/>
          </w:tcPr>
          <w:p w14:paraId="20A3D88A" w14:textId="52F356B7" w:rsidR="007C1CB3" w:rsidRPr="00EB60A2" w:rsidRDefault="007C1CB3" w:rsidP="007C1CB3">
            <w:pPr>
              <w:adjustRightInd w:val="0"/>
              <w:snapToGrid w:val="0"/>
              <w:spacing w:after="0"/>
              <w:jc w:val="center"/>
              <w:rPr>
                <w:rFonts w:ascii="Arial" w:eastAsia="微軟正黑體" w:hAnsi="Arial" w:cs="Arial"/>
                <w:sz w:val="18"/>
                <w:szCs w:val="18"/>
              </w:rPr>
            </w:pPr>
          </w:p>
        </w:tc>
      </w:tr>
      <w:tr w:rsidR="00DE2E08" w:rsidRPr="00EB60A2" w14:paraId="4E07303D" w14:textId="77777777" w:rsidTr="002F05B5">
        <w:trPr>
          <w:trHeight w:val="288"/>
        </w:trPr>
        <w:tc>
          <w:tcPr>
            <w:tcW w:w="1261" w:type="dxa"/>
            <w:tcBorders>
              <w:right w:val="single" w:sz="18" w:space="0" w:color="auto"/>
            </w:tcBorders>
            <w:vAlign w:val="center"/>
          </w:tcPr>
          <w:p w14:paraId="51A2C680" w14:textId="47AEDFAF" w:rsidR="007C1CB3" w:rsidRPr="00EB60A2" w:rsidRDefault="007C1CB3" w:rsidP="007C1CB3">
            <w:pPr>
              <w:widowControl/>
              <w:adjustRightInd w:val="0"/>
              <w:snapToGrid w:val="0"/>
              <w:spacing w:after="0"/>
              <w:rPr>
                <w:rFonts w:ascii="Arial" w:eastAsia="微軟正黑體" w:hAnsi="Arial" w:cs="Arial"/>
                <w:b/>
                <w:bCs/>
                <w:kern w:val="0"/>
                <w:sz w:val="18"/>
                <w:szCs w:val="18"/>
              </w:rPr>
            </w:pPr>
          </w:p>
        </w:tc>
        <w:tc>
          <w:tcPr>
            <w:tcW w:w="1007" w:type="dxa"/>
            <w:tcBorders>
              <w:left w:val="single" w:sz="18" w:space="0" w:color="auto"/>
            </w:tcBorders>
            <w:vAlign w:val="center"/>
          </w:tcPr>
          <w:p w14:paraId="4CB4FAE6" w14:textId="234C7846"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354CE50D" w14:textId="73FF46CF"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2D5DE478" w14:textId="507001BB" w:rsidR="007C1CB3" w:rsidRPr="00EB60A2" w:rsidRDefault="007C1CB3" w:rsidP="007C1CB3">
            <w:pPr>
              <w:adjustRightInd w:val="0"/>
              <w:snapToGrid w:val="0"/>
              <w:spacing w:after="0"/>
              <w:jc w:val="center"/>
              <w:rPr>
                <w:rFonts w:ascii="Arial" w:eastAsia="微軟正黑體" w:hAnsi="Arial" w:cs="Arial"/>
                <w:sz w:val="18"/>
                <w:szCs w:val="18"/>
              </w:rPr>
            </w:pPr>
          </w:p>
        </w:tc>
        <w:tc>
          <w:tcPr>
            <w:tcW w:w="1134" w:type="dxa"/>
            <w:tcBorders>
              <w:left w:val="single" w:sz="18" w:space="0" w:color="auto"/>
            </w:tcBorders>
            <w:vAlign w:val="center"/>
          </w:tcPr>
          <w:p w14:paraId="79E608AF" w14:textId="0D88B40D" w:rsidR="007C1CB3" w:rsidRPr="00EB60A2" w:rsidRDefault="007C1CB3" w:rsidP="007C1CB3">
            <w:pPr>
              <w:adjustRightInd w:val="0"/>
              <w:snapToGrid w:val="0"/>
              <w:spacing w:after="0"/>
              <w:jc w:val="center"/>
              <w:rPr>
                <w:rFonts w:ascii="Arial" w:eastAsia="微軟正黑體" w:hAnsi="Arial" w:cs="Arial"/>
                <w:sz w:val="18"/>
                <w:szCs w:val="18"/>
              </w:rPr>
            </w:pPr>
          </w:p>
        </w:tc>
        <w:tc>
          <w:tcPr>
            <w:tcW w:w="921" w:type="dxa"/>
            <w:vAlign w:val="center"/>
          </w:tcPr>
          <w:p w14:paraId="51DA93CA" w14:textId="66D4D1FD" w:rsidR="007C1CB3" w:rsidRPr="00EB60A2" w:rsidRDefault="007C1CB3" w:rsidP="007C1CB3">
            <w:pPr>
              <w:adjustRightInd w:val="0"/>
              <w:snapToGrid w:val="0"/>
              <w:spacing w:after="0"/>
              <w:jc w:val="center"/>
              <w:rPr>
                <w:rFonts w:ascii="Arial" w:eastAsia="微軟正黑體" w:hAnsi="Arial" w:cs="Arial"/>
                <w:sz w:val="18"/>
                <w:szCs w:val="18"/>
              </w:rPr>
            </w:pPr>
          </w:p>
        </w:tc>
        <w:tc>
          <w:tcPr>
            <w:tcW w:w="922" w:type="dxa"/>
            <w:tcBorders>
              <w:right w:val="single" w:sz="18" w:space="0" w:color="auto"/>
            </w:tcBorders>
            <w:vAlign w:val="center"/>
          </w:tcPr>
          <w:p w14:paraId="5A7FF448" w14:textId="73E65842"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tcBorders>
              <w:left w:val="single" w:sz="18" w:space="0" w:color="auto"/>
            </w:tcBorders>
            <w:vAlign w:val="center"/>
          </w:tcPr>
          <w:p w14:paraId="675CB816" w14:textId="6F74EE49" w:rsidR="007C1CB3" w:rsidRPr="00EB60A2" w:rsidRDefault="007C1CB3" w:rsidP="007C1CB3">
            <w:pPr>
              <w:adjustRightInd w:val="0"/>
              <w:snapToGrid w:val="0"/>
              <w:spacing w:after="0"/>
              <w:jc w:val="center"/>
              <w:rPr>
                <w:rFonts w:ascii="Arial" w:eastAsia="微軟正黑體" w:hAnsi="Arial" w:cs="Arial"/>
                <w:sz w:val="18"/>
                <w:szCs w:val="18"/>
              </w:rPr>
            </w:pPr>
          </w:p>
        </w:tc>
        <w:tc>
          <w:tcPr>
            <w:tcW w:w="992" w:type="dxa"/>
            <w:vAlign w:val="center"/>
          </w:tcPr>
          <w:p w14:paraId="59C42D1D" w14:textId="5992CAA4" w:rsidR="007C1CB3" w:rsidRPr="00EB60A2" w:rsidRDefault="007C1CB3" w:rsidP="007C1CB3">
            <w:pPr>
              <w:adjustRightInd w:val="0"/>
              <w:snapToGrid w:val="0"/>
              <w:spacing w:after="0"/>
              <w:jc w:val="center"/>
              <w:rPr>
                <w:rFonts w:ascii="Arial" w:eastAsia="微軟正黑體" w:hAnsi="Arial" w:cs="Arial"/>
                <w:sz w:val="18"/>
                <w:szCs w:val="18"/>
              </w:rPr>
            </w:pPr>
          </w:p>
        </w:tc>
        <w:tc>
          <w:tcPr>
            <w:tcW w:w="993" w:type="dxa"/>
            <w:vAlign w:val="center"/>
          </w:tcPr>
          <w:p w14:paraId="15A723CF" w14:textId="7F6ED29D" w:rsidR="007C1CB3" w:rsidRPr="00EB60A2" w:rsidRDefault="007C1CB3" w:rsidP="007C1CB3">
            <w:pPr>
              <w:adjustRightInd w:val="0"/>
              <w:snapToGrid w:val="0"/>
              <w:spacing w:after="0"/>
              <w:jc w:val="center"/>
              <w:rPr>
                <w:rFonts w:ascii="Arial" w:eastAsia="微軟正黑體" w:hAnsi="Arial" w:cs="Arial"/>
                <w:sz w:val="18"/>
                <w:szCs w:val="18"/>
              </w:rPr>
            </w:pPr>
          </w:p>
        </w:tc>
      </w:tr>
    </w:tbl>
    <w:p w14:paraId="53478B02" w14:textId="77777777" w:rsidR="00B17B01" w:rsidRPr="00EB60A2" w:rsidRDefault="00B17B01" w:rsidP="00B17B01">
      <w:pPr>
        <w:pStyle w:val="af2"/>
        <w:adjustRightInd w:val="0"/>
        <w:snapToGrid w:val="0"/>
        <w:spacing w:beforeLines="20" w:before="48"/>
        <w:ind w:leftChars="0" w:left="340"/>
        <w:jc w:val="both"/>
        <w:rPr>
          <w:rFonts w:ascii="Arial" w:hAnsi="Arial" w:cs="Arial"/>
        </w:rPr>
      </w:pPr>
    </w:p>
    <w:tbl>
      <w:tblPr>
        <w:tblW w:w="10065" w:type="dxa"/>
        <w:tblInd w:w="-2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261"/>
        <w:gridCol w:w="1425"/>
        <w:gridCol w:w="1425"/>
        <w:gridCol w:w="1488"/>
        <w:gridCol w:w="1489"/>
        <w:gridCol w:w="1488"/>
        <w:gridCol w:w="1489"/>
      </w:tblGrid>
      <w:tr w:rsidR="00DE2E08" w:rsidRPr="00EB60A2" w14:paraId="47F8397D" w14:textId="77777777" w:rsidTr="001A67AF">
        <w:trPr>
          <w:trHeight w:val="288"/>
        </w:trPr>
        <w:tc>
          <w:tcPr>
            <w:tcW w:w="1261" w:type="dxa"/>
            <w:vMerge w:val="restart"/>
            <w:tcBorders>
              <w:top w:val="single" w:sz="18" w:space="0" w:color="auto"/>
              <w:bottom w:val="single" w:sz="4" w:space="0" w:color="auto"/>
              <w:right w:val="single" w:sz="18" w:space="0" w:color="auto"/>
            </w:tcBorders>
            <w:vAlign w:val="center"/>
          </w:tcPr>
          <w:p w14:paraId="1F44D9BA" w14:textId="091951CC" w:rsidR="001A67AF" w:rsidRPr="00EB60A2" w:rsidRDefault="001A67AF" w:rsidP="00B16865">
            <w:pPr>
              <w:adjustRightInd w:val="0"/>
              <w:snapToGrid w:val="0"/>
              <w:spacing w:after="0"/>
              <w:rPr>
                <w:rFonts w:ascii="Arial" w:eastAsia="微軟正黑體" w:hAnsi="Arial" w:cs="Arial"/>
                <w:b/>
                <w:kern w:val="0"/>
                <w:sz w:val="18"/>
                <w:szCs w:val="18"/>
              </w:rPr>
            </w:pPr>
          </w:p>
        </w:tc>
        <w:tc>
          <w:tcPr>
            <w:tcW w:w="8804" w:type="dxa"/>
            <w:gridSpan w:val="6"/>
            <w:tcBorders>
              <w:top w:val="single" w:sz="18" w:space="0" w:color="auto"/>
              <w:left w:val="single" w:sz="18" w:space="0" w:color="auto"/>
              <w:bottom w:val="single" w:sz="4" w:space="0" w:color="auto"/>
            </w:tcBorders>
            <w:vAlign w:val="center"/>
          </w:tcPr>
          <w:p w14:paraId="2F616F51" w14:textId="1AC816A4" w:rsidR="001A67AF" w:rsidRPr="00EB60A2" w:rsidRDefault="001A67AF" w:rsidP="00B16865">
            <w:pPr>
              <w:adjustRightInd w:val="0"/>
              <w:snapToGrid w:val="0"/>
              <w:spacing w:after="0"/>
              <w:jc w:val="center"/>
              <w:rPr>
                <w:rFonts w:ascii="Arial" w:eastAsia="微軟正黑體" w:hAnsi="Arial" w:cs="Arial"/>
                <w:b/>
                <w:kern w:val="0"/>
                <w:sz w:val="18"/>
                <w:szCs w:val="18"/>
              </w:rPr>
            </w:pPr>
          </w:p>
        </w:tc>
      </w:tr>
      <w:tr w:rsidR="00DE2E08" w:rsidRPr="00EB60A2" w14:paraId="31F8C067" w14:textId="77777777" w:rsidTr="001A67AF">
        <w:trPr>
          <w:trHeight w:val="499"/>
        </w:trPr>
        <w:tc>
          <w:tcPr>
            <w:tcW w:w="1261" w:type="dxa"/>
            <w:vMerge/>
            <w:tcBorders>
              <w:top w:val="single" w:sz="4" w:space="0" w:color="auto"/>
              <w:bottom w:val="single" w:sz="4" w:space="0" w:color="auto"/>
              <w:right w:val="single" w:sz="18" w:space="0" w:color="auto"/>
            </w:tcBorders>
            <w:vAlign w:val="center"/>
          </w:tcPr>
          <w:p w14:paraId="18C239B1" w14:textId="77777777" w:rsidR="001A67AF" w:rsidRPr="00EB60A2" w:rsidRDefault="001A67AF" w:rsidP="00B16865">
            <w:pPr>
              <w:adjustRightInd w:val="0"/>
              <w:snapToGrid w:val="0"/>
              <w:spacing w:after="0"/>
              <w:rPr>
                <w:rFonts w:ascii="Arial" w:eastAsia="微軟正黑體" w:hAnsi="Arial" w:cs="Arial"/>
                <w:b/>
                <w:sz w:val="18"/>
                <w:szCs w:val="18"/>
              </w:rPr>
            </w:pPr>
          </w:p>
        </w:tc>
        <w:tc>
          <w:tcPr>
            <w:tcW w:w="2850" w:type="dxa"/>
            <w:gridSpan w:val="2"/>
            <w:tcBorders>
              <w:top w:val="single" w:sz="4" w:space="0" w:color="auto"/>
              <w:left w:val="single" w:sz="18" w:space="0" w:color="auto"/>
              <w:bottom w:val="single" w:sz="4" w:space="0" w:color="auto"/>
              <w:right w:val="single" w:sz="18" w:space="0" w:color="auto"/>
            </w:tcBorders>
            <w:vAlign w:val="center"/>
          </w:tcPr>
          <w:p w14:paraId="6E2C0780" w14:textId="04D5C759" w:rsidR="001A67AF" w:rsidRPr="00EB60A2" w:rsidRDefault="001A67AF" w:rsidP="00B16865">
            <w:pPr>
              <w:adjustRightInd w:val="0"/>
              <w:snapToGrid w:val="0"/>
              <w:spacing w:after="0"/>
              <w:jc w:val="center"/>
              <w:rPr>
                <w:rFonts w:ascii="Arial" w:eastAsia="微軟正黑體" w:hAnsi="Arial" w:cs="Arial"/>
                <w:b/>
                <w:sz w:val="18"/>
                <w:szCs w:val="18"/>
              </w:rPr>
            </w:pPr>
          </w:p>
        </w:tc>
        <w:tc>
          <w:tcPr>
            <w:tcW w:w="2977" w:type="dxa"/>
            <w:gridSpan w:val="2"/>
            <w:tcBorders>
              <w:top w:val="single" w:sz="4" w:space="0" w:color="auto"/>
              <w:left w:val="single" w:sz="18" w:space="0" w:color="auto"/>
              <w:bottom w:val="single" w:sz="4" w:space="0" w:color="auto"/>
              <w:right w:val="single" w:sz="18" w:space="0" w:color="auto"/>
            </w:tcBorders>
            <w:vAlign w:val="center"/>
          </w:tcPr>
          <w:p w14:paraId="2A28AF4A" w14:textId="28DB6C48" w:rsidR="001A67AF" w:rsidRPr="00EB60A2" w:rsidRDefault="001A67AF" w:rsidP="00B16865">
            <w:pPr>
              <w:adjustRightInd w:val="0"/>
              <w:snapToGrid w:val="0"/>
              <w:spacing w:after="0"/>
              <w:jc w:val="center"/>
              <w:rPr>
                <w:rFonts w:ascii="Arial" w:eastAsia="微軟正黑體" w:hAnsi="Arial" w:cs="Arial"/>
                <w:b/>
                <w:sz w:val="18"/>
                <w:szCs w:val="18"/>
              </w:rPr>
            </w:pPr>
          </w:p>
        </w:tc>
        <w:tc>
          <w:tcPr>
            <w:tcW w:w="2977" w:type="dxa"/>
            <w:gridSpan w:val="2"/>
            <w:tcBorders>
              <w:top w:val="single" w:sz="4" w:space="0" w:color="auto"/>
              <w:left w:val="single" w:sz="18" w:space="0" w:color="auto"/>
              <w:bottom w:val="single" w:sz="4" w:space="0" w:color="auto"/>
            </w:tcBorders>
            <w:vAlign w:val="center"/>
          </w:tcPr>
          <w:p w14:paraId="75D97209" w14:textId="2B63A5C6" w:rsidR="001A67AF" w:rsidRPr="00EB60A2" w:rsidRDefault="001A67AF" w:rsidP="00B16865">
            <w:pPr>
              <w:adjustRightInd w:val="0"/>
              <w:snapToGrid w:val="0"/>
              <w:spacing w:after="0"/>
              <w:jc w:val="center"/>
              <w:rPr>
                <w:rFonts w:ascii="Arial" w:eastAsia="微軟正黑體" w:hAnsi="Arial" w:cs="Arial"/>
                <w:b/>
                <w:sz w:val="18"/>
                <w:szCs w:val="18"/>
              </w:rPr>
            </w:pPr>
          </w:p>
        </w:tc>
      </w:tr>
      <w:tr w:rsidR="00DE2E08" w:rsidRPr="00EB60A2" w14:paraId="2EFB98C2" w14:textId="77777777" w:rsidTr="001A67AF">
        <w:trPr>
          <w:trHeight w:val="656"/>
        </w:trPr>
        <w:tc>
          <w:tcPr>
            <w:tcW w:w="1261" w:type="dxa"/>
            <w:vMerge/>
            <w:tcBorders>
              <w:top w:val="single" w:sz="4" w:space="0" w:color="auto"/>
              <w:bottom w:val="single" w:sz="18" w:space="0" w:color="auto"/>
              <w:right w:val="single" w:sz="18" w:space="0" w:color="auto"/>
            </w:tcBorders>
            <w:vAlign w:val="center"/>
          </w:tcPr>
          <w:p w14:paraId="2EF9F015" w14:textId="77777777" w:rsidR="00E34653" w:rsidRPr="00EB60A2" w:rsidRDefault="00E34653" w:rsidP="00E34653">
            <w:pPr>
              <w:adjustRightInd w:val="0"/>
              <w:snapToGrid w:val="0"/>
              <w:spacing w:after="0"/>
              <w:rPr>
                <w:rFonts w:ascii="Arial" w:eastAsia="微軟正黑體" w:hAnsi="Arial" w:cs="Arial"/>
                <w:b/>
                <w:sz w:val="18"/>
                <w:szCs w:val="18"/>
              </w:rPr>
            </w:pPr>
          </w:p>
        </w:tc>
        <w:tc>
          <w:tcPr>
            <w:tcW w:w="1425" w:type="dxa"/>
            <w:tcBorders>
              <w:top w:val="single" w:sz="4" w:space="0" w:color="auto"/>
              <w:left w:val="single" w:sz="18" w:space="0" w:color="auto"/>
              <w:bottom w:val="single" w:sz="18" w:space="0" w:color="auto"/>
            </w:tcBorders>
            <w:vAlign w:val="center"/>
          </w:tcPr>
          <w:p w14:paraId="457C261A" w14:textId="50852555" w:rsidR="00E34653" w:rsidRPr="00EB60A2" w:rsidRDefault="00E34653" w:rsidP="00E34653">
            <w:pPr>
              <w:adjustRightInd w:val="0"/>
              <w:snapToGrid w:val="0"/>
              <w:spacing w:after="0"/>
              <w:jc w:val="center"/>
              <w:rPr>
                <w:rFonts w:ascii="Arial" w:eastAsiaTheme="minorEastAsia" w:hAnsi="Arial" w:cs="Arial"/>
                <w:b/>
                <w:bCs/>
                <w:sz w:val="18"/>
                <w:szCs w:val="18"/>
              </w:rPr>
            </w:pPr>
          </w:p>
        </w:tc>
        <w:tc>
          <w:tcPr>
            <w:tcW w:w="1425" w:type="dxa"/>
            <w:tcBorders>
              <w:top w:val="single" w:sz="4" w:space="0" w:color="auto"/>
              <w:bottom w:val="single" w:sz="18" w:space="0" w:color="auto"/>
              <w:right w:val="single" w:sz="18" w:space="0" w:color="auto"/>
            </w:tcBorders>
            <w:vAlign w:val="center"/>
          </w:tcPr>
          <w:p w14:paraId="7D87B5C2" w14:textId="5AC19BDC" w:rsidR="00E34653" w:rsidRPr="00EB60A2" w:rsidRDefault="00E34653" w:rsidP="00E34653">
            <w:pPr>
              <w:adjustRightInd w:val="0"/>
              <w:snapToGrid w:val="0"/>
              <w:spacing w:after="0"/>
              <w:jc w:val="center"/>
              <w:rPr>
                <w:rFonts w:ascii="Arial" w:eastAsiaTheme="minorEastAsia" w:hAnsi="Arial" w:cs="Arial"/>
                <w:b/>
                <w:bCs/>
                <w:sz w:val="18"/>
                <w:szCs w:val="18"/>
              </w:rPr>
            </w:pPr>
          </w:p>
        </w:tc>
        <w:tc>
          <w:tcPr>
            <w:tcW w:w="1488" w:type="dxa"/>
            <w:tcBorders>
              <w:top w:val="single" w:sz="4" w:space="0" w:color="auto"/>
              <w:left w:val="single" w:sz="18" w:space="0" w:color="auto"/>
              <w:bottom w:val="single" w:sz="18" w:space="0" w:color="auto"/>
            </w:tcBorders>
            <w:vAlign w:val="center"/>
          </w:tcPr>
          <w:p w14:paraId="5A54BF99" w14:textId="02BAFE7C" w:rsidR="00E34653" w:rsidRPr="00EB60A2" w:rsidRDefault="00E34653" w:rsidP="00E34653">
            <w:pPr>
              <w:adjustRightInd w:val="0"/>
              <w:snapToGrid w:val="0"/>
              <w:spacing w:after="0"/>
              <w:jc w:val="center"/>
              <w:rPr>
                <w:rFonts w:ascii="Arial" w:eastAsiaTheme="minorEastAsia" w:hAnsi="Arial" w:cs="Arial"/>
                <w:b/>
                <w:bCs/>
                <w:sz w:val="18"/>
                <w:szCs w:val="18"/>
              </w:rPr>
            </w:pPr>
          </w:p>
        </w:tc>
        <w:tc>
          <w:tcPr>
            <w:tcW w:w="1489" w:type="dxa"/>
            <w:tcBorders>
              <w:top w:val="single" w:sz="4" w:space="0" w:color="auto"/>
              <w:bottom w:val="single" w:sz="18" w:space="0" w:color="auto"/>
              <w:right w:val="single" w:sz="18" w:space="0" w:color="auto"/>
            </w:tcBorders>
            <w:vAlign w:val="center"/>
          </w:tcPr>
          <w:p w14:paraId="45D43BAA" w14:textId="5B73C0DE" w:rsidR="00E34653" w:rsidRPr="00EB60A2" w:rsidRDefault="00E34653" w:rsidP="00E34653">
            <w:pPr>
              <w:adjustRightInd w:val="0"/>
              <w:snapToGrid w:val="0"/>
              <w:spacing w:after="0"/>
              <w:jc w:val="center"/>
              <w:rPr>
                <w:rFonts w:ascii="Arial" w:eastAsiaTheme="minorEastAsia" w:hAnsi="Arial" w:cs="Arial"/>
                <w:b/>
                <w:bCs/>
                <w:sz w:val="18"/>
                <w:szCs w:val="18"/>
              </w:rPr>
            </w:pPr>
          </w:p>
        </w:tc>
        <w:tc>
          <w:tcPr>
            <w:tcW w:w="1488" w:type="dxa"/>
            <w:tcBorders>
              <w:top w:val="single" w:sz="4" w:space="0" w:color="auto"/>
              <w:left w:val="single" w:sz="18" w:space="0" w:color="auto"/>
              <w:bottom w:val="single" w:sz="18" w:space="0" w:color="auto"/>
            </w:tcBorders>
            <w:vAlign w:val="center"/>
          </w:tcPr>
          <w:p w14:paraId="7A01C18C" w14:textId="69E3990F" w:rsidR="00E34653" w:rsidRPr="00EB60A2" w:rsidRDefault="00E34653" w:rsidP="00E34653">
            <w:pPr>
              <w:adjustRightInd w:val="0"/>
              <w:snapToGrid w:val="0"/>
              <w:spacing w:after="0"/>
              <w:jc w:val="center"/>
              <w:rPr>
                <w:rFonts w:ascii="Arial" w:eastAsiaTheme="minorEastAsia" w:hAnsi="Arial" w:cs="Arial"/>
                <w:b/>
                <w:bCs/>
                <w:sz w:val="18"/>
                <w:szCs w:val="18"/>
              </w:rPr>
            </w:pPr>
          </w:p>
        </w:tc>
        <w:tc>
          <w:tcPr>
            <w:tcW w:w="1489" w:type="dxa"/>
            <w:tcBorders>
              <w:top w:val="single" w:sz="4" w:space="0" w:color="auto"/>
              <w:bottom w:val="single" w:sz="18" w:space="0" w:color="auto"/>
            </w:tcBorders>
            <w:vAlign w:val="center"/>
          </w:tcPr>
          <w:p w14:paraId="155668B5" w14:textId="184D55DC" w:rsidR="00E34653" w:rsidRPr="00EB60A2" w:rsidRDefault="00E34653" w:rsidP="00E34653">
            <w:pPr>
              <w:adjustRightInd w:val="0"/>
              <w:snapToGrid w:val="0"/>
              <w:spacing w:after="0"/>
              <w:jc w:val="center"/>
              <w:rPr>
                <w:rFonts w:ascii="Arial" w:eastAsiaTheme="minorEastAsia" w:hAnsi="Arial" w:cs="Arial"/>
                <w:b/>
                <w:bCs/>
                <w:sz w:val="18"/>
                <w:szCs w:val="18"/>
              </w:rPr>
            </w:pPr>
          </w:p>
        </w:tc>
      </w:tr>
      <w:tr w:rsidR="00DE2E08" w:rsidRPr="00EB60A2" w14:paraId="3DCA8D47" w14:textId="77777777" w:rsidTr="001A67AF">
        <w:trPr>
          <w:trHeight w:val="288"/>
        </w:trPr>
        <w:tc>
          <w:tcPr>
            <w:tcW w:w="1261" w:type="dxa"/>
            <w:tcBorders>
              <w:top w:val="single" w:sz="18" w:space="0" w:color="auto"/>
              <w:right w:val="single" w:sz="18" w:space="0" w:color="auto"/>
            </w:tcBorders>
            <w:vAlign w:val="center"/>
          </w:tcPr>
          <w:p w14:paraId="05201C61" w14:textId="2316AE22" w:rsidR="00E34653" w:rsidRPr="00EB60A2" w:rsidRDefault="00E34653" w:rsidP="00E34653">
            <w:pPr>
              <w:widowControl/>
              <w:adjustRightInd w:val="0"/>
              <w:snapToGrid w:val="0"/>
              <w:spacing w:after="0"/>
              <w:rPr>
                <w:rFonts w:ascii="Arial" w:eastAsia="微軟正黑體" w:hAnsi="Arial" w:cs="Arial"/>
                <w:b/>
                <w:kern w:val="0"/>
                <w:sz w:val="18"/>
                <w:szCs w:val="18"/>
              </w:rPr>
            </w:pPr>
          </w:p>
        </w:tc>
        <w:tc>
          <w:tcPr>
            <w:tcW w:w="1425" w:type="dxa"/>
            <w:tcBorders>
              <w:top w:val="single" w:sz="18" w:space="0" w:color="auto"/>
              <w:left w:val="single" w:sz="18" w:space="0" w:color="auto"/>
            </w:tcBorders>
            <w:vAlign w:val="center"/>
          </w:tcPr>
          <w:p w14:paraId="3BED56CF" w14:textId="4354B0FD"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25" w:type="dxa"/>
            <w:tcBorders>
              <w:top w:val="single" w:sz="18" w:space="0" w:color="auto"/>
              <w:right w:val="single" w:sz="18" w:space="0" w:color="auto"/>
            </w:tcBorders>
            <w:vAlign w:val="center"/>
          </w:tcPr>
          <w:p w14:paraId="1B280510" w14:textId="2774B51C"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top w:val="single" w:sz="18" w:space="0" w:color="auto"/>
              <w:left w:val="single" w:sz="18" w:space="0" w:color="auto"/>
            </w:tcBorders>
            <w:vAlign w:val="center"/>
          </w:tcPr>
          <w:p w14:paraId="695703B0" w14:textId="37EA02A8"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tcBorders>
              <w:top w:val="single" w:sz="18" w:space="0" w:color="auto"/>
              <w:right w:val="single" w:sz="18" w:space="0" w:color="auto"/>
            </w:tcBorders>
            <w:vAlign w:val="center"/>
          </w:tcPr>
          <w:p w14:paraId="4A355EB6" w14:textId="16B85037"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top w:val="single" w:sz="18" w:space="0" w:color="auto"/>
              <w:left w:val="single" w:sz="18" w:space="0" w:color="auto"/>
            </w:tcBorders>
            <w:vAlign w:val="center"/>
          </w:tcPr>
          <w:p w14:paraId="7C7F5BE8" w14:textId="6241F09B"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tcBorders>
              <w:top w:val="single" w:sz="18" w:space="0" w:color="auto"/>
            </w:tcBorders>
            <w:vAlign w:val="center"/>
          </w:tcPr>
          <w:p w14:paraId="3CF5D3C9" w14:textId="1EF619A1" w:rsidR="00E34653" w:rsidRPr="00EB60A2" w:rsidRDefault="00E34653" w:rsidP="00E34653">
            <w:pPr>
              <w:adjustRightInd w:val="0"/>
              <w:snapToGrid w:val="0"/>
              <w:spacing w:after="0"/>
              <w:jc w:val="center"/>
              <w:rPr>
                <w:rFonts w:ascii="Arial" w:eastAsiaTheme="minorEastAsia" w:hAnsi="Arial" w:cs="Arial"/>
                <w:sz w:val="18"/>
                <w:szCs w:val="18"/>
              </w:rPr>
            </w:pPr>
          </w:p>
        </w:tc>
      </w:tr>
      <w:tr w:rsidR="00DE2E08" w:rsidRPr="00EB60A2" w14:paraId="5ED84FEC" w14:textId="77777777" w:rsidTr="001A67AF">
        <w:trPr>
          <w:trHeight w:val="288"/>
        </w:trPr>
        <w:tc>
          <w:tcPr>
            <w:tcW w:w="1261" w:type="dxa"/>
            <w:tcBorders>
              <w:right w:val="single" w:sz="18" w:space="0" w:color="auto"/>
            </w:tcBorders>
            <w:vAlign w:val="center"/>
          </w:tcPr>
          <w:p w14:paraId="1E9AACAB" w14:textId="5EAD82EC" w:rsidR="00E34653" w:rsidRPr="00EB60A2" w:rsidRDefault="00E34653" w:rsidP="00E34653">
            <w:pPr>
              <w:widowControl/>
              <w:adjustRightInd w:val="0"/>
              <w:snapToGrid w:val="0"/>
              <w:spacing w:after="0"/>
              <w:rPr>
                <w:rFonts w:ascii="Arial" w:eastAsia="微軟正黑體" w:hAnsi="Arial" w:cs="Arial"/>
                <w:b/>
                <w:kern w:val="0"/>
                <w:sz w:val="18"/>
                <w:szCs w:val="18"/>
              </w:rPr>
            </w:pPr>
          </w:p>
        </w:tc>
        <w:tc>
          <w:tcPr>
            <w:tcW w:w="1425" w:type="dxa"/>
            <w:tcBorders>
              <w:left w:val="single" w:sz="18" w:space="0" w:color="auto"/>
            </w:tcBorders>
            <w:vAlign w:val="center"/>
          </w:tcPr>
          <w:p w14:paraId="2EDEE7BA" w14:textId="5EC24A69"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25" w:type="dxa"/>
            <w:tcBorders>
              <w:right w:val="single" w:sz="18" w:space="0" w:color="auto"/>
            </w:tcBorders>
            <w:vAlign w:val="center"/>
          </w:tcPr>
          <w:p w14:paraId="386C889D" w14:textId="3BEBC3C6"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left w:val="single" w:sz="18" w:space="0" w:color="auto"/>
            </w:tcBorders>
            <w:vAlign w:val="center"/>
          </w:tcPr>
          <w:p w14:paraId="36C1B1CC" w14:textId="4F1035C6"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tcBorders>
              <w:right w:val="single" w:sz="18" w:space="0" w:color="auto"/>
            </w:tcBorders>
            <w:vAlign w:val="center"/>
          </w:tcPr>
          <w:p w14:paraId="3FCEB2E1" w14:textId="71F13F24"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left w:val="single" w:sz="18" w:space="0" w:color="auto"/>
            </w:tcBorders>
            <w:vAlign w:val="center"/>
          </w:tcPr>
          <w:p w14:paraId="77B13E6C" w14:textId="32FB68D3"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vAlign w:val="center"/>
          </w:tcPr>
          <w:p w14:paraId="65B4A985" w14:textId="3823081F" w:rsidR="00E34653" w:rsidRPr="00EB60A2" w:rsidRDefault="00E34653" w:rsidP="00E34653">
            <w:pPr>
              <w:adjustRightInd w:val="0"/>
              <w:snapToGrid w:val="0"/>
              <w:spacing w:after="0"/>
              <w:jc w:val="center"/>
              <w:rPr>
                <w:rFonts w:ascii="Arial" w:eastAsiaTheme="minorEastAsia" w:hAnsi="Arial" w:cs="Arial"/>
                <w:sz w:val="18"/>
                <w:szCs w:val="18"/>
              </w:rPr>
            </w:pPr>
          </w:p>
        </w:tc>
      </w:tr>
      <w:tr w:rsidR="00DE2E08" w:rsidRPr="00EB60A2" w14:paraId="2D644CB8" w14:textId="77777777" w:rsidTr="001A67AF">
        <w:trPr>
          <w:trHeight w:val="288"/>
        </w:trPr>
        <w:tc>
          <w:tcPr>
            <w:tcW w:w="1261" w:type="dxa"/>
            <w:tcBorders>
              <w:right w:val="single" w:sz="18" w:space="0" w:color="auto"/>
            </w:tcBorders>
            <w:vAlign w:val="center"/>
          </w:tcPr>
          <w:p w14:paraId="2B7EED33" w14:textId="4F2267DA" w:rsidR="00E34653" w:rsidRPr="00EB60A2" w:rsidRDefault="00E34653" w:rsidP="00E34653">
            <w:pPr>
              <w:widowControl/>
              <w:adjustRightInd w:val="0"/>
              <w:snapToGrid w:val="0"/>
              <w:spacing w:after="0"/>
              <w:rPr>
                <w:rFonts w:ascii="Arial" w:eastAsia="微軟正黑體" w:hAnsi="Arial" w:cs="Arial"/>
                <w:b/>
                <w:kern w:val="0"/>
                <w:sz w:val="18"/>
                <w:szCs w:val="18"/>
              </w:rPr>
            </w:pPr>
          </w:p>
        </w:tc>
        <w:tc>
          <w:tcPr>
            <w:tcW w:w="1425" w:type="dxa"/>
            <w:tcBorders>
              <w:left w:val="single" w:sz="18" w:space="0" w:color="auto"/>
            </w:tcBorders>
            <w:vAlign w:val="center"/>
          </w:tcPr>
          <w:p w14:paraId="3F5E768C" w14:textId="34021668"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25" w:type="dxa"/>
            <w:tcBorders>
              <w:right w:val="single" w:sz="18" w:space="0" w:color="auto"/>
            </w:tcBorders>
            <w:vAlign w:val="center"/>
          </w:tcPr>
          <w:p w14:paraId="25F6BB78" w14:textId="3BAB41A4"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left w:val="single" w:sz="18" w:space="0" w:color="auto"/>
            </w:tcBorders>
            <w:vAlign w:val="center"/>
          </w:tcPr>
          <w:p w14:paraId="05829F92" w14:textId="1C747B4F"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tcBorders>
              <w:right w:val="single" w:sz="18" w:space="0" w:color="auto"/>
            </w:tcBorders>
            <w:vAlign w:val="center"/>
          </w:tcPr>
          <w:p w14:paraId="7F30679F" w14:textId="4B873120"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left w:val="single" w:sz="18" w:space="0" w:color="auto"/>
            </w:tcBorders>
            <w:vAlign w:val="center"/>
          </w:tcPr>
          <w:p w14:paraId="7F0438D1" w14:textId="12C931C6"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vAlign w:val="center"/>
          </w:tcPr>
          <w:p w14:paraId="6004A615" w14:textId="41847D56" w:rsidR="00E34653" w:rsidRPr="00EB60A2" w:rsidRDefault="00E34653" w:rsidP="00E34653">
            <w:pPr>
              <w:adjustRightInd w:val="0"/>
              <w:snapToGrid w:val="0"/>
              <w:spacing w:after="0"/>
              <w:jc w:val="center"/>
              <w:rPr>
                <w:rFonts w:ascii="Arial" w:eastAsiaTheme="minorEastAsia" w:hAnsi="Arial" w:cs="Arial"/>
                <w:sz w:val="18"/>
                <w:szCs w:val="18"/>
              </w:rPr>
            </w:pPr>
          </w:p>
        </w:tc>
      </w:tr>
      <w:tr w:rsidR="00DE2E08" w:rsidRPr="00EB60A2" w14:paraId="5BD9101E" w14:textId="77777777" w:rsidTr="001A67AF">
        <w:trPr>
          <w:trHeight w:val="288"/>
        </w:trPr>
        <w:tc>
          <w:tcPr>
            <w:tcW w:w="1261" w:type="dxa"/>
            <w:tcBorders>
              <w:right w:val="single" w:sz="18" w:space="0" w:color="auto"/>
            </w:tcBorders>
            <w:vAlign w:val="center"/>
          </w:tcPr>
          <w:p w14:paraId="7BE0078E" w14:textId="2A60505F" w:rsidR="00E34653" w:rsidRPr="00EB60A2" w:rsidRDefault="00E34653" w:rsidP="00E34653">
            <w:pPr>
              <w:widowControl/>
              <w:adjustRightInd w:val="0"/>
              <w:snapToGrid w:val="0"/>
              <w:spacing w:after="0"/>
              <w:rPr>
                <w:rFonts w:ascii="Arial" w:eastAsia="微軟正黑體" w:hAnsi="Arial" w:cs="Arial"/>
                <w:b/>
                <w:kern w:val="0"/>
                <w:sz w:val="18"/>
                <w:szCs w:val="18"/>
              </w:rPr>
            </w:pPr>
          </w:p>
        </w:tc>
        <w:tc>
          <w:tcPr>
            <w:tcW w:w="1425" w:type="dxa"/>
            <w:tcBorders>
              <w:left w:val="single" w:sz="18" w:space="0" w:color="auto"/>
            </w:tcBorders>
            <w:vAlign w:val="center"/>
          </w:tcPr>
          <w:p w14:paraId="5C8ED52F" w14:textId="019E20E3"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25" w:type="dxa"/>
            <w:tcBorders>
              <w:right w:val="single" w:sz="18" w:space="0" w:color="auto"/>
            </w:tcBorders>
            <w:vAlign w:val="center"/>
          </w:tcPr>
          <w:p w14:paraId="6E955CFD" w14:textId="030C1569"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left w:val="single" w:sz="18" w:space="0" w:color="auto"/>
            </w:tcBorders>
            <w:vAlign w:val="center"/>
          </w:tcPr>
          <w:p w14:paraId="731D4BD8" w14:textId="0289FF19"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tcBorders>
              <w:right w:val="single" w:sz="18" w:space="0" w:color="auto"/>
            </w:tcBorders>
            <w:vAlign w:val="center"/>
          </w:tcPr>
          <w:p w14:paraId="45F39A13" w14:textId="17967818"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8" w:type="dxa"/>
            <w:tcBorders>
              <w:left w:val="single" w:sz="18" w:space="0" w:color="auto"/>
            </w:tcBorders>
            <w:vAlign w:val="center"/>
          </w:tcPr>
          <w:p w14:paraId="2D6AA771" w14:textId="1C3E2823" w:rsidR="00E34653" w:rsidRPr="00EB60A2" w:rsidRDefault="00E34653" w:rsidP="00E34653">
            <w:pPr>
              <w:adjustRightInd w:val="0"/>
              <w:snapToGrid w:val="0"/>
              <w:spacing w:after="0"/>
              <w:jc w:val="center"/>
              <w:rPr>
                <w:rFonts w:ascii="Arial" w:eastAsiaTheme="minorEastAsia" w:hAnsi="Arial" w:cs="Arial"/>
                <w:sz w:val="18"/>
                <w:szCs w:val="18"/>
              </w:rPr>
            </w:pPr>
          </w:p>
        </w:tc>
        <w:tc>
          <w:tcPr>
            <w:tcW w:w="1489" w:type="dxa"/>
            <w:vAlign w:val="center"/>
          </w:tcPr>
          <w:p w14:paraId="6FA65A09" w14:textId="75F6E864" w:rsidR="00E34653" w:rsidRPr="00EB60A2" w:rsidRDefault="00E34653" w:rsidP="00E34653">
            <w:pPr>
              <w:adjustRightInd w:val="0"/>
              <w:snapToGrid w:val="0"/>
              <w:spacing w:after="0"/>
              <w:jc w:val="center"/>
              <w:rPr>
                <w:rFonts w:ascii="Arial" w:eastAsiaTheme="minorEastAsia" w:hAnsi="Arial" w:cs="Arial"/>
                <w:sz w:val="18"/>
                <w:szCs w:val="18"/>
              </w:rPr>
            </w:pPr>
          </w:p>
        </w:tc>
      </w:tr>
    </w:tbl>
    <w:p w14:paraId="0D84CB41" w14:textId="77777777" w:rsidR="0028216D" w:rsidRPr="00EB60A2" w:rsidRDefault="0028216D" w:rsidP="00B17B01">
      <w:pPr>
        <w:pStyle w:val="af2"/>
        <w:adjustRightInd w:val="0"/>
        <w:snapToGrid w:val="0"/>
        <w:spacing w:beforeLines="20" w:before="48"/>
        <w:ind w:leftChars="0" w:left="340"/>
        <w:jc w:val="both"/>
        <w:rPr>
          <w:rFonts w:ascii="Arial" w:hAnsi="Arial" w:cs="Arial"/>
        </w:rPr>
      </w:pPr>
    </w:p>
    <w:p w14:paraId="4059C2F7" w14:textId="2C4E4F5E" w:rsidR="005D24FC" w:rsidRPr="00EB60A2" w:rsidRDefault="005C3B70" w:rsidP="387FCFF8">
      <w:pPr>
        <w:pStyle w:val="af2"/>
        <w:numPr>
          <w:ilvl w:val="0"/>
          <w:numId w:val="1"/>
        </w:numPr>
        <w:adjustRightInd w:val="0"/>
        <w:snapToGrid w:val="0"/>
        <w:spacing w:beforeLines="20" w:before="48"/>
        <w:ind w:leftChars="0" w:hanging="340"/>
        <w:jc w:val="both"/>
        <w:rPr>
          <w:rFonts w:ascii="Arial" w:hAnsi="Arial" w:cs="Arial"/>
        </w:rPr>
      </w:pPr>
      <w:proofErr w:type="spellStart"/>
      <w:r w:rsidRPr="00EB60A2">
        <w:rPr>
          <w:rFonts w:ascii="Arial" w:hAnsi="Arial" w:cs="Arial"/>
        </w:rPr>
        <w:t>NeoBit</w:t>
      </w:r>
      <w:proofErr w:type="spellEnd"/>
      <w:r w:rsidRPr="00EB60A2">
        <w:rPr>
          <w:rFonts w:ascii="Arial" w:hAnsi="Arial" w:cs="Arial"/>
        </w:rPr>
        <w:t>：</w:t>
      </w:r>
      <w:r w:rsidR="0052106E" w:rsidRPr="00EB60A2">
        <w:rPr>
          <w:rFonts w:ascii="Arial" w:hAnsi="Arial" w:cs="Arial"/>
        </w:rPr>
        <w:t>OTP technology covers from 0.</w:t>
      </w:r>
      <w:r w:rsidRPr="00EB60A2">
        <w:rPr>
          <w:rFonts w:ascii="Arial" w:hAnsi="Arial" w:cs="Arial"/>
        </w:rPr>
        <w:t xml:space="preserve">5um to 55nm. </w:t>
      </w:r>
    </w:p>
    <w:p w14:paraId="4E995C84" w14:textId="05F1F664" w:rsidR="00A9534B" w:rsidRPr="00EB60A2" w:rsidRDefault="007D5877" w:rsidP="000274CD">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NeoFuse</w:t>
      </w:r>
      <w:r w:rsidR="0089079B" w:rsidRPr="00EB60A2">
        <w:rPr>
          <w:rFonts w:ascii="Arial" w:hAnsi="Arial" w:cs="Arial"/>
        </w:rPr>
        <w:t>：</w:t>
      </w:r>
      <w:r w:rsidRPr="00EB60A2">
        <w:rPr>
          <w:rFonts w:ascii="Arial" w:hAnsi="Arial" w:cs="Arial"/>
        </w:rPr>
        <w:t>OTP t</w:t>
      </w:r>
      <w:r w:rsidR="00A929B2" w:rsidRPr="00EB60A2">
        <w:rPr>
          <w:rFonts w:ascii="Arial" w:hAnsi="Arial" w:cs="Arial"/>
        </w:rPr>
        <w:t>e</w:t>
      </w:r>
      <w:r w:rsidR="00C025DB" w:rsidRPr="00EB60A2">
        <w:rPr>
          <w:rFonts w:ascii="Arial" w:hAnsi="Arial" w:cs="Arial"/>
        </w:rPr>
        <w:t>chnology covers mainly from 0.1</w:t>
      </w:r>
      <w:r w:rsidR="00F063BD" w:rsidRPr="00EB60A2">
        <w:rPr>
          <w:rFonts w:ascii="Arial" w:hAnsi="Arial" w:cs="Arial"/>
        </w:rPr>
        <w:t>8</w:t>
      </w:r>
      <w:r w:rsidR="00A929B2" w:rsidRPr="00EB60A2">
        <w:rPr>
          <w:rFonts w:ascii="Arial" w:hAnsi="Arial" w:cs="Arial"/>
        </w:rPr>
        <w:t xml:space="preserve">um to </w:t>
      </w:r>
      <w:r w:rsidR="00AD1B4F" w:rsidRPr="00EB60A2">
        <w:rPr>
          <w:rFonts w:ascii="Arial" w:hAnsi="Arial" w:cs="Arial"/>
        </w:rPr>
        <w:t>2</w:t>
      </w:r>
      <w:r w:rsidRPr="00EB60A2">
        <w:rPr>
          <w:rFonts w:ascii="Arial" w:hAnsi="Arial" w:cs="Arial"/>
        </w:rPr>
        <w:t xml:space="preserve">nm. </w:t>
      </w:r>
    </w:p>
    <w:p w14:paraId="6C7F052C" w14:textId="6D5D8BA3" w:rsidR="005D24FC" w:rsidRPr="00EB60A2" w:rsidRDefault="00FD799D" w:rsidP="000274CD">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PUF</w:t>
      </w:r>
      <w:r w:rsidR="002D506B" w:rsidRPr="00EB60A2">
        <w:rPr>
          <w:rFonts w:ascii="Arial" w:hAnsi="Arial" w:cs="Arial"/>
        </w:rPr>
        <w:t>-Based</w:t>
      </w:r>
      <w:r w:rsidRPr="00EB60A2">
        <w:rPr>
          <w:rFonts w:ascii="Arial" w:hAnsi="Arial" w:cs="Arial"/>
        </w:rPr>
        <w:t>：</w:t>
      </w:r>
      <w:r w:rsidR="0052106E" w:rsidRPr="00EB60A2">
        <w:rPr>
          <w:rFonts w:ascii="Arial" w:hAnsi="Arial" w:cs="Arial"/>
        </w:rPr>
        <w:t>PUF</w:t>
      </w:r>
      <w:r w:rsidRPr="00EB60A2">
        <w:rPr>
          <w:rFonts w:ascii="Arial" w:hAnsi="Arial" w:cs="Arial"/>
        </w:rPr>
        <w:t xml:space="preserve"> te</w:t>
      </w:r>
      <w:r w:rsidR="00A929B2" w:rsidRPr="00EB60A2">
        <w:rPr>
          <w:rFonts w:ascii="Arial" w:hAnsi="Arial" w:cs="Arial"/>
        </w:rPr>
        <w:t xml:space="preserve">chnology covers mainly from </w:t>
      </w:r>
      <w:r w:rsidR="00093F8D" w:rsidRPr="00EB60A2">
        <w:rPr>
          <w:rFonts w:ascii="Arial" w:hAnsi="Arial" w:cs="Arial"/>
        </w:rPr>
        <w:t>0.1</w:t>
      </w:r>
      <w:r w:rsidR="00A06296" w:rsidRPr="00EB60A2">
        <w:rPr>
          <w:rFonts w:ascii="Arial" w:hAnsi="Arial" w:cs="Arial"/>
        </w:rPr>
        <w:t>3</w:t>
      </w:r>
      <w:r w:rsidR="00093F8D" w:rsidRPr="00EB60A2">
        <w:rPr>
          <w:rFonts w:ascii="Arial" w:hAnsi="Arial" w:cs="Arial"/>
        </w:rPr>
        <w:t>u</w:t>
      </w:r>
      <w:r w:rsidR="00A929B2" w:rsidRPr="00EB60A2">
        <w:rPr>
          <w:rFonts w:ascii="Arial" w:hAnsi="Arial" w:cs="Arial"/>
        </w:rPr>
        <w:t xml:space="preserve">m to </w:t>
      </w:r>
      <w:r w:rsidR="71BE8F9B" w:rsidRPr="00EB60A2">
        <w:rPr>
          <w:rFonts w:ascii="Arial" w:hAnsi="Arial" w:cs="Arial"/>
        </w:rPr>
        <w:t>3</w:t>
      </w:r>
      <w:r w:rsidRPr="00EB60A2">
        <w:rPr>
          <w:rFonts w:ascii="Arial" w:hAnsi="Arial" w:cs="Arial"/>
        </w:rPr>
        <w:t xml:space="preserve">nm. </w:t>
      </w:r>
    </w:p>
    <w:p w14:paraId="6FDDB545" w14:textId="0A0D061C" w:rsidR="00A05B4A" w:rsidRPr="00EB60A2" w:rsidRDefault="002D506B" w:rsidP="00535250">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MTP</w:t>
      </w:r>
      <w:r w:rsidR="0089079B" w:rsidRPr="00EB60A2">
        <w:rPr>
          <w:rFonts w:ascii="Arial" w:hAnsi="Arial" w:cs="Arial"/>
        </w:rPr>
        <w:t>：</w:t>
      </w:r>
      <w:r w:rsidR="00A929B2" w:rsidRPr="00EB60A2">
        <w:rPr>
          <w:rFonts w:ascii="Arial" w:hAnsi="Arial" w:cs="Arial"/>
        </w:rPr>
        <w:t>MTP technology covers from 0.</w:t>
      </w:r>
      <w:r w:rsidR="009935C1" w:rsidRPr="00EB60A2">
        <w:rPr>
          <w:rFonts w:ascii="Arial" w:hAnsi="Arial" w:cs="Arial"/>
        </w:rPr>
        <w:t>15</w:t>
      </w:r>
      <w:r w:rsidR="00A929B2" w:rsidRPr="00EB60A2">
        <w:rPr>
          <w:rFonts w:ascii="Arial" w:hAnsi="Arial" w:cs="Arial"/>
        </w:rPr>
        <w:t xml:space="preserve">um to </w:t>
      </w:r>
      <w:r w:rsidR="00093F8D" w:rsidRPr="00EB60A2">
        <w:rPr>
          <w:rFonts w:ascii="Arial" w:hAnsi="Arial" w:cs="Arial"/>
        </w:rPr>
        <w:t>1</w:t>
      </w:r>
      <w:r w:rsidR="006F6F88" w:rsidRPr="00EB60A2">
        <w:rPr>
          <w:rFonts w:ascii="Arial" w:hAnsi="Arial" w:cs="Arial"/>
        </w:rPr>
        <w:t>2</w:t>
      </w:r>
      <w:r w:rsidR="00A929B2" w:rsidRPr="00EB60A2">
        <w:rPr>
          <w:rFonts w:ascii="Arial" w:hAnsi="Arial" w:cs="Arial"/>
        </w:rPr>
        <w:t>n</w:t>
      </w:r>
      <w:r w:rsidR="0008124F" w:rsidRPr="00EB60A2">
        <w:rPr>
          <w:rFonts w:ascii="Arial" w:hAnsi="Arial" w:cs="Arial"/>
        </w:rPr>
        <w:t>m,</w:t>
      </w:r>
      <w:r w:rsidR="007D5877" w:rsidRPr="00EB60A2">
        <w:rPr>
          <w:rFonts w:ascii="Arial" w:hAnsi="Arial" w:cs="Arial"/>
        </w:rPr>
        <w:t xml:space="preserve"> </w:t>
      </w:r>
      <w:r w:rsidR="004F25C6" w:rsidRPr="00EB60A2">
        <w:rPr>
          <w:rFonts w:ascii="Arial" w:hAnsi="Arial" w:cs="Arial"/>
        </w:rPr>
        <w:t>offering high-</w:t>
      </w:r>
      <w:r w:rsidRPr="00EB60A2">
        <w:rPr>
          <w:rFonts w:ascii="Arial" w:hAnsi="Arial" w:cs="Arial"/>
        </w:rPr>
        <w:t xml:space="preserve">density memory and </w:t>
      </w:r>
      <w:r w:rsidR="007D5877" w:rsidRPr="00EB60A2">
        <w:rPr>
          <w:rFonts w:ascii="Arial" w:hAnsi="Arial" w:cs="Arial"/>
        </w:rPr>
        <w:t>allowing up to 100K rewritable times with zero additional masking layers.</w:t>
      </w:r>
      <w:r w:rsidR="0089079B" w:rsidRPr="00EB60A2">
        <w:rPr>
          <w:rFonts w:ascii="Arial" w:hAnsi="Arial" w:cs="Arial"/>
        </w:rPr>
        <w:t xml:space="preserve"> </w:t>
      </w:r>
    </w:p>
    <w:p w14:paraId="49AFC821" w14:textId="77777777" w:rsidR="00834ECC" w:rsidRPr="00EB60A2" w:rsidRDefault="00834ECC" w:rsidP="00834ECC">
      <w:pPr>
        <w:pStyle w:val="af2"/>
        <w:adjustRightInd w:val="0"/>
        <w:snapToGrid w:val="0"/>
        <w:spacing w:beforeLines="20" w:before="48" w:after="0"/>
        <w:ind w:leftChars="0" w:left="340"/>
        <w:jc w:val="both"/>
        <w:rPr>
          <w:rFonts w:ascii="Arial" w:hAnsi="Arial" w:cs="Arial"/>
        </w:rPr>
      </w:pPr>
    </w:p>
    <w:p w14:paraId="1AD2DF9A" w14:textId="439910C8" w:rsidR="002C0609" w:rsidRPr="00EB60A2" w:rsidRDefault="000B710A" w:rsidP="00E21DF6">
      <w:pPr>
        <w:pStyle w:val="11"/>
        <w:adjustRightInd w:val="0"/>
        <w:snapToGrid w:val="0"/>
        <w:ind w:left="0"/>
        <w:jc w:val="both"/>
        <w:rPr>
          <w:rFonts w:eastAsia="新細明體" w:cs="Arial"/>
          <w:lang w:eastAsia="zh-TW"/>
        </w:rPr>
      </w:pPr>
      <w:r w:rsidRPr="00EB60A2">
        <w:rPr>
          <w:rFonts w:cs="Arial"/>
        </w:rPr>
        <w:t>Royalty revenue analysis</w:t>
      </w:r>
      <w:r w:rsidR="006431D4" w:rsidRPr="00EB60A2">
        <w:rPr>
          <w:rFonts w:cs="Arial"/>
        </w:rPr>
        <w:t xml:space="preserve"> </w:t>
      </w:r>
      <w:r w:rsidRPr="00EB60A2">
        <w:rPr>
          <w:rFonts w:cs="Arial"/>
        </w:rPr>
        <w:t>by wafer size (8-inch vs 12-inch)</w:t>
      </w:r>
    </w:p>
    <w:tbl>
      <w:tblPr>
        <w:tblW w:w="10014" w:type="dxa"/>
        <w:tblInd w:w="2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28" w:type="dxa"/>
          <w:right w:w="113" w:type="dxa"/>
        </w:tblCellMar>
        <w:tblLook w:val="04A0" w:firstRow="1" w:lastRow="0" w:firstColumn="1" w:lastColumn="0" w:noHBand="0" w:noVBand="1"/>
      </w:tblPr>
      <w:tblGrid>
        <w:gridCol w:w="1701"/>
        <w:gridCol w:w="1662"/>
        <w:gridCol w:w="1663"/>
        <w:gridCol w:w="1586"/>
        <w:gridCol w:w="1739"/>
        <w:gridCol w:w="1663"/>
      </w:tblGrid>
      <w:tr w:rsidR="00483418" w:rsidRPr="00EB60A2" w14:paraId="68425AA5" w14:textId="77777777" w:rsidTr="00483418">
        <w:trPr>
          <w:trHeight w:val="326"/>
        </w:trPr>
        <w:tc>
          <w:tcPr>
            <w:tcW w:w="1701" w:type="dxa"/>
            <w:vMerge w:val="restart"/>
            <w:tcBorders>
              <w:top w:val="single" w:sz="18" w:space="0" w:color="auto"/>
              <w:left w:val="single" w:sz="18" w:space="0" w:color="auto"/>
              <w:right w:val="single" w:sz="18" w:space="0" w:color="auto"/>
            </w:tcBorders>
            <w:vAlign w:val="center"/>
          </w:tcPr>
          <w:p w14:paraId="0C6E9F2E" w14:textId="05896408" w:rsidR="00483418" w:rsidRPr="00EB60A2" w:rsidRDefault="00483418" w:rsidP="00C35075">
            <w:pPr>
              <w:adjustRightInd w:val="0"/>
              <w:snapToGrid w:val="0"/>
              <w:spacing w:after="0"/>
              <w:ind w:leftChars="30" w:left="72"/>
              <w:jc w:val="center"/>
              <w:rPr>
                <w:rFonts w:ascii="Arial" w:hAnsi="Arial" w:cs="Arial"/>
                <w:b/>
                <w:sz w:val="20"/>
                <w:szCs w:val="18"/>
                <w:highlight w:val="yellow"/>
              </w:rPr>
            </w:pPr>
          </w:p>
        </w:tc>
        <w:tc>
          <w:tcPr>
            <w:tcW w:w="4911" w:type="dxa"/>
            <w:gridSpan w:val="3"/>
            <w:tcBorders>
              <w:top w:val="single" w:sz="18" w:space="0" w:color="auto"/>
              <w:left w:val="single" w:sz="18" w:space="0" w:color="auto"/>
              <w:bottom w:val="single" w:sz="6" w:space="0" w:color="auto"/>
              <w:right w:val="single" w:sz="18" w:space="0" w:color="auto"/>
            </w:tcBorders>
            <w:vAlign w:val="center"/>
          </w:tcPr>
          <w:p w14:paraId="2DFE96A8" w14:textId="77777777" w:rsidR="00483418" w:rsidRPr="00EB60A2" w:rsidRDefault="00483418" w:rsidP="00C35075">
            <w:pPr>
              <w:adjustRightInd w:val="0"/>
              <w:snapToGrid w:val="0"/>
              <w:spacing w:after="0"/>
              <w:jc w:val="center"/>
              <w:rPr>
                <w:rFonts w:ascii="Arial" w:hAnsi="Arial" w:cs="Arial"/>
                <w:b/>
                <w:sz w:val="20"/>
                <w:szCs w:val="20"/>
              </w:rPr>
            </w:pPr>
          </w:p>
        </w:tc>
        <w:tc>
          <w:tcPr>
            <w:tcW w:w="3402" w:type="dxa"/>
            <w:gridSpan w:val="2"/>
            <w:tcBorders>
              <w:top w:val="single" w:sz="18" w:space="0" w:color="auto"/>
              <w:left w:val="single" w:sz="18" w:space="0" w:color="auto"/>
              <w:bottom w:val="single" w:sz="6" w:space="0" w:color="auto"/>
              <w:right w:val="single" w:sz="18" w:space="0" w:color="auto"/>
            </w:tcBorders>
            <w:vAlign w:val="center"/>
          </w:tcPr>
          <w:p w14:paraId="0ADD563F" w14:textId="587F7D81" w:rsidR="00483418" w:rsidRPr="00EB60A2" w:rsidRDefault="00483418" w:rsidP="00C35075">
            <w:pPr>
              <w:adjustRightInd w:val="0"/>
              <w:snapToGrid w:val="0"/>
              <w:spacing w:after="0"/>
              <w:jc w:val="center"/>
              <w:rPr>
                <w:rFonts w:ascii="Arial" w:hAnsi="Arial" w:cs="Arial"/>
                <w:b/>
                <w:sz w:val="20"/>
                <w:szCs w:val="20"/>
              </w:rPr>
            </w:pPr>
          </w:p>
        </w:tc>
      </w:tr>
      <w:tr w:rsidR="00483418" w:rsidRPr="00EB60A2" w14:paraId="7A1E65BC" w14:textId="77777777" w:rsidTr="00483418">
        <w:trPr>
          <w:trHeight w:val="326"/>
        </w:trPr>
        <w:tc>
          <w:tcPr>
            <w:tcW w:w="1701" w:type="dxa"/>
            <w:vMerge/>
            <w:tcBorders>
              <w:left w:val="single" w:sz="18" w:space="0" w:color="auto"/>
              <w:bottom w:val="single" w:sz="18" w:space="0" w:color="auto"/>
              <w:right w:val="single" w:sz="18" w:space="0" w:color="auto"/>
            </w:tcBorders>
            <w:vAlign w:val="center"/>
          </w:tcPr>
          <w:p w14:paraId="549C48C7" w14:textId="77777777" w:rsidR="00483418" w:rsidRPr="00EB60A2" w:rsidRDefault="00483418" w:rsidP="00C35075">
            <w:pPr>
              <w:adjustRightInd w:val="0"/>
              <w:snapToGrid w:val="0"/>
              <w:spacing w:after="0"/>
              <w:ind w:leftChars="30" w:left="72"/>
              <w:jc w:val="center"/>
              <w:rPr>
                <w:rFonts w:ascii="Arial" w:hAnsi="Arial" w:cs="Arial"/>
                <w:b/>
                <w:sz w:val="20"/>
                <w:szCs w:val="18"/>
              </w:rPr>
            </w:pPr>
          </w:p>
        </w:tc>
        <w:tc>
          <w:tcPr>
            <w:tcW w:w="1662" w:type="dxa"/>
            <w:tcBorders>
              <w:top w:val="single" w:sz="6" w:space="0" w:color="auto"/>
              <w:left w:val="single" w:sz="18" w:space="0" w:color="auto"/>
              <w:bottom w:val="single" w:sz="18" w:space="0" w:color="auto"/>
            </w:tcBorders>
            <w:vAlign w:val="center"/>
          </w:tcPr>
          <w:p w14:paraId="0AA0D629" w14:textId="0D886D87" w:rsidR="00483418" w:rsidRPr="00EB60A2" w:rsidRDefault="00483418" w:rsidP="00C35075">
            <w:pPr>
              <w:adjustRightInd w:val="0"/>
              <w:snapToGrid w:val="0"/>
              <w:spacing w:after="0"/>
              <w:jc w:val="center"/>
              <w:rPr>
                <w:rFonts w:ascii="Arial" w:hAnsi="Arial" w:cs="Arial"/>
                <w:b/>
                <w:sz w:val="20"/>
                <w:szCs w:val="18"/>
              </w:rPr>
            </w:pPr>
          </w:p>
        </w:tc>
        <w:tc>
          <w:tcPr>
            <w:tcW w:w="1663" w:type="dxa"/>
            <w:tcBorders>
              <w:top w:val="single" w:sz="6" w:space="0" w:color="auto"/>
              <w:bottom w:val="single" w:sz="18" w:space="0" w:color="auto"/>
            </w:tcBorders>
            <w:vAlign w:val="center"/>
          </w:tcPr>
          <w:p w14:paraId="57448A88" w14:textId="633BF08E" w:rsidR="00483418" w:rsidRPr="00EB60A2" w:rsidRDefault="00483418" w:rsidP="00C35075">
            <w:pPr>
              <w:adjustRightInd w:val="0"/>
              <w:snapToGrid w:val="0"/>
              <w:spacing w:after="0"/>
              <w:jc w:val="center"/>
              <w:rPr>
                <w:rFonts w:ascii="Arial" w:hAnsi="Arial" w:cs="Arial"/>
                <w:b/>
                <w:sz w:val="20"/>
                <w:szCs w:val="18"/>
              </w:rPr>
            </w:pPr>
          </w:p>
        </w:tc>
        <w:tc>
          <w:tcPr>
            <w:tcW w:w="1586" w:type="dxa"/>
            <w:tcBorders>
              <w:top w:val="single" w:sz="6" w:space="0" w:color="auto"/>
              <w:bottom w:val="single" w:sz="18" w:space="0" w:color="auto"/>
              <w:right w:val="single" w:sz="18" w:space="0" w:color="auto"/>
            </w:tcBorders>
            <w:vAlign w:val="center"/>
          </w:tcPr>
          <w:p w14:paraId="6A99B8AF" w14:textId="77777777" w:rsidR="00483418" w:rsidRPr="00EB60A2" w:rsidRDefault="00483418" w:rsidP="00C35075">
            <w:pPr>
              <w:adjustRightInd w:val="0"/>
              <w:snapToGrid w:val="0"/>
              <w:spacing w:after="0"/>
              <w:jc w:val="center"/>
              <w:rPr>
                <w:rFonts w:ascii="Arial" w:hAnsi="Arial" w:cs="Arial"/>
                <w:b/>
                <w:sz w:val="20"/>
                <w:szCs w:val="18"/>
              </w:rPr>
            </w:pPr>
          </w:p>
        </w:tc>
        <w:tc>
          <w:tcPr>
            <w:tcW w:w="1739" w:type="dxa"/>
            <w:tcBorders>
              <w:top w:val="single" w:sz="6" w:space="0" w:color="auto"/>
              <w:bottom w:val="single" w:sz="18" w:space="0" w:color="auto"/>
              <w:right w:val="single" w:sz="4" w:space="0" w:color="auto"/>
            </w:tcBorders>
            <w:vAlign w:val="center"/>
          </w:tcPr>
          <w:p w14:paraId="264EF262" w14:textId="77777777" w:rsidR="00483418" w:rsidRPr="00EB60A2" w:rsidRDefault="00483418" w:rsidP="00C35075">
            <w:pPr>
              <w:adjustRightInd w:val="0"/>
              <w:snapToGrid w:val="0"/>
              <w:spacing w:after="0"/>
              <w:jc w:val="center"/>
              <w:rPr>
                <w:rFonts w:ascii="Arial" w:hAnsi="Arial" w:cs="Arial"/>
                <w:b/>
                <w:sz w:val="20"/>
                <w:szCs w:val="18"/>
              </w:rPr>
            </w:pPr>
          </w:p>
        </w:tc>
        <w:tc>
          <w:tcPr>
            <w:tcW w:w="1663" w:type="dxa"/>
            <w:tcBorders>
              <w:top w:val="single" w:sz="6" w:space="0" w:color="auto"/>
              <w:left w:val="single" w:sz="4" w:space="0" w:color="auto"/>
              <w:bottom w:val="single" w:sz="18" w:space="0" w:color="auto"/>
              <w:right w:val="single" w:sz="18" w:space="0" w:color="auto"/>
            </w:tcBorders>
            <w:vAlign w:val="center"/>
          </w:tcPr>
          <w:p w14:paraId="7B83609D" w14:textId="6121D949" w:rsidR="00483418" w:rsidRPr="00EB60A2" w:rsidRDefault="00483418" w:rsidP="00C35075">
            <w:pPr>
              <w:adjustRightInd w:val="0"/>
              <w:snapToGrid w:val="0"/>
              <w:spacing w:after="0"/>
              <w:jc w:val="center"/>
              <w:rPr>
                <w:rFonts w:ascii="Arial" w:hAnsi="Arial" w:cs="Arial"/>
                <w:b/>
                <w:sz w:val="20"/>
                <w:szCs w:val="18"/>
              </w:rPr>
            </w:pPr>
          </w:p>
        </w:tc>
      </w:tr>
      <w:tr w:rsidR="00483418" w:rsidRPr="00EB60A2" w14:paraId="37FEABD0" w14:textId="77777777" w:rsidTr="00483418">
        <w:trPr>
          <w:trHeight w:val="326"/>
        </w:trPr>
        <w:tc>
          <w:tcPr>
            <w:tcW w:w="1701" w:type="dxa"/>
            <w:tcBorders>
              <w:top w:val="single" w:sz="18" w:space="0" w:color="auto"/>
              <w:left w:val="single" w:sz="18" w:space="0" w:color="auto"/>
              <w:right w:val="single" w:sz="18" w:space="0" w:color="auto"/>
            </w:tcBorders>
            <w:vAlign w:val="center"/>
          </w:tcPr>
          <w:p w14:paraId="7B31E37D" w14:textId="4BA14D4F" w:rsidR="00483418" w:rsidRPr="00EB60A2" w:rsidRDefault="00483418" w:rsidP="005E0296">
            <w:pPr>
              <w:adjustRightInd w:val="0"/>
              <w:snapToGrid w:val="0"/>
              <w:spacing w:after="0"/>
              <w:jc w:val="center"/>
              <w:rPr>
                <w:rFonts w:ascii="Arial" w:hAnsi="Arial" w:cs="Arial"/>
                <w:b/>
                <w:sz w:val="20"/>
                <w:szCs w:val="18"/>
              </w:rPr>
            </w:pPr>
          </w:p>
        </w:tc>
        <w:tc>
          <w:tcPr>
            <w:tcW w:w="1662" w:type="dxa"/>
            <w:tcBorders>
              <w:top w:val="single" w:sz="18" w:space="0" w:color="auto"/>
              <w:left w:val="single" w:sz="18" w:space="0" w:color="auto"/>
            </w:tcBorders>
            <w:vAlign w:val="center"/>
          </w:tcPr>
          <w:p w14:paraId="43F13EE7" w14:textId="65857333" w:rsidR="00483418" w:rsidRPr="00EB60A2" w:rsidRDefault="00483418" w:rsidP="005E0296">
            <w:pPr>
              <w:adjustRightInd w:val="0"/>
              <w:snapToGrid w:val="0"/>
              <w:spacing w:after="0"/>
              <w:jc w:val="center"/>
              <w:rPr>
                <w:rFonts w:ascii="Arial" w:hAnsi="Arial" w:cs="Arial"/>
                <w:bCs/>
                <w:sz w:val="20"/>
                <w:szCs w:val="18"/>
              </w:rPr>
            </w:pPr>
          </w:p>
        </w:tc>
        <w:tc>
          <w:tcPr>
            <w:tcW w:w="1663" w:type="dxa"/>
            <w:tcBorders>
              <w:top w:val="single" w:sz="18" w:space="0" w:color="auto"/>
            </w:tcBorders>
            <w:vAlign w:val="center"/>
          </w:tcPr>
          <w:p w14:paraId="1906ED93" w14:textId="07E489C1" w:rsidR="00483418" w:rsidRPr="00EB60A2" w:rsidRDefault="00483418" w:rsidP="005E0296">
            <w:pPr>
              <w:adjustRightInd w:val="0"/>
              <w:snapToGrid w:val="0"/>
              <w:spacing w:after="0"/>
              <w:jc w:val="center"/>
              <w:rPr>
                <w:rFonts w:ascii="Arial" w:hAnsi="Arial" w:cs="Arial"/>
                <w:bCs/>
                <w:sz w:val="20"/>
                <w:szCs w:val="18"/>
              </w:rPr>
            </w:pPr>
          </w:p>
        </w:tc>
        <w:tc>
          <w:tcPr>
            <w:tcW w:w="1586" w:type="dxa"/>
            <w:tcBorders>
              <w:top w:val="single" w:sz="18" w:space="0" w:color="auto"/>
              <w:right w:val="single" w:sz="18" w:space="0" w:color="auto"/>
            </w:tcBorders>
            <w:vAlign w:val="center"/>
          </w:tcPr>
          <w:p w14:paraId="63FB5E7C" w14:textId="77777777" w:rsidR="00483418" w:rsidRPr="00EB60A2" w:rsidRDefault="00483418" w:rsidP="005E0296">
            <w:pPr>
              <w:adjustRightInd w:val="0"/>
              <w:snapToGrid w:val="0"/>
              <w:spacing w:after="0"/>
              <w:jc w:val="center"/>
              <w:rPr>
                <w:rFonts w:ascii="Arial" w:hAnsi="Arial" w:cs="Arial"/>
                <w:bCs/>
                <w:sz w:val="20"/>
                <w:szCs w:val="18"/>
              </w:rPr>
            </w:pPr>
          </w:p>
        </w:tc>
        <w:tc>
          <w:tcPr>
            <w:tcW w:w="1739" w:type="dxa"/>
            <w:tcBorders>
              <w:top w:val="single" w:sz="18" w:space="0" w:color="auto"/>
              <w:right w:val="single" w:sz="4" w:space="0" w:color="auto"/>
            </w:tcBorders>
            <w:vAlign w:val="center"/>
          </w:tcPr>
          <w:p w14:paraId="3D64B16F" w14:textId="77777777" w:rsidR="00483418" w:rsidRPr="00EB60A2" w:rsidRDefault="00483418" w:rsidP="005E0296">
            <w:pPr>
              <w:adjustRightInd w:val="0"/>
              <w:snapToGrid w:val="0"/>
              <w:spacing w:after="0"/>
              <w:jc w:val="center"/>
              <w:rPr>
                <w:rFonts w:ascii="Arial" w:hAnsi="Arial" w:cs="Arial"/>
                <w:bCs/>
                <w:sz w:val="20"/>
                <w:szCs w:val="18"/>
              </w:rPr>
            </w:pPr>
          </w:p>
        </w:tc>
        <w:tc>
          <w:tcPr>
            <w:tcW w:w="1663" w:type="dxa"/>
            <w:tcBorders>
              <w:top w:val="single" w:sz="18" w:space="0" w:color="auto"/>
              <w:left w:val="single" w:sz="4" w:space="0" w:color="auto"/>
              <w:right w:val="single" w:sz="18" w:space="0" w:color="auto"/>
            </w:tcBorders>
            <w:vAlign w:val="center"/>
          </w:tcPr>
          <w:p w14:paraId="39D4E915" w14:textId="17138C55" w:rsidR="00483418" w:rsidRPr="00EB60A2" w:rsidRDefault="00483418" w:rsidP="005E0296">
            <w:pPr>
              <w:adjustRightInd w:val="0"/>
              <w:snapToGrid w:val="0"/>
              <w:spacing w:after="0"/>
              <w:jc w:val="center"/>
              <w:rPr>
                <w:rFonts w:ascii="Arial" w:hAnsi="Arial" w:cs="Arial"/>
                <w:bCs/>
                <w:sz w:val="20"/>
                <w:szCs w:val="18"/>
              </w:rPr>
            </w:pPr>
          </w:p>
        </w:tc>
      </w:tr>
      <w:tr w:rsidR="00483418" w:rsidRPr="00EB60A2" w14:paraId="2D97F4EE" w14:textId="77777777" w:rsidTr="00483418">
        <w:trPr>
          <w:trHeight w:val="326"/>
        </w:trPr>
        <w:tc>
          <w:tcPr>
            <w:tcW w:w="1701" w:type="dxa"/>
            <w:tcBorders>
              <w:left w:val="single" w:sz="18" w:space="0" w:color="auto"/>
              <w:bottom w:val="single" w:sz="18" w:space="0" w:color="auto"/>
              <w:right w:val="single" w:sz="18" w:space="0" w:color="auto"/>
            </w:tcBorders>
            <w:vAlign w:val="center"/>
          </w:tcPr>
          <w:p w14:paraId="40121498" w14:textId="2B3FEF8E" w:rsidR="00483418" w:rsidRPr="00EB60A2" w:rsidRDefault="00483418" w:rsidP="005E0296">
            <w:pPr>
              <w:adjustRightInd w:val="0"/>
              <w:snapToGrid w:val="0"/>
              <w:spacing w:after="0"/>
              <w:jc w:val="center"/>
              <w:rPr>
                <w:rFonts w:ascii="Arial" w:hAnsi="Arial" w:cs="Arial"/>
                <w:b/>
                <w:sz w:val="20"/>
                <w:szCs w:val="18"/>
              </w:rPr>
            </w:pPr>
          </w:p>
        </w:tc>
        <w:tc>
          <w:tcPr>
            <w:tcW w:w="1662" w:type="dxa"/>
            <w:tcBorders>
              <w:left w:val="single" w:sz="18" w:space="0" w:color="auto"/>
              <w:bottom w:val="single" w:sz="18" w:space="0" w:color="auto"/>
            </w:tcBorders>
            <w:vAlign w:val="center"/>
          </w:tcPr>
          <w:p w14:paraId="10ACD061" w14:textId="40983BEE" w:rsidR="00483418" w:rsidRPr="00EB60A2" w:rsidRDefault="00483418" w:rsidP="005E0296">
            <w:pPr>
              <w:adjustRightInd w:val="0"/>
              <w:snapToGrid w:val="0"/>
              <w:spacing w:after="0"/>
              <w:jc w:val="center"/>
              <w:rPr>
                <w:rFonts w:ascii="Arial" w:hAnsi="Arial" w:cs="Arial"/>
                <w:bCs/>
                <w:sz w:val="20"/>
                <w:szCs w:val="18"/>
              </w:rPr>
            </w:pPr>
          </w:p>
        </w:tc>
        <w:tc>
          <w:tcPr>
            <w:tcW w:w="1663" w:type="dxa"/>
            <w:tcBorders>
              <w:bottom w:val="single" w:sz="18" w:space="0" w:color="auto"/>
            </w:tcBorders>
            <w:vAlign w:val="center"/>
          </w:tcPr>
          <w:p w14:paraId="50C2E5D0" w14:textId="07F44218" w:rsidR="00483418" w:rsidRPr="00EB60A2" w:rsidRDefault="00483418" w:rsidP="005E0296">
            <w:pPr>
              <w:adjustRightInd w:val="0"/>
              <w:snapToGrid w:val="0"/>
              <w:spacing w:after="0"/>
              <w:jc w:val="center"/>
              <w:rPr>
                <w:rFonts w:ascii="Arial" w:hAnsi="Arial" w:cs="Arial"/>
                <w:bCs/>
                <w:sz w:val="20"/>
                <w:szCs w:val="18"/>
              </w:rPr>
            </w:pPr>
          </w:p>
        </w:tc>
        <w:tc>
          <w:tcPr>
            <w:tcW w:w="1586" w:type="dxa"/>
            <w:tcBorders>
              <w:bottom w:val="single" w:sz="18" w:space="0" w:color="auto"/>
              <w:right w:val="single" w:sz="18" w:space="0" w:color="auto"/>
            </w:tcBorders>
            <w:vAlign w:val="center"/>
          </w:tcPr>
          <w:p w14:paraId="11560108" w14:textId="77777777" w:rsidR="00483418" w:rsidRPr="00EB60A2" w:rsidRDefault="00483418" w:rsidP="005E0296">
            <w:pPr>
              <w:adjustRightInd w:val="0"/>
              <w:snapToGrid w:val="0"/>
              <w:spacing w:after="0"/>
              <w:jc w:val="center"/>
              <w:rPr>
                <w:rFonts w:ascii="Arial" w:hAnsi="Arial" w:cs="Arial"/>
                <w:bCs/>
                <w:sz w:val="20"/>
                <w:szCs w:val="18"/>
              </w:rPr>
            </w:pPr>
          </w:p>
        </w:tc>
        <w:tc>
          <w:tcPr>
            <w:tcW w:w="1739" w:type="dxa"/>
            <w:tcBorders>
              <w:bottom w:val="single" w:sz="18" w:space="0" w:color="auto"/>
              <w:right w:val="single" w:sz="4" w:space="0" w:color="auto"/>
            </w:tcBorders>
            <w:vAlign w:val="center"/>
          </w:tcPr>
          <w:p w14:paraId="2B72493A" w14:textId="77777777" w:rsidR="00483418" w:rsidRPr="00EB60A2" w:rsidRDefault="00483418" w:rsidP="005E0296">
            <w:pPr>
              <w:adjustRightInd w:val="0"/>
              <w:snapToGrid w:val="0"/>
              <w:spacing w:after="0"/>
              <w:jc w:val="center"/>
              <w:rPr>
                <w:rFonts w:ascii="Arial" w:hAnsi="Arial" w:cs="Arial"/>
                <w:bCs/>
                <w:sz w:val="20"/>
                <w:szCs w:val="18"/>
              </w:rPr>
            </w:pPr>
          </w:p>
        </w:tc>
        <w:tc>
          <w:tcPr>
            <w:tcW w:w="1663" w:type="dxa"/>
            <w:tcBorders>
              <w:left w:val="single" w:sz="4" w:space="0" w:color="auto"/>
              <w:bottom w:val="single" w:sz="18" w:space="0" w:color="auto"/>
              <w:right w:val="single" w:sz="18" w:space="0" w:color="auto"/>
            </w:tcBorders>
            <w:vAlign w:val="center"/>
          </w:tcPr>
          <w:p w14:paraId="5FF74ED4" w14:textId="0BA9EF82" w:rsidR="00483418" w:rsidRPr="00EB60A2" w:rsidRDefault="00483418" w:rsidP="005E0296">
            <w:pPr>
              <w:adjustRightInd w:val="0"/>
              <w:snapToGrid w:val="0"/>
              <w:spacing w:after="0"/>
              <w:jc w:val="center"/>
              <w:rPr>
                <w:rFonts w:ascii="Arial" w:hAnsi="Arial" w:cs="Arial"/>
                <w:bCs/>
                <w:sz w:val="20"/>
                <w:szCs w:val="18"/>
              </w:rPr>
            </w:pPr>
          </w:p>
        </w:tc>
      </w:tr>
    </w:tbl>
    <w:p w14:paraId="4DAB4E15" w14:textId="77777777" w:rsidR="00E35338" w:rsidRPr="00EB60A2" w:rsidRDefault="00E35338" w:rsidP="00931C9E">
      <w:pPr>
        <w:pStyle w:val="11"/>
        <w:adjustRightInd w:val="0"/>
        <w:snapToGrid w:val="0"/>
        <w:ind w:left="0"/>
        <w:jc w:val="both"/>
        <w:rPr>
          <w:rFonts w:eastAsia="新細明體" w:cs="Arial"/>
          <w:bCs w:val="0"/>
          <w:kern w:val="2"/>
          <w:lang w:eastAsia="zh-TW"/>
        </w:rPr>
      </w:pPr>
    </w:p>
    <w:p w14:paraId="4772360C" w14:textId="4B3D83A9" w:rsidR="005E0513" w:rsidRPr="00EB60A2" w:rsidRDefault="007D5877" w:rsidP="00931C9E">
      <w:pPr>
        <w:pStyle w:val="11"/>
        <w:adjustRightInd w:val="0"/>
        <w:snapToGrid w:val="0"/>
        <w:ind w:left="0"/>
        <w:jc w:val="both"/>
        <w:rPr>
          <w:rFonts w:eastAsia="新細明體" w:cs="Arial"/>
          <w:bCs w:val="0"/>
          <w:kern w:val="2"/>
          <w:lang w:eastAsia="zh-TW"/>
        </w:rPr>
      </w:pPr>
      <w:r w:rsidRPr="00EB60A2">
        <w:rPr>
          <w:rFonts w:eastAsia="新細明體" w:cs="Arial"/>
          <w:bCs w:val="0"/>
          <w:kern w:val="2"/>
          <w:lang w:eastAsia="zh-TW"/>
        </w:rPr>
        <w:t>Key Business Developments</w:t>
      </w:r>
    </w:p>
    <w:p w14:paraId="3C2816B5" w14:textId="7EFE3455" w:rsidR="00A9534B" w:rsidRPr="00EB60A2" w:rsidRDefault="007D5877" w:rsidP="00E21DF6">
      <w:pPr>
        <w:adjustRightInd w:val="0"/>
        <w:snapToGrid w:val="0"/>
        <w:jc w:val="both"/>
        <w:rPr>
          <w:rFonts w:ascii="Arial" w:eastAsia="微軟正黑體" w:hAnsi="Arial" w:cs="Arial"/>
          <w:szCs w:val="28"/>
          <w:u w:val="single"/>
        </w:rPr>
      </w:pPr>
      <w:r w:rsidRPr="00EB60A2">
        <w:rPr>
          <w:rFonts w:ascii="Arial" w:eastAsia="微軟正黑體" w:hAnsi="Arial" w:cs="Arial"/>
          <w:szCs w:val="28"/>
          <w:u w:val="single"/>
        </w:rPr>
        <w:t>Licensing</w:t>
      </w:r>
    </w:p>
    <w:p w14:paraId="68FBFAD0" w14:textId="77777777" w:rsidR="00A9534B" w:rsidRPr="00EB60A2" w:rsidRDefault="007D5877" w:rsidP="00E21DF6">
      <w:pPr>
        <w:pStyle w:val="af2"/>
        <w:numPr>
          <w:ilvl w:val="0"/>
          <w:numId w:val="1"/>
        </w:numPr>
        <w:adjustRightInd w:val="0"/>
        <w:snapToGrid w:val="0"/>
        <w:spacing w:beforeLines="20" w:before="48"/>
        <w:ind w:leftChars="0" w:hanging="340"/>
        <w:jc w:val="both"/>
        <w:rPr>
          <w:rFonts w:ascii="Arial" w:hAnsi="Arial" w:cs="Arial"/>
        </w:rPr>
      </w:pPr>
      <w:r w:rsidRPr="00EB60A2">
        <w:rPr>
          <w:rFonts w:ascii="Arial" w:hAnsi="Arial" w:cs="Arial"/>
        </w:rPr>
        <w:t>Technology License</w:t>
      </w:r>
    </w:p>
    <w:p w14:paraId="25D1EE55" w14:textId="3E449805" w:rsidR="00A9534B" w:rsidRPr="00EB60A2" w:rsidRDefault="00FA110E" w:rsidP="00E21DF6">
      <w:pPr>
        <w:pStyle w:val="af2"/>
        <w:numPr>
          <w:ilvl w:val="0"/>
          <w:numId w:val="2"/>
        </w:numPr>
        <w:adjustRightInd w:val="0"/>
        <w:snapToGrid w:val="0"/>
        <w:ind w:leftChars="0" w:left="850" w:hanging="425"/>
        <w:jc w:val="both"/>
        <w:rPr>
          <w:rFonts w:ascii="Arial" w:hAnsi="Arial" w:cs="Arial"/>
        </w:rPr>
      </w:pPr>
      <w:proofErr w:type="gramStart"/>
      <w:r w:rsidRPr="00EB60A2">
        <w:rPr>
          <w:rFonts w:ascii="Arial" w:hAnsi="Arial" w:cs="Arial"/>
        </w:rPr>
        <w:t xml:space="preserve">{{ </w:t>
      </w:r>
      <w:proofErr w:type="spellStart"/>
      <w:r w:rsidR="00DE2E08" w:rsidRPr="00EB60A2">
        <w:rPr>
          <w:rFonts w:ascii="Arial" w:hAnsi="Arial" w:cs="Arial"/>
        </w:rPr>
        <w:t>new</w:t>
      </w:r>
      <w:proofErr w:type="gramEnd"/>
      <w:r w:rsidR="00DE2E08" w:rsidRPr="00EB60A2">
        <w:rPr>
          <w:rFonts w:ascii="Arial" w:hAnsi="Arial" w:cs="Arial"/>
        </w:rPr>
        <w:t>_tech_</w:t>
      </w:r>
      <w:proofErr w:type="gramStart"/>
      <w:r w:rsidR="00DE2E08" w:rsidRPr="00EB60A2">
        <w:rPr>
          <w:rFonts w:ascii="Arial" w:hAnsi="Arial" w:cs="Arial"/>
        </w:rPr>
        <w:t>licenses</w:t>
      </w:r>
      <w:r w:rsidR="00125419" w:rsidRPr="00EB60A2">
        <w:rPr>
          <w:rFonts w:ascii="Arial" w:hAnsi="Arial" w:cs="Arial"/>
        </w:rPr>
        <w:t>.total</w:t>
      </w:r>
      <w:proofErr w:type="spellEnd"/>
      <w:proofErr w:type="gramEnd"/>
      <w:r w:rsidR="00DE2E08" w:rsidRPr="00EB60A2">
        <w:rPr>
          <w:rFonts w:ascii="Arial" w:hAnsi="Arial" w:cs="Arial"/>
        </w:rPr>
        <w:t xml:space="preserve"> </w:t>
      </w:r>
      <w:r w:rsidRPr="00EB60A2">
        <w:rPr>
          <w:rFonts w:ascii="Arial" w:hAnsi="Arial" w:cs="Arial"/>
        </w:rPr>
        <w:t>}}</w:t>
      </w:r>
      <w:r w:rsidR="001E6975" w:rsidRPr="00EB60A2">
        <w:rPr>
          <w:rFonts w:ascii="Arial" w:hAnsi="Arial" w:cs="Arial"/>
        </w:rPr>
        <w:t xml:space="preserve"> </w:t>
      </w:r>
      <w:r w:rsidR="007D5877" w:rsidRPr="00EB60A2">
        <w:rPr>
          <w:rFonts w:ascii="Arial" w:hAnsi="Arial" w:cs="Arial"/>
        </w:rPr>
        <w:t>licensing contract</w:t>
      </w:r>
      <w:r w:rsidR="00142B77" w:rsidRPr="00EB60A2">
        <w:rPr>
          <w:rFonts w:ascii="Arial" w:hAnsi="Arial" w:cs="Arial"/>
        </w:rPr>
        <w:t>s were signed</w:t>
      </w:r>
      <w:r w:rsidR="00615601" w:rsidRPr="00EB60A2">
        <w:rPr>
          <w:rFonts w:ascii="Arial" w:hAnsi="Arial" w:cs="Arial"/>
        </w:rPr>
        <w:t xml:space="preserve"> </w:t>
      </w:r>
      <w:r w:rsidR="00142B77" w:rsidRPr="00EB60A2">
        <w:rPr>
          <w:rFonts w:ascii="Arial" w:hAnsi="Arial" w:cs="Arial"/>
        </w:rPr>
        <w:t>during this</w:t>
      </w:r>
      <w:r w:rsidR="007D5877" w:rsidRPr="00EB60A2">
        <w:rPr>
          <w:rFonts w:ascii="Arial" w:hAnsi="Arial" w:cs="Arial"/>
        </w:rPr>
        <w:t xml:space="preserve"> quarter. </w:t>
      </w:r>
    </w:p>
    <w:p w14:paraId="284FBB1A" w14:textId="370CB854" w:rsidR="0058261E" w:rsidRPr="00EB60A2" w:rsidRDefault="007D5877" w:rsidP="0089186C">
      <w:pPr>
        <w:pStyle w:val="af2"/>
        <w:numPr>
          <w:ilvl w:val="0"/>
          <w:numId w:val="2"/>
        </w:numPr>
        <w:adjustRightInd w:val="0"/>
        <w:snapToGrid w:val="0"/>
        <w:ind w:leftChars="0" w:left="850" w:hanging="425"/>
        <w:jc w:val="both"/>
        <w:rPr>
          <w:rFonts w:ascii="Arial" w:hAnsi="Arial" w:cs="Arial"/>
          <w:b/>
        </w:rPr>
      </w:pPr>
      <w:r w:rsidRPr="00EB60A2">
        <w:rPr>
          <w:rFonts w:ascii="Arial" w:hAnsi="Arial" w:cs="Arial"/>
        </w:rPr>
        <w:t>As of</w:t>
      </w:r>
      <w:r w:rsidR="000C4898" w:rsidRPr="00EB60A2">
        <w:rPr>
          <w:rFonts w:ascii="Arial" w:hAnsi="Arial" w:cs="Arial"/>
        </w:rPr>
        <w:t xml:space="preserve"> </w:t>
      </w:r>
      <w:proofErr w:type="gramStart"/>
      <w:r w:rsidR="00F34E47" w:rsidRPr="00EB60A2">
        <w:rPr>
          <w:rFonts w:ascii="Arial" w:hAnsi="Arial" w:cs="Arial"/>
          <w:szCs w:val="24"/>
        </w:rPr>
        <w:t xml:space="preserve">{{ </w:t>
      </w:r>
      <w:proofErr w:type="spellStart"/>
      <w:r w:rsidR="00F34E47" w:rsidRPr="00EB60A2">
        <w:rPr>
          <w:rFonts w:ascii="Arial" w:hAnsi="Arial" w:cs="Arial"/>
          <w:szCs w:val="24"/>
        </w:rPr>
        <w:t>this</w:t>
      </w:r>
      <w:proofErr w:type="gramEnd"/>
      <w:r w:rsidR="00F34E47" w:rsidRPr="00EB60A2">
        <w:rPr>
          <w:rFonts w:ascii="Arial" w:hAnsi="Arial" w:cs="Arial"/>
          <w:szCs w:val="24"/>
        </w:rPr>
        <w:t>_quarter_end_</w:t>
      </w:r>
      <w:proofErr w:type="gramStart"/>
      <w:r w:rsidR="00F34E47" w:rsidRPr="00EB60A2">
        <w:rPr>
          <w:rFonts w:ascii="Arial" w:hAnsi="Arial" w:cs="Arial"/>
          <w:szCs w:val="24"/>
        </w:rPr>
        <w:t>date</w:t>
      </w:r>
      <w:proofErr w:type="spellEnd"/>
      <w:r w:rsidR="00F34E47" w:rsidRPr="00EB60A2">
        <w:rPr>
          <w:rFonts w:ascii="Arial" w:hAnsi="Arial" w:cs="Arial"/>
          <w:szCs w:val="24"/>
        </w:rPr>
        <w:t xml:space="preserve"> }</w:t>
      </w:r>
      <w:proofErr w:type="gramEnd"/>
      <w:r w:rsidR="00F34E47" w:rsidRPr="00EB60A2">
        <w:rPr>
          <w:rFonts w:ascii="Arial" w:hAnsi="Arial" w:cs="Arial"/>
          <w:szCs w:val="24"/>
        </w:rPr>
        <w:t>}</w:t>
      </w:r>
      <w:r w:rsidRPr="00EB60A2">
        <w:rPr>
          <w:rFonts w:ascii="Arial" w:hAnsi="Arial" w:cs="Arial"/>
        </w:rPr>
        <w:t>, we have technologies und</w:t>
      </w:r>
      <w:r w:rsidR="00615601" w:rsidRPr="00EB60A2">
        <w:rPr>
          <w:rFonts w:ascii="Arial" w:hAnsi="Arial" w:cs="Arial"/>
        </w:rPr>
        <w:t xml:space="preserve">er development for </w:t>
      </w:r>
      <w:r w:rsidR="006B49D3" w:rsidRPr="00EB60A2">
        <w:rPr>
          <w:rFonts w:ascii="Arial" w:hAnsi="Arial" w:cs="Arial"/>
        </w:rPr>
        <w:t xml:space="preserve">the </w:t>
      </w:r>
      <w:r w:rsidR="00615601" w:rsidRPr="00EB60A2">
        <w:rPr>
          <w:rFonts w:ascii="Arial" w:hAnsi="Arial" w:cs="Arial"/>
        </w:rPr>
        <w:t xml:space="preserve">adoption </w:t>
      </w:r>
      <w:r w:rsidR="006B49D3" w:rsidRPr="00EB60A2">
        <w:rPr>
          <w:rFonts w:ascii="Arial" w:hAnsi="Arial" w:cs="Arial"/>
        </w:rPr>
        <w:t xml:space="preserve">of </w:t>
      </w:r>
      <w:proofErr w:type="gramStart"/>
      <w:r w:rsidR="00E220BB" w:rsidRPr="00EB60A2">
        <w:rPr>
          <w:rFonts w:ascii="Arial" w:hAnsi="Arial" w:cs="Arial"/>
        </w:rPr>
        <w:t xml:space="preserve">{{ </w:t>
      </w:r>
      <w:proofErr w:type="spellStart"/>
      <w:r w:rsidR="00A84E21" w:rsidRPr="00EB60A2">
        <w:rPr>
          <w:rFonts w:ascii="Arial" w:hAnsi="Arial" w:cs="Arial"/>
        </w:rPr>
        <w:t>new</w:t>
      </w:r>
      <w:proofErr w:type="gramEnd"/>
      <w:r w:rsidR="00A84E21" w:rsidRPr="00EB60A2">
        <w:rPr>
          <w:rFonts w:ascii="Arial" w:hAnsi="Arial" w:cs="Arial"/>
        </w:rPr>
        <w:t>_</w:t>
      </w:r>
      <w:r w:rsidR="000C4ED5" w:rsidRPr="00EB60A2">
        <w:rPr>
          <w:rFonts w:ascii="Arial" w:hAnsi="Arial" w:cs="Arial"/>
        </w:rPr>
        <w:t>tech_</w:t>
      </w:r>
      <w:proofErr w:type="gramStart"/>
      <w:r w:rsidR="000C4ED5" w:rsidRPr="00EB60A2">
        <w:rPr>
          <w:rFonts w:ascii="Arial" w:hAnsi="Arial" w:cs="Arial"/>
        </w:rPr>
        <w:t>platform.developing</w:t>
      </w:r>
      <w:proofErr w:type="spellEnd"/>
      <w:proofErr w:type="gramEnd"/>
      <w:r w:rsidR="00E220BB" w:rsidRPr="00EB60A2">
        <w:rPr>
          <w:rFonts w:ascii="Arial" w:hAnsi="Arial" w:cs="Arial"/>
        </w:rPr>
        <w:t xml:space="preserve"> }}</w:t>
      </w:r>
      <w:r w:rsidR="00131EB1" w:rsidRPr="00EB60A2">
        <w:rPr>
          <w:rFonts w:ascii="Arial" w:hAnsi="Arial" w:cs="Arial"/>
        </w:rPr>
        <w:t xml:space="preserve"> </w:t>
      </w:r>
      <w:r w:rsidRPr="00EB60A2">
        <w:rPr>
          <w:rFonts w:ascii="Arial" w:hAnsi="Arial" w:cs="Arial"/>
        </w:rPr>
        <w:t>different proc</w:t>
      </w:r>
      <w:r w:rsidR="00615601" w:rsidRPr="00EB60A2">
        <w:rPr>
          <w:rFonts w:ascii="Arial" w:hAnsi="Arial" w:cs="Arial"/>
        </w:rPr>
        <w:t xml:space="preserve">ess platforms, ranging from 0.25um to </w:t>
      </w:r>
      <w:r w:rsidR="00E672B0" w:rsidRPr="00EB60A2">
        <w:rPr>
          <w:rFonts w:ascii="Arial" w:hAnsi="Arial" w:cs="Arial"/>
        </w:rPr>
        <w:t>2</w:t>
      </w:r>
      <w:r w:rsidRPr="00EB60A2">
        <w:rPr>
          <w:rFonts w:ascii="Arial" w:hAnsi="Arial" w:cs="Arial"/>
        </w:rPr>
        <w:t>nm.</w:t>
      </w:r>
    </w:p>
    <w:p w14:paraId="2538B7E1" w14:textId="77F2767C" w:rsidR="00D82BD1" w:rsidRPr="00EB60A2" w:rsidRDefault="007D5877" w:rsidP="00B01DED">
      <w:pPr>
        <w:adjustRightInd w:val="0"/>
        <w:snapToGrid w:val="0"/>
        <w:spacing w:afterLines="30" w:after="72"/>
        <w:rPr>
          <w:rFonts w:ascii="Arial" w:hAnsi="Arial" w:cs="Arial"/>
          <w:b/>
        </w:rPr>
      </w:pPr>
      <w:r w:rsidRPr="00EB60A2">
        <w:rPr>
          <w:rFonts w:ascii="Arial" w:hAnsi="Arial" w:cs="Arial"/>
          <w:b/>
        </w:rPr>
        <w:t xml:space="preserve">Development of Key </w:t>
      </w:r>
      <w:r w:rsidR="00912FC7" w:rsidRPr="00EB60A2">
        <w:rPr>
          <w:rFonts w:ascii="Arial" w:hAnsi="Arial" w:cs="Arial"/>
          <w:b/>
        </w:rPr>
        <w:t>Technologies</w:t>
      </w:r>
    </w:p>
    <w:tbl>
      <w:tblPr>
        <w:tblW w:w="11176"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11"/>
        <w:gridCol w:w="671"/>
        <w:gridCol w:w="671"/>
        <w:gridCol w:w="671"/>
        <w:gridCol w:w="671"/>
        <w:gridCol w:w="671"/>
        <w:gridCol w:w="671"/>
        <w:gridCol w:w="671"/>
        <w:gridCol w:w="671"/>
        <w:gridCol w:w="671"/>
        <w:gridCol w:w="671"/>
        <w:gridCol w:w="671"/>
        <w:gridCol w:w="671"/>
        <w:gridCol w:w="671"/>
        <w:gridCol w:w="671"/>
        <w:gridCol w:w="671"/>
      </w:tblGrid>
      <w:tr w:rsidR="00DE2E08" w:rsidRPr="00EB60A2" w14:paraId="24A6E75E" w14:textId="77777777" w:rsidTr="00B01DED">
        <w:trPr>
          <w:trHeight w:val="354"/>
          <w:jc w:val="center"/>
        </w:trPr>
        <w:tc>
          <w:tcPr>
            <w:tcW w:w="1111" w:type="dxa"/>
            <w:tcBorders>
              <w:top w:val="single" w:sz="18" w:space="0" w:color="auto"/>
              <w:left w:val="single" w:sz="18" w:space="0" w:color="auto"/>
              <w:bottom w:val="single" w:sz="18" w:space="0" w:color="auto"/>
              <w:right w:val="single" w:sz="18" w:space="0" w:color="auto"/>
            </w:tcBorders>
            <w:vAlign w:val="center"/>
          </w:tcPr>
          <w:p w14:paraId="22F120C8" w14:textId="77777777" w:rsidR="004D4545" w:rsidRPr="00EB60A2" w:rsidRDefault="004D4545" w:rsidP="004D4545">
            <w:pPr>
              <w:adjustRightInd w:val="0"/>
              <w:snapToGrid w:val="0"/>
              <w:spacing w:after="0"/>
              <w:jc w:val="center"/>
              <w:rPr>
                <w:rFonts w:ascii="Arial" w:hAnsi="Arial" w:cs="Arial"/>
                <w:b/>
                <w:sz w:val="18"/>
                <w:szCs w:val="24"/>
              </w:rPr>
            </w:pPr>
          </w:p>
        </w:tc>
        <w:tc>
          <w:tcPr>
            <w:tcW w:w="671" w:type="dxa"/>
            <w:tcBorders>
              <w:top w:val="single" w:sz="18" w:space="0" w:color="auto"/>
              <w:left w:val="single" w:sz="18" w:space="0" w:color="auto"/>
              <w:bottom w:val="single" w:sz="18" w:space="0" w:color="auto"/>
            </w:tcBorders>
            <w:vAlign w:val="center"/>
          </w:tcPr>
          <w:p w14:paraId="178354E7" w14:textId="44BE49F6"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75DCAA23" w14:textId="22B9960E"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101A4E9" w14:textId="7D78EA18"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45CD6E5" w14:textId="36ABF23D"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18ACD2C8" w14:textId="79406692"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391EEFFD" w14:textId="7E255525" w:rsidR="004D4545" w:rsidRPr="00EB60A2" w:rsidRDefault="004D4545" w:rsidP="004D4545">
            <w:pPr>
              <w:adjustRightInd w:val="0"/>
              <w:snapToGrid w:val="0"/>
              <w:spacing w:after="0"/>
              <w:jc w:val="center"/>
              <w:rPr>
                <w:rFonts w:ascii="Arial" w:hAnsi="Arial" w:cs="Arial"/>
                <w:b/>
                <w:sz w:val="16"/>
                <w:szCs w:val="20"/>
              </w:rPr>
            </w:pPr>
          </w:p>
        </w:tc>
        <w:tc>
          <w:tcPr>
            <w:tcW w:w="671" w:type="dxa"/>
            <w:tcBorders>
              <w:top w:val="single" w:sz="18" w:space="0" w:color="auto"/>
              <w:bottom w:val="single" w:sz="18" w:space="0" w:color="auto"/>
            </w:tcBorders>
            <w:vAlign w:val="center"/>
          </w:tcPr>
          <w:p w14:paraId="72E992A0" w14:textId="4EE68FBE" w:rsidR="004D4545" w:rsidRPr="00EB60A2" w:rsidRDefault="004D4545" w:rsidP="004D4545">
            <w:pPr>
              <w:adjustRightInd w:val="0"/>
              <w:snapToGrid w:val="0"/>
              <w:spacing w:after="0"/>
              <w:jc w:val="center"/>
              <w:rPr>
                <w:rFonts w:ascii="Arial" w:hAnsi="Arial" w:cs="Arial"/>
                <w:b/>
                <w:sz w:val="16"/>
                <w:szCs w:val="20"/>
              </w:rPr>
            </w:pPr>
          </w:p>
        </w:tc>
        <w:tc>
          <w:tcPr>
            <w:tcW w:w="671" w:type="dxa"/>
            <w:tcBorders>
              <w:top w:val="single" w:sz="18" w:space="0" w:color="auto"/>
              <w:bottom w:val="single" w:sz="18" w:space="0" w:color="auto"/>
            </w:tcBorders>
            <w:vAlign w:val="center"/>
          </w:tcPr>
          <w:p w14:paraId="05AAFC8A" w14:textId="54B21543" w:rsidR="004D4545" w:rsidRPr="00EB60A2" w:rsidRDefault="004D4545" w:rsidP="004D4545">
            <w:pPr>
              <w:adjustRightInd w:val="0"/>
              <w:snapToGrid w:val="0"/>
              <w:spacing w:after="0"/>
              <w:jc w:val="center"/>
              <w:rPr>
                <w:rFonts w:ascii="Arial" w:hAnsi="Arial" w:cs="Arial"/>
                <w:b/>
                <w:sz w:val="16"/>
                <w:szCs w:val="20"/>
              </w:rPr>
            </w:pPr>
          </w:p>
        </w:tc>
        <w:tc>
          <w:tcPr>
            <w:tcW w:w="671" w:type="dxa"/>
            <w:tcBorders>
              <w:top w:val="single" w:sz="18" w:space="0" w:color="auto"/>
              <w:bottom w:val="single" w:sz="18" w:space="0" w:color="auto"/>
            </w:tcBorders>
            <w:vAlign w:val="center"/>
          </w:tcPr>
          <w:p w14:paraId="0BA6E9B7" w14:textId="644F63BC"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1D60D212" w14:textId="329A4B81"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667C60C" w14:textId="32AD04B4"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7625751A" w14:textId="01B90978"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18DA20AC" w14:textId="7797482E"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tcBorders>
            <w:vAlign w:val="center"/>
          </w:tcPr>
          <w:p w14:paraId="2F8ACC42" w14:textId="3C67DD08" w:rsidR="004D4545" w:rsidRPr="00EB60A2" w:rsidRDefault="004D4545" w:rsidP="004D4545">
            <w:pPr>
              <w:adjustRightInd w:val="0"/>
              <w:snapToGrid w:val="0"/>
              <w:spacing w:after="0"/>
              <w:jc w:val="center"/>
              <w:rPr>
                <w:rFonts w:ascii="Arial" w:hAnsi="Arial" w:cs="Arial"/>
                <w:b/>
                <w:bCs/>
                <w:sz w:val="16"/>
                <w:szCs w:val="20"/>
              </w:rPr>
            </w:pPr>
          </w:p>
        </w:tc>
        <w:tc>
          <w:tcPr>
            <w:tcW w:w="671" w:type="dxa"/>
            <w:tcBorders>
              <w:top w:val="single" w:sz="18" w:space="0" w:color="auto"/>
              <w:bottom w:val="single" w:sz="18" w:space="0" w:color="auto"/>
              <w:right w:val="single" w:sz="18" w:space="0" w:color="auto"/>
            </w:tcBorders>
            <w:vAlign w:val="center"/>
          </w:tcPr>
          <w:p w14:paraId="160A4FDF" w14:textId="4B2097AE" w:rsidR="004D4545" w:rsidRPr="00EB60A2" w:rsidRDefault="004D4545" w:rsidP="004D4545">
            <w:pPr>
              <w:adjustRightInd w:val="0"/>
              <w:snapToGrid w:val="0"/>
              <w:spacing w:after="0"/>
              <w:jc w:val="center"/>
              <w:rPr>
                <w:rFonts w:ascii="Arial" w:hAnsi="Arial" w:cs="Arial"/>
                <w:b/>
                <w:bCs/>
                <w:sz w:val="16"/>
                <w:szCs w:val="20"/>
              </w:rPr>
            </w:pPr>
          </w:p>
        </w:tc>
      </w:tr>
      <w:tr w:rsidR="00DE2E08" w:rsidRPr="00EB60A2" w14:paraId="14F52751" w14:textId="77777777" w:rsidTr="00166D99">
        <w:trPr>
          <w:trHeight w:val="354"/>
          <w:jc w:val="center"/>
        </w:trPr>
        <w:tc>
          <w:tcPr>
            <w:tcW w:w="1111" w:type="dxa"/>
            <w:tcBorders>
              <w:top w:val="single" w:sz="18" w:space="0" w:color="auto"/>
              <w:left w:val="single" w:sz="18" w:space="0" w:color="auto"/>
              <w:right w:val="single" w:sz="18" w:space="0" w:color="auto"/>
            </w:tcBorders>
            <w:vAlign w:val="center"/>
          </w:tcPr>
          <w:p w14:paraId="3206D452" w14:textId="5146A5CA" w:rsidR="00166D99" w:rsidRPr="00EB60A2" w:rsidRDefault="00166D99" w:rsidP="00166D99">
            <w:pPr>
              <w:widowControl/>
              <w:adjustRightInd w:val="0"/>
              <w:snapToGrid w:val="0"/>
              <w:spacing w:after="0"/>
              <w:ind w:leftChars="30" w:left="72"/>
              <w:rPr>
                <w:rFonts w:ascii="Arial" w:hAnsi="Arial" w:cs="Arial"/>
                <w:b/>
                <w:kern w:val="0"/>
                <w:sz w:val="18"/>
                <w:szCs w:val="20"/>
              </w:rPr>
            </w:pPr>
          </w:p>
        </w:tc>
        <w:tc>
          <w:tcPr>
            <w:tcW w:w="671" w:type="dxa"/>
            <w:tcBorders>
              <w:top w:val="single" w:sz="18" w:space="0" w:color="auto"/>
              <w:left w:val="single" w:sz="18" w:space="0" w:color="auto"/>
            </w:tcBorders>
            <w:vAlign w:val="center"/>
          </w:tcPr>
          <w:p w14:paraId="4B0C1917" w14:textId="57ED9A55"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23D8DCF5" w14:textId="7345CD9B"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49A35B92" w14:textId="09E6B8A2"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2A2B7640" w14:textId="4AE9E443"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6064487E" w14:textId="76237FC7"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023E0269" w14:textId="73C20AC1"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1FEF3A8E" w14:textId="5340B08E"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37A62D36" w14:textId="55164ACE"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7D213001" w14:textId="2457BDBA"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7D3B89D3" w14:textId="232A2EF2"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70236068" w14:textId="3AF6A524"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18366042" w14:textId="34A8634F"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1B18E323" w14:textId="7272AECA"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tcBorders>
            <w:vAlign w:val="center"/>
          </w:tcPr>
          <w:p w14:paraId="52ED9A47" w14:textId="4B8618D0" w:rsidR="00166D99" w:rsidRPr="00EB60A2" w:rsidRDefault="00166D99" w:rsidP="00166D99">
            <w:pPr>
              <w:adjustRightInd w:val="0"/>
              <w:snapToGrid w:val="0"/>
              <w:spacing w:after="0"/>
              <w:jc w:val="center"/>
              <w:rPr>
                <w:rFonts w:ascii="Arial" w:hAnsi="Arial" w:cs="Arial"/>
                <w:sz w:val="18"/>
                <w:szCs w:val="18"/>
              </w:rPr>
            </w:pPr>
          </w:p>
        </w:tc>
        <w:tc>
          <w:tcPr>
            <w:tcW w:w="671" w:type="dxa"/>
            <w:tcBorders>
              <w:top w:val="single" w:sz="18" w:space="0" w:color="auto"/>
              <w:right w:val="single" w:sz="18" w:space="0" w:color="auto"/>
            </w:tcBorders>
            <w:vAlign w:val="center"/>
          </w:tcPr>
          <w:p w14:paraId="79177BCC" w14:textId="53284905" w:rsidR="00166D99" w:rsidRPr="00EB60A2" w:rsidRDefault="00166D99" w:rsidP="00166D99">
            <w:pPr>
              <w:adjustRightInd w:val="0"/>
              <w:snapToGrid w:val="0"/>
              <w:spacing w:after="0"/>
              <w:jc w:val="center"/>
              <w:rPr>
                <w:rFonts w:ascii="Arial" w:hAnsi="Arial" w:cs="Arial"/>
                <w:sz w:val="18"/>
                <w:szCs w:val="18"/>
              </w:rPr>
            </w:pPr>
          </w:p>
        </w:tc>
      </w:tr>
      <w:tr w:rsidR="00DE2E08" w:rsidRPr="00EB60A2" w14:paraId="1A7E1A2A" w14:textId="77777777" w:rsidTr="00166D99">
        <w:trPr>
          <w:trHeight w:val="354"/>
          <w:jc w:val="center"/>
        </w:trPr>
        <w:tc>
          <w:tcPr>
            <w:tcW w:w="1111" w:type="dxa"/>
            <w:tcBorders>
              <w:left w:val="single" w:sz="18" w:space="0" w:color="auto"/>
              <w:bottom w:val="single" w:sz="18" w:space="0" w:color="auto"/>
              <w:right w:val="single" w:sz="18" w:space="0" w:color="auto"/>
            </w:tcBorders>
            <w:vAlign w:val="center"/>
          </w:tcPr>
          <w:p w14:paraId="1BF1F89D" w14:textId="15B33F12" w:rsidR="00C42F81" w:rsidRPr="00EB60A2" w:rsidRDefault="00C42F81" w:rsidP="00C42F81">
            <w:pPr>
              <w:widowControl/>
              <w:adjustRightInd w:val="0"/>
              <w:snapToGrid w:val="0"/>
              <w:spacing w:after="0"/>
              <w:ind w:leftChars="30" w:left="72"/>
              <w:rPr>
                <w:rFonts w:ascii="Arial" w:hAnsi="Arial" w:cs="Arial"/>
                <w:b/>
                <w:kern w:val="0"/>
                <w:sz w:val="18"/>
                <w:szCs w:val="20"/>
              </w:rPr>
            </w:pPr>
          </w:p>
        </w:tc>
        <w:tc>
          <w:tcPr>
            <w:tcW w:w="671" w:type="dxa"/>
            <w:tcBorders>
              <w:left w:val="single" w:sz="18" w:space="0" w:color="auto"/>
              <w:bottom w:val="single" w:sz="18" w:space="0" w:color="auto"/>
            </w:tcBorders>
            <w:vAlign w:val="center"/>
          </w:tcPr>
          <w:p w14:paraId="2CDB5CA1" w14:textId="12D87954"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8DFC82E" w14:textId="6A8F345B"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25C012F3" w14:textId="3A2CFA68"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67D4BCD" w14:textId="5129584A"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3FD1E3F8" w14:textId="3206FD1F"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2237B88" w14:textId="456AECB0"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5646F376" w14:textId="79C63EFA"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7AF6D4CC" w14:textId="4B8649B3"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6A4E9BA1" w14:textId="60AC42A9"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64B563B3" w14:textId="1DD71E25"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1DBEBFAB" w14:textId="481D0F0C"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39CBBD57" w14:textId="1AB26017"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1F0235D4" w14:textId="56AF35DE"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tcBorders>
            <w:vAlign w:val="center"/>
          </w:tcPr>
          <w:p w14:paraId="5EB491EA" w14:textId="75263AEB" w:rsidR="00C42F81" w:rsidRPr="00EB60A2" w:rsidRDefault="00C42F81" w:rsidP="00166D99">
            <w:pPr>
              <w:adjustRightInd w:val="0"/>
              <w:snapToGrid w:val="0"/>
              <w:spacing w:after="0"/>
              <w:jc w:val="center"/>
              <w:rPr>
                <w:rFonts w:ascii="Arial" w:hAnsi="Arial" w:cs="Arial"/>
                <w:sz w:val="18"/>
                <w:szCs w:val="18"/>
              </w:rPr>
            </w:pPr>
          </w:p>
        </w:tc>
        <w:tc>
          <w:tcPr>
            <w:tcW w:w="671" w:type="dxa"/>
            <w:tcBorders>
              <w:bottom w:val="single" w:sz="18" w:space="0" w:color="auto"/>
              <w:right w:val="single" w:sz="18" w:space="0" w:color="auto"/>
            </w:tcBorders>
            <w:vAlign w:val="center"/>
          </w:tcPr>
          <w:p w14:paraId="582B919D" w14:textId="1E531A57" w:rsidR="00C42F81" w:rsidRPr="00EB60A2" w:rsidRDefault="00C42F81" w:rsidP="00166D99">
            <w:pPr>
              <w:adjustRightInd w:val="0"/>
              <w:snapToGrid w:val="0"/>
              <w:spacing w:after="0"/>
              <w:jc w:val="center"/>
              <w:rPr>
                <w:rFonts w:ascii="Arial" w:hAnsi="Arial" w:cs="Arial"/>
                <w:sz w:val="18"/>
                <w:szCs w:val="18"/>
              </w:rPr>
            </w:pPr>
          </w:p>
        </w:tc>
      </w:tr>
    </w:tbl>
    <w:p w14:paraId="1247A7D2" w14:textId="1446EEDE" w:rsidR="00A9534B" w:rsidRPr="00EB60A2" w:rsidRDefault="007D5877" w:rsidP="00FB3089">
      <w:pPr>
        <w:pStyle w:val="af2"/>
        <w:numPr>
          <w:ilvl w:val="0"/>
          <w:numId w:val="1"/>
        </w:numPr>
        <w:adjustRightInd w:val="0"/>
        <w:snapToGrid w:val="0"/>
        <w:spacing w:beforeLines="50" w:before="120"/>
        <w:ind w:leftChars="0" w:hanging="340"/>
        <w:jc w:val="both"/>
        <w:rPr>
          <w:rFonts w:ascii="Arial" w:hAnsi="Arial" w:cs="Arial"/>
        </w:rPr>
      </w:pPr>
      <w:r w:rsidRPr="00EB60A2">
        <w:rPr>
          <w:rFonts w:ascii="Arial" w:hAnsi="Arial" w:cs="Arial"/>
        </w:rPr>
        <w:t>Design License</w:t>
      </w:r>
    </w:p>
    <w:p w14:paraId="003D7257" w14:textId="0AD7B956" w:rsidR="00EA1ED8" w:rsidRPr="00EB60A2" w:rsidRDefault="00005176" w:rsidP="0082657D">
      <w:pPr>
        <w:pStyle w:val="af2"/>
        <w:numPr>
          <w:ilvl w:val="0"/>
          <w:numId w:val="2"/>
        </w:numPr>
        <w:adjustRightInd w:val="0"/>
        <w:snapToGrid w:val="0"/>
        <w:ind w:leftChars="0" w:left="851" w:hanging="425"/>
        <w:jc w:val="both"/>
        <w:rPr>
          <w:rFonts w:ascii="Arial" w:hAnsi="Arial" w:cs="Arial"/>
        </w:rPr>
      </w:pPr>
      <w:r w:rsidRPr="00EB60A2">
        <w:rPr>
          <w:rFonts w:ascii="Arial" w:hAnsi="Arial" w:cs="Arial"/>
        </w:rPr>
        <w:t xml:space="preserve">A total of </w:t>
      </w:r>
      <w:proofErr w:type="gramStart"/>
      <w:r w:rsidR="00F34E47" w:rsidRPr="00EB60A2">
        <w:rPr>
          <w:rFonts w:ascii="Arial" w:hAnsi="Arial" w:cs="Arial"/>
        </w:rPr>
        <w:t xml:space="preserve">{{ </w:t>
      </w:r>
      <w:proofErr w:type="spellStart"/>
      <w:r w:rsidR="00F34E47" w:rsidRPr="00EB60A2">
        <w:rPr>
          <w:rFonts w:ascii="Arial" w:hAnsi="Arial" w:cs="Arial"/>
        </w:rPr>
        <w:t>new</w:t>
      </w:r>
      <w:proofErr w:type="gramEnd"/>
      <w:r w:rsidR="00F34E47" w:rsidRPr="00EB60A2">
        <w:rPr>
          <w:rFonts w:ascii="Arial" w:hAnsi="Arial" w:cs="Arial"/>
        </w:rPr>
        <w:t>_</w:t>
      </w:r>
      <w:proofErr w:type="gramStart"/>
      <w:r w:rsidR="00F34E47" w:rsidRPr="00EB60A2">
        <w:rPr>
          <w:rFonts w:ascii="Arial" w:hAnsi="Arial" w:cs="Arial"/>
        </w:rPr>
        <w:t>tapeouts.total</w:t>
      </w:r>
      <w:proofErr w:type="spellEnd"/>
      <w:proofErr w:type="gramEnd"/>
      <w:r w:rsidR="00F34E47" w:rsidRPr="00EB60A2">
        <w:rPr>
          <w:rFonts w:ascii="Arial" w:hAnsi="Arial" w:cs="Arial"/>
        </w:rPr>
        <w:t xml:space="preserve"> }}</w:t>
      </w:r>
      <w:r w:rsidR="00636FEA" w:rsidRPr="00EB60A2">
        <w:rPr>
          <w:rFonts w:ascii="Arial" w:hAnsi="Arial" w:cs="Arial"/>
        </w:rPr>
        <w:t xml:space="preserve"> </w:t>
      </w:r>
      <w:r w:rsidR="007D5877" w:rsidRPr="00EB60A2">
        <w:rPr>
          <w:rFonts w:ascii="Arial" w:hAnsi="Arial" w:cs="Arial"/>
        </w:rPr>
        <w:t xml:space="preserve">product tape-outs </w:t>
      </w:r>
      <w:r w:rsidR="006B49D3" w:rsidRPr="00EB60A2">
        <w:rPr>
          <w:rFonts w:ascii="Arial" w:hAnsi="Arial" w:cs="Arial"/>
        </w:rPr>
        <w:t xml:space="preserve">occurred </w:t>
      </w:r>
      <w:r w:rsidR="007D5877" w:rsidRPr="00EB60A2">
        <w:rPr>
          <w:rFonts w:ascii="Arial" w:hAnsi="Arial" w:cs="Arial"/>
        </w:rPr>
        <w:t xml:space="preserve">in the </w:t>
      </w:r>
      <w:proofErr w:type="gramStart"/>
      <w:r w:rsidR="00424712" w:rsidRPr="00EB60A2">
        <w:rPr>
          <w:rFonts w:ascii="Arial" w:hAnsi="Arial" w:cs="Arial"/>
          <w:kern w:val="0"/>
          <w:szCs w:val="24"/>
        </w:rPr>
        <w:t xml:space="preserve">{{ </w:t>
      </w:r>
      <w:proofErr w:type="spellStart"/>
      <w:r w:rsidR="00424712" w:rsidRPr="00EB60A2">
        <w:rPr>
          <w:rFonts w:ascii="Arial" w:hAnsi="Arial" w:cs="Arial"/>
          <w:kern w:val="0"/>
          <w:szCs w:val="24"/>
        </w:rPr>
        <w:t>this</w:t>
      </w:r>
      <w:proofErr w:type="gramEnd"/>
      <w:r w:rsidR="00424712" w:rsidRPr="00EB60A2">
        <w:rPr>
          <w:rFonts w:ascii="Arial" w:hAnsi="Arial" w:cs="Arial"/>
          <w:kern w:val="0"/>
          <w:szCs w:val="24"/>
        </w:rPr>
        <w:t>_quarter_</w:t>
      </w:r>
      <w:proofErr w:type="gramStart"/>
      <w:r w:rsidR="00424712" w:rsidRPr="00EB60A2">
        <w:rPr>
          <w:rFonts w:ascii="Arial" w:hAnsi="Arial" w:cs="Arial"/>
          <w:kern w:val="0"/>
          <w:szCs w:val="24"/>
        </w:rPr>
        <w:t>en</w:t>
      </w:r>
      <w:proofErr w:type="spellEnd"/>
      <w:r w:rsidR="00424712" w:rsidRPr="00EB60A2">
        <w:rPr>
          <w:rFonts w:ascii="Arial" w:hAnsi="Arial" w:cs="Arial"/>
          <w:kern w:val="0"/>
          <w:szCs w:val="24"/>
        </w:rPr>
        <w:t xml:space="preserve"> }</w:t>
      </w:r>
      <w:proofErr w:type="gramEnd"/>
      <w:r w:rsidR="00424712" w:rsidRPr="00EB60A2">
        <w:rPr>
          <w:rFonts w:ascii="Arial" w:hAnsi="Arial" w:cs="Arial"/>
          <w:kern w:val="0"/>
          <w:szCs w:val="24"/>
        </w:rPr>
        <w:t>}</w:t>
      </w:r>
      <w:r w:rsidR="00533913" w:rsidRPr="00EB60A2">
        <w:rPr>
          <w:rFonts w:ascii="Arial" w:hAnsi="Arial" w:cs="Arial"/>
        </w:rPr>
        <w:t xml:space="preserve"> of</w:t>
      </w:r>
      <w:r w:rsidR="00424712" w:rsidRPr="00EB60A2">
        <w:rPr>
          <w:rFonts w:ascii="Arial" w:hAnsi="Arial" w:cs="Arial"/>
        </w:rPr>
        <w:t xml:space="preserve"> </w:t>
      </w:r>
      <w:proofErr w:type="gramStart"/>
      <w:r w:rsidR="00424712" w:rsidRPr="00EB60A2">
        <w:rPr>
          <w:rFonts w:ascii="Arial" w:hAnsi="Arial" w:cs="Arial"/>
        </w:rPr>
        <w:t xml:space="preserve">{{ </w:t>
      </w:r>
      <w:proofErr w:type="spellStart"/>
      <w:r w:rsidR="00424712" w:rsidRPr="00EB60A2">
        <w:rPr>
          <w:rFonts w:ascii="Arial" w:hAnsi="Arial" w:cs="Arial"/>
        </w:rPr>
        <w:t>this</w:t>
      </w:r>
      <w:proofErr w:type="gramEnd"/>
      <w:r w:rsidR="0004525F" w:rsidRPr="00EB60A2">
        <w:rPr>
          <w:rFonts w:ascii="Arial" w:hAnsi="Arial" w:cs="Arial"/>
        </w:rPr>
        <w:t>_</w:t>
      </w:r>
      <w:proofErr w:type="gramStart"/>
      <w:r w:rsidR="00424712" w:rsidRPr="00EB60A2">
        <w:rPr>
          <w:rFonts w:ascii="Arial" w:hAnsi="Arial" w:cs="Arial"/>
        </w:rPr>
        <w:t>year</w:t>
      </w:r>
      <w:proofErr w:type="spellEnd"/>
      <w:r w:rsidR="00424712" w:rsidRPr="00EB60A2">
        <w:rPr>
          <w:rFonts w:ascii="Arial" w:hAnsi="Arial" w:cs="Arial"/>
        </w:rPr>
        <w:t xml:space="preserve"> }</w:t>
      </w:r>
      <w:proofErr w:type="gramEnd"/>
      <w:r w:rsidR="00424712" w:rsidRPr="00EB60A2">
        <w:rPr>
          <w:rFonts w:ascii="Arial" w:hAnsi="Arial" w:cs="Arial"/>
        </w:rPr>
        <w:t>}</w:t>
      </w:r>
      <w:r w:rsidR="007D5877" w:rsidRPr="00EB60A2">
        <w:rPr>
          <w:rFonts w:ascii="Arial" w:hAnsi="Arial" w:cs="Arial"/>
        </w:rPr>
        <w:t>.</w:t>
      </w:r>
      <w:r w:rsidR="00FE7B37" w:rsidRPr="00EB60A2">
        <w:rPr>
          <w:rFonts w:ascii="Arial" w:hAnsi="Arial" w:cs="Arial"/>
        </w:rPr>
        <w:t xml:space="preserve"> </w:t>
      </w:r>
      <w:r w:rsidR="00EA1ED8" w:rsidRPr="00EB60A2">
        <w:rPr>
          <w:rFonts w:ascii="Arial" w:hAnsi="Arial" w:cs="Arial"/>
        </w:rPr>
        <w:t xml:space="preserve">{% for line in </w:t>
      </w:r>
      <w:proofErr w:type="spellStart"/>
      <w:r w:rsidR="00EA1ED8" w:rsidRPr="00EB60A2">
        <w:rPr>
          <w:rFonts w:ascii="Arial" w:hAnsi="Arial" w:cs="Arial"/>
        </w:rPr>
        <w:t>new_</w:t>
      </w:r>
      <w:proofErr w:type="gramStart"/>
      <w:r w:rsidR="00EA1ED8" w:rsidRPr="00EB60A2">
        <w:rPr>
          <w:rFonts w:ascii="Arial" w:hAnsi="Arial" w:cs="Arial"/>
        </w:rPr>
        <w:t>tapeouts</w:t>
      </w:r>
      <w:r w:rsidR="00320BBE" w:rsidRPr="00EB60A2">
        <w:rPr>
          <w:rFonts w:ascii="Arial" w:hAnsi="Arial" w:cs="Arial"/>
        </w:rPr>
        <w:t>.summary</w:t>
      </w:r>
      <w:proofErr w:type="spellEnd"/>
      <w:proofErr w:type="gramEnd"/>
      <w:r w:rsidR="00EA1ED8" w:rsidRPr="00EB60A2">
        <w:rPr>
          <w:rFonts w:ascii="Arial" w:hAnsi="Arial" w:cs="Arial"/>
        </w:rPr>
        <w:t xml:space="preserve"> %}</w:t>
      </w:r>
    </w:p>
    <w:p w14:paraId="0DAC973A" w14:textId="727AE43A" w:rsidR="001118B7" w:rsidRPr="00EB60A2" w:rsidRDefault="00EA1ED8" w:rsidP="00FE7B37">
      <w:pPr>
        <w:pStyle w:val="af2"/>
        <w:numPr>
          <w:ilvl w:val="0"/>
          <w:numId w:val="3"/>
        </w:numPr>
        <w:adjustRightInd w:val="0"/>
        <w:snapToGrid w:val="0"/>
        <w:ind w:leftChars="0"/>
        <w:jc w:val="both"/>
        <w:rPr>
          <w:rFonts w:ascii="Arial" w:hAnsi="Arial" w:cs="Arial"/>
        </w:rPr>
      </w:pPr>
      <w:proofErr w:type="gramStart"/>
      <w:r w:rsidRPr="00EB60A2">
        <w:rPr>
          <w:rFonts w:ascii="Arial" w:hAnsi="Arial" w:cs="Arial"/>
        </w:rPr>
        <w:t>{{ line</w:t>
      </w:r>
      <w:proofErr w:type="gramEnd"/>
      <w:r w:rsidRPr="00EB60A2">
        <w:rPr>
          <w:rFonts w:ascii="Arial" w:hAnsi="Arial" w:cs="Arial"/>
        </w:rPr>
        <w:t xml:space="preserve"> }}.</w:t>
      </w:r>
      <w:r w:rsidR="00FE7B37" w:rsidRPr="00EB60A2">
        <w:rPr>
          <w:rFonts w:ascii="Arial" w:hAnsi="Arial" w:cs="Arial"/>
        </w:rPr>
        <w:t xml:space="preserve"> </w:t>
      </w:r>
      <w:r w:rsidRPr="00EB60A2">
        <w:rPr>
          <w:rFonts w:ascii="Arial" w:hAnsi="Arial" w:cs="Arial"/>
        </w:rPr>
        <w:t xml:space="preserve">{% </w:t>
      </w:r>
      <w:proofErr w:type="spellStart"/>
      <w:r w:rsidRPr="00EB60A2">
        <w:rPr>
          <w:rFonts w:ascii="Arial" w:hAnsi="Arial" w:cs="Arial"/>
        </w:rPr>
        <w:t>endfor</w:t>
      </w:r>
      <w:proofErr w:type="spellEnd"/>
      <w:r w:rsidRPr="00EB60A2">
        <w:rPr>
          <w:rFonts w:ascii="Arial" w:hAnsi="Arial" w:cs="Arial"/>
        </w:rPr>
        <w:t xml:space="preserve"> %}</w:t>
      </w:r>
    </w:p>
    <w:p w14:paraId="143A2659" w14:textId="68CAD3D5" w:rsidR="6ABC0CF6" w:rsidRPr="00DA43C5" w:rsidRDefault="007D5877" w:rsidP="6ABC0CF6">
      <w:pPr>
        <w:pStyle w:val="af2"/>
        <w:numPr>
          <w:ilvl w:val="0"/>
          <w:numId w:val="2"/>
        </w:numPr>
        <w:adjustRightInd w:val="0"/>
        <w:snapToGrid w:val="0"/>
        <w:ind w:leftChars="0" w:left="851" w:hanging="425"/>
        <w:jc w:val="both"/>
        <w:rPr>
          <w:rFonts w:ascii="Arial" w:hAnsi="Arial" w:cs="Arial"/>
        </w:rPr>
      </w:pPr>
      <w:r w:rsidRPr="00EB60A2">
        <w:rPr>
          <w:rFonts w:ascii="Arial" w:hAnsi="Arial" w:cs="Arial"/>
        </w:rPr>
        <w:t xml:space="preserve">As of </w:t>
      </w:r>
      <w:proofErr w:type="gramStart"/>
      <w:r w:rsidR="00F34E47" w:rsidRPr="00EB60A2">
        <w:rPr>
          <w:rFonts w:ascii="Arial" w:hAnsi="Arial" w:cs="Arial"/>
          <w:szCs w:val="24"/>
        </w:rPr>
        <w:t xml:space="preserve">{{ </w:t>
      </w:r>
      <w:proofErr w:type="spellStart"/>
      <w:r w:rsidR="00F34E47" w:rsidRPr="00EB60A2">
        <w:rPr>
          <w:rFonts w:ascii="Arial" w:hAnsi="Arial" w:cs="Arial"/>
          <w:szCs w:val="24"/>
        </w:rPr>
        <w:t>this</w:t>
      </w:r>
      <w:proofErr w:type="gramEnd"/>
      <w:r w:rsidR="00F34E47" w:rsidRPr="00EB60A2">
        <w:rPr>
          <w:rFonts w:ascii="Arial" w:hAnsi="Arial" w:cs="Arial"/>
          <w:szCs w:val="24"/>
        </w:rPr>
        <w:t>_quarter_end_</w:t>
      </w:r>
      <w:proofErr w:type="gramStart"/>
      <w:r w:rsidR="00F34E47" w:rsidRPr="00EB60A2">
        <w:rPr>
          <w:rFonts w:ascii="Arial" w:hAnsi="Arial" w:cs="Arial"/>
          <w:szCs w:val="24"/>
        </w:rPr>
        <w:t>date</w:t>
      </w:r>
      <w:proofErr w:type="spellEnd"/>
      <w:r w:rsidR="00F34E47" w:rsidRPr="00EB60A2">
        <w:rPr>
          <w:rFonts w:ascii="Arial" w:hAnsi="Arial" w:cs="Arial"/>
          <w:szCs w:val="24"/>
        </w:rPr>
        <w:t xml:space="preserve"> }</w:t>
      </w:r>
      <w:proofErr w:type="gramEnd"/>
      <w:r w:rsidR="00F34E47" w:rsidRPr="00EB60A2">
        <w:rPr>
          <w:rFonts w:ascii="Arial" w:hAnsi="Arial" w:cs="Arial"/>
          <w:szCs w:val="24"/>
        </w:rPr>
        <w:t>}</w:t>
      </w:r>
      <w:r w:rsidRPr="00EB60A2">
        <w:rPr>
          <w:rFonts w:ascii="Arial" w:hAnsi="Arial" w:cs="Arial"/>
        </w:rPr>
        <w:t xml:space="preserve">, </w:t>
      </w:r>
      <w:proofErr w:type="spellStart"/>
      <w:r w:rsidRPr="00EB60A2">
        <w:rPr>
          <w:rFonts w:ascii="Arial" w:hAnsi="Arial" w:cs="Arial"/>
        </w:rPr>
        <w:t>eMemory’s</w:t>
      </w:r>
      <w:proofErr w:type="spellEnd"/>
      <w:r w:rsidRPr="00EB60A2">
        <w:rPr>
          <w:rFonts w:ascii="Arial" w:hAnsi="Arial" w:cs="Arial"/>
        </w:rPr>
        <w:t xml:space="preserve"> cumulative number of design licenses</w:t>
      </w:r>
      <w:r w:rsidR="00E01C91" w:rsidRPr="00EB60A2">
        <w:rPr>
          <w:rFonts w:ascii="Arial" w:hAnsi="Arial" w:cs="Arial"/>
        </w:rPr>
        <w:t xml:space="preserve"> </w:t>
      </w:r>
      <w:r w:rsidR="006B49D3" w:rsidRPr="00EB60A2">
        <w:rPr>
          <w:rFonts w:ascii="Arial" w:hAnsi="Arial" w:cs="Arial"/>
        </w:rPr>
        <w:t xml:space="preserve">has </w:t>
      </w:r>
      <w:r w:rsidRPr="00EB60A2">
        <w:rPr>
          <w:rFonts w:ascii="Arial" w:hAnsi="Arial" w:cs="Arial"/>
        </w:rPr>
        <w:t>increased to</w:t>
      </w:r>
      <w:r w:rsidR="00F34E47" w:rsidRPr="00EB60A2">
        <w:rPr>
          <w:rFonts w:ascii="Arial" w:hAnsi="Arial" w:cs="Arial"/>
        </w:rPr>
        <w:t xml:space="preserve"> </w:t>
      </w:r>
      <w:proofErr w:type="gramStart"/>
      <w:r w:rsidR="00F34E47" w:rsidRPr="00EB60A2">
        <w:rPr>
          <w:rFonts w:ascii="Arial" w:hAnsi="Arial" w:cs="Arial"/>
        </w:rPr>
        <w:t xml:space="preserve">{{ </w:t>
      </w:r>
      <w:proofErr w:type="spellStart"/>
      <w:r w:rsidR="00F34E47" w:rsidRPr="00EB60A2">
        <w:rPr>
          <w:rFonts w:ascii="Arial" w:hAnsi="Arial" w:cs="Arial"/>
        </w:rPr>
        <w:t>new</w:t>
      </w:r>
      <w:proofErr w:type="gramEnd"/>
      <w:r w:rsidR="00F34E47" w:rsidRPr="00EB60A2">
        <w:rPr>
          <w:rFonts w:ascii="Arial" w:hAnsi="Arial" w:cs="Arial"/>
        </w:rPr>
        <w:t>_</w:t>
      </w:r>
      <w:proofErr w:type="gramStart"/>
      <w:r w:rsidR="00F34E47" w:rsidRPr="00EB60A2">
        <w:rPr>
          <w:rFonts w:ascii="Arial" w:hAnsi="Arial" w:cs="Arial"/>
        </w:rPr>
        <w:t>tapeouts.total</w:t>
      </w:r>
      <w:proofErr w:type="gramEnd"/>
      <w:r w:rsidR="00F34E47" w:rsidRPr="00EB60A2">
        <w:rPr>
          <w:rFonts w:ascii="Arial" w:hAnsi="Arial" w:cs="Arial"/>
        </w:rPr>
        <w:t>_</w:t>
      </w:r>
      <w:proofErr w:type="gramStart"/>
      <w:r w:rsidR="00F34E47" w:rsidRPr="00EB60A2">
        <w:rPr>
          <w:rFonts w:ascii="Arial" w:hAnsi="Arial" w:cs="Arial"/>
        </w:rPr>
        <w:t>utd</w:t>
      </w:r>
      <w:proofErr w:type="spellEnd"/>
      <w:r w:rsidR="00F34E47" w:rsidRPr="00EB60A2">
        <w:rPr>
          <w:rFonts w:ascii="Arial" w:hAnsi="Arial" w:cs="Arial"/>
        </w:rPr>
        <w:t xml:space="preserve"> }}</w:t>
      </w:r>
      <w:r w:rsidR="00782FF5" w:rsidRPr="00EB60A2">
        <w:rPr>
          <w:rFonts w:ascii="Arial" w:hAnsi="Arial" w:cs="Arial"/>
        </w:rPr>
        <w:t>––</w:t>
      </w:r>
      <w:proofErr w:type="gramEnd"/>
      <w:r w:rsidRPr="00EB60A2">
        <w:rPr>
          <w:rFonts w:ascii="Arial" w:hAnsi="Arial" w:cs="Arial"/>
        </w:rPr>
        <w:t>a direct result of our o</w:t>
      </w:r>
      <w:r w:rsidRPr="00DA43C5">
        <w:rPr>
          <w:rFonts w:ascii="Arial" w:hAnsi="Arial" w:cs="Arial"/>
        </w:rPr>
        <w:t>ngoing effort in expanding and diversifying our technologies for adoption in a wide range of applications.</w:t>
      </w:r>
    </w:p>
    <w:p w14:paraId="3B339FF6" w14:textId="77777777" w:rsidR="00AF3CD6" w:rsidRPr="00DA43C5" w:rsidRDefault="00AF3CD6" w:rsidP="00E21DF6">
      <w:pPr>
        <w:adjustRightInd w:val="0"/>
        <w:snapToGrid w:val="0"/>
        <w:jc w:val="both"/>
        <w:rPr>
          <w:rFonts w:ascii="Arial" w:hAnsi="Arial" w:cs="Arial"/>
          <w:b/>
          <w:szCs w:val="24"/>
        </w:rPr>
      </w:pPr>
    </w:p>
    <w:p w14:paraId="7A257716" w14:textId="77777777" w:rsidR="009C0C61" w:rsidRPr="00BD6929" w:rsidRDefault="009C0C61" w:rsidP="00E21DF6">
      <w:pPr>
        <w:adjustRightInd w:val="0"/>
        <w:snapToGrid w:val="0"/>
        <w:jc w:val="both"/>
        <w:rPr>
          <w:rFonts w:ascii="Arial" w:hAnsi="Arial" w:cs="Arial"/>
          <w:b/>
          <w:szCs w:val="24"/>
        </w:rPr>
      </w:pPr>
    </w:p>
    <w:p w14:paraId="33A97197" w14:textId="7BC1219E" w:rsidR="00A9534B" w:rsidRPr="00BD6929" w:rsidRDefault="00184752" w:rsidP="00E21DF6">
      <w:pPr>
        <w:adjustRightInd w:val="0"/>
        <w:snapToGrid w:val="0"/>
        <w:jc w:val="both"/>
        <w:rPr>
          <w:rFonts w:ascii="Arial" w:hAnsi="Arial" w:cs="Arial"/>
          <w:b/>
          <w:szCs w:val="24"/>
        </w:rPr>
      </w:pPr>
      <w:r w:rsidRPr="00BD6929">
        <w:rPr>
          <w:rFonts w:ascii="Arial" w:hAnsi="Arial" w:cs="Arial"/>
          <w:b/>
          <w:szCs w:val="24"/>
        </w:rPr>
        <w:t>Future Growth D</w:t>
      </w:r>
      <w:r w:rsidR="007D5877" w:rsidRPr="00BD6929">
        <w:rPr>
          <w:rFonts w:ascii="Arial" w:hAnsi="Arial" w:cs="Arial"/>
          <w:b/>
          <w:szCs w:val="24"/>
        </w:rPr>
        <w:t>rivers</w:t>
      </w:r>
    </w:p>
    <w:p w14:paraId="7BC95198" w14:textId="5BA6368F" w:rsidR="00FF027E" w:rsidRPr="00BD6929" w:rsidRDefault="00FF027E" w:rsidP="00181CA6">
      <w:pPr>
        <w:jc w:val="both"/>
        <w:rPr>
          <w:rFonts w:ascii="Arial" w:hAnsi="Arial" w:cs="Arial"/>
          <w:u w:val="single"/>
        </w:rPr>
      </w:pPr>
      <w:r w:rsidRPr="00BD6929">
        <w:rPr>
          <w:rFonts w:ascii="Arial" w:hAnsi="Arial" w:cs="Arial"/>
          <w:u w:val="single"/>
        </w:rPr>
        <w:t>Licensing</w:t>
      </w:r>
      <w:r w:rsidR="002136A1" w:rsidRPr="00BD6929">
        <w:rPr>
          <w:rFonts w:ascii="Arial" w:hAnsi="Arial" w:cs="Arial"/>
          <w:u w:val="single"/>
        </w:rPr>
        <w:t>:</w:t>
      </w:r>
      <w:r w:rsidRPr="00BD6929">
        <w:rPr>
          <w:rFonts w:ascii="Arial" w:hAnsi="Arial" w:cs="Arial"/>
        </w:rPr>
        <w:t xml:space="preserve"> </w:t>
      </w:r>
    </w:p>
    <w:p w14:paraId="54B15974" w14:textId="0BCF6769" w:rsidR="00983927" w:rsidRPr="00BD6929" w:rsidRDefault="008C3C54" w:rsidP="00F648F3">
      <w:pPr>
        <w:pStyle w:val="af2"/>
        <w:numPr>
          <w:ilvl w:val="0"/>
          <w:numId w:val="1"/>
        </w:numPr>
        <w:adjustRightInd w:val="0"/>
        <w:snapToGrid w:val="0"/>
        <w:spacing w:beforeLines="20" w:before="48"/>
        <w:ind w:leftChars="0" w:hanging="340"/>
        <w:jc w:val="both"/>
        <w:rPr>
          <w:rFonts w:ascii="Arial" w:hAnsi="Arial" w:cs="Arial"/>
        </w:rPr>
      </w:pPr>
      <w:proofErr w:type="gramStart"/>
      <w:r w:rsidRPr="00BD6929">
        <w:rPr>
          <w:rFonts w:ascii="Arial" w:eastAsia="微軟正黑體" w:hAnsi="Arial" w:cs="Arial"/>
        </w:rPr>
        <w:t xml:space="preserve">{{ </w:t>
      </w:r>
      <w:proofErr w:type="spellStart"/>
      <w:r w:rsidRPr="00BD6929">
        <w:rPr>
          <w:rFonts w:ascii="Arial" w:eastAsia="微軟正黑體" w:hAnsi="Arial" w:cs="Arial"/>
        </w:rPr>
        <w:t>future</w:t>
      </w:r>
      <w:proofErr w:type="gramEnd"/>
      <w:r w:rsidRPr="00BD6929">
        <w:rPr>
          <w:rFonts w:ascii="Arial" w:eastAsia="微軟正黑體" w:hAnsi="Arial" w:cs="Arial"/>
        </w:rPr>
        <w:t>_</w:t>
      </w:r>
      <w:proofErr w:type="gramStart"/>
      <w:r w:rsidRPr="00BD6929">
        <w:rPr>
          <w:rFonts w:ascii="Arial" w:eastAsia="微軟正黑體" w:hAnsi="Arial" w:cs="Arial"/>
        </w:rPr>
        <w:t>outlook.licensing</w:t>
      </w:r>
      <w:proofErr w:type="gramEnd"/>
      <w:r w:rsidRPr="00BD6929">
        <w:rPr>
          <w:rFonts w:ascii="Arial" w:eastAsia="微軟正黑體" w:hAnsi="Arial" w:cs="Arial"/>
        </w:rPr>
        <w:t>_</w:t>
      </w:r>
      <w:proofErr w:type="gramStart"/>
      <w:r w:rsidRPr="00BD6929">
        <w:rPr>
          <w:rFonts w:ascii="Arial" w:eastAsia="微軟正黑體" w:hAnsi="Arial" w:cs="Arial"/>
        </w:rPr>
        <w:t>outlook</w:t>
      </w:r>
      <w:proofErr w:type="spellEnd"/>
      <w:r w:rsidRPr="00BD6929">
        <w:rPr>
          <w:rFonts w:ascii="Arial" w:eastAsia="微軟正黑體" w:hAnsi="Arial" w:cs="Arial"/>
        </w:rPr>
        <w:t xml:space="preserve"> }</w:t>
      </w:r>
      <w:proofErr w:type="gramEnd"/>
      <w:r w:rsidRPr="00BD6929">
        <w:rPr>
          <w:rFonts w:ascii="Arial" w:eastAsia="微軟正黑體" w:hAnsi="Arial" w:cs="Arial"/>
        </w:rPr>
        <w:t>}</w:t>
      </w:r>
    </w:p>
    <w:p w14:paraId="50BB7726" w14:textId="77777777" w:rsidR="00F648F3" w:rsidRPr="00BD6929" w:rsidRDefault="00F648F3" w:rsidP="00F648F3">
      <w:pPr>
        <w:pStyle w:val="af2"/>
        <w:adjustRightInd w:val="0"/>
        <w:snapToGrid w:val="0"/>
        <w:spacing w:beforeLines="20" w:before="48"/>
        <w:ind w:leftChars="0" w:left="340"/>
        <w:jc w:val="both"/>
        <w:rPr>
          <w:rFonts w:ascii="Arial" w:hAnsi="Arial" w:cs="Arial"/>
        </w:rPr>
      </w:pPr>
    </w:p>
    <w:p w14:paraId="17825D7D" w14:textId="67F21B39" w:rsidR="00983927" w:rsidRPr="00BD6929" w:rsidRDefault="002136A1" w:rsidP="00983927">
      <w:pPr>
        <w:spacing w:line="259" w:lineRule="auto"/>
        <w:jc w:val="both"/>
        <w:rPr>
          <w:rFonts w:ascii="Arial" w:hAnsi="Arial" w:cs="Arial"/>
          <w:u w:val="single"/>
        </w:rPr>
      </w:pPr>
      <w:r w:rsidRPr="00BD6929">
        <w:rPr>
          <w:rFonts w:ascii="Arial" w:hAnsi="Arial" w:cs="Arial"/>
          <w:u w:val="single"/>
        </w:rPr>
        <w:t>Royalties:</w:t>
      </w:r>
    </w:p>
    <w:p w14:paraId="2C97E8EB" w14:textId="595A5666" w:rsidR="00BF27D1" w:rsidRPr="00BD6929" w:rsidRDefault="008C3C54" w:rsidP="00DF7534">
      <w:pPr>
        <w:pStyle w:val="af2"/>
        <w:numPr>
          <w:ilvl w:val="0"/>
          <w:numId w:val="1"/>
        </w:numPr>
        <w:adjustRightInd w:val="0"/>
        <w:snapToGrid w:val="0"/>
        <w:spacing w:beforeLines="20" w:before="48"/>
        <w:ind w:leftChars="0" w:hanging="340"/>
        <w:jc w:val="both"/>
        <w:rPr>
          <w:rFonts w:ascii="Arial" w:hAnsi="Arial" w:cs="Arial"/>
        </w:rPr>
      </w:pPr>
      <w:proofErr w:type="gramStart"/>
      <w:r w:rsidRPr="00BD6929">
        <w:rPr>
          <w:rFonts w:ascii="Arial" w:eastAsia="微軟正黑體" w:hAnsi="Arial" w:cs="Arial"/>
        </w:rPr>
        <w:t xml:space="preserve">{{ </w:t>
      </w:r>
      <w:proofErr w:type="spellStart"/>
      <w:r w:rsidRPr="00BD6929">
        <w:rPr>
          <w:rFonts w:ascii="Arial" w:eastAsia="微軟正黑體" w:hAnsi="Arial" w:cs="Arial"/>
        </w:rPr>
        <w:t>future</w:t>
      </w:r>
      <w:proofErr w:type="gramEnd"/>
      <w:r w:rsidRPr="00BD6929">
        <w:rPr>
          <w:rFonts w:ascii="Arial" w:eastAsia="微軟正黑體" w:hAnsi="Arial" w:cs="Arial"/>
        </w:rPr>
        <w:t>_</w:t>
      </w:r>
      <w:proofErr w:type="gramStart"/>
      <w:r w:rsidRPr="00BD6929">
        <w:rPr>
          <w:rFonts w:ascii="Arial" w:eastAsia="微軟正黑體" w:hAnsi="Arial" w:cs="Arial"/>
        </w:rPr>
        <w:t>outlook.royalty</w:t>
      </w:r>
      <w:proofErr w:type="gramEnd"/>
      <w:r w:rsidRPr="00BD6929">
        <w:rPr>
          <w:rFonts w:ascii="Arial" w:eastAsia="微軟正黑體" w:hAnsi="Arial" w:cs="Arial"/>
        </w:rPr>
        <w:t>_</w:t>
      </w:r>
      <w:proofErr w:type="gramStart"/>
      <w:r w:rsidRPr="00BD6929">
        <w:rPr>
          <w:rFonts w:ascii="Arial" w:eastAsia="微軟正黑體" w:hAnsi="Arial" w:cs="Arial"/>
        </w:rPr>
        <w:t>outlook</w:t>
      </w:r>
      <w:proofErr w:type="spellEnd"/>
      <w:r w:rsidRPr="00BD6929">
        <w:rPr>
          <w:rFonts w:ascii="Arial" w:eastAsia="微軟正黑體" w:hAnsi="Arial" w:cs="Arial"/>
        </w:rPr>
        <w:t xml:space="preserve"> }</w:t>
      </w:r>
      <w:proofErr w:type="gramEnd"/>
      <w:r w:rsidRPr="00BD6929">
        <w:rPr>
          <w:rFonts w:ascii="Arial" w:eastAsia="微軟正黑體" w:hAnsi="Arial" w:cs="Arial"/>
        </w:rPr>
        <w:t>}</w:t>
      </w:r>
    </w:p>
    <w:p w14:paraId="5B1625E2" w14:textId="77777777" w:rsidR="00FE607F" w:rsidRPr="00BD6929" w:rsidRDefault="00FE607F" w:rsidP="00F663B8">
      <w:pPr>
        <w:adjustRightInd w:val="0"/>
        <w:snapToGrid w:val="0"/>
        <w:jc w:val="both"/>
        <w:rPr>
          <w:rFonts w:ascii="Arial" w:hAnsi="Arial" w:cs="Arial"/>
          <w:szCs w:val="24"/>
        </w:rPr>
      </w:pPr>
    </w:p>
    <w:p w14:paraId="362E2816" w14:textId="77777777" w:rsidR="009C0C61" w:rsidRPr="00BD6929" w:rsidRDefault="009C0C61" w:rsidP="00F663B8">
      <w:pPr>
        <w:adjustRightInd w:val="0"/>
        <w:snapToGrid w:val="0"/>
        <w:jc w:val="both"/>
        <w:rPr>
          <w:rFonts w:ascii="Arial" w:hAnsi="Arial" w:cs="Arial"/>
          <w:szCs w:val="24"/>
        </w:rPr>
      </w:pPr>
    </w:p>
    <w:p w14:paraId="50C230C4" w14:textId="422C669D" w:rsidR="00A835F3" w:rsidRPr="00BD6929" w:rsidRDefault="00B85829" w:rsidP="00F663B8">
      <w:pPr>
        <w:adjustRightInd w:val="0"/>
        <w:snapToGrid w:val="0"/>
        <w:jc w:val="both"/>
        <w:rPr>
          <w:rFonts w:ascii="Arial" w:hAnsi="Arial" w:cs="Arial"/>
          <w:szCs w:val="24"/>
          <w:u w:val="single"/>
        </w:rPr>
      </w:pPr>
      <w:r w:rsidRPr="00BD6929">
        <w:rPr>
          <w:rFonts w:ascii="Arial" w:hAnsi="Arial" w:cs="Arial"/>
          <w:szCs w:val="24"/>
          <w:u w:val="single"/>
        </w:rPr>
        <w:t xml:space="preserve">New </w:t>
      </w:r>
      <w:r w:rsidR="002B35C6" w:rsidRPr="00BD6929">
        <w:rPr>
          <w:rFonts w:ascii="Arial" w:hAnsi="Arial" w:cs="Arial"/>
          <w:szCs w:val="24"/>
          <w:u w:val="single"/>
        </w:rPr>
        <w:t xml:space="preserve">IP Technology </w:t>
      </w:r>
      <w:r w:rsidR="002B618D" w:rsidRPr="00BD6929">
        <w:rPr>
          <w:rFonts w:ascii="Arial" w:hAnsi="Arial" w:cs="Arial"/>
          <w:szCs w:val="24"/>
          <w:u w:val="single"/>
        </w:rPr>
        <w:t>and Business</w:t>
      </w:r>
      <w:r w:rsidR="00032668" w:rsidRPr="00BD6929">
        <w:rPr>
          <w:rFonts w:ascii="Arial" w:hAnsi="Arial" w:cs="Arial"/>
          <w:szCs w:val="24"/>
          <w:u w:val="single"/>
        </w:rPr>
        <w:t xml:space="preserve"> Development</w:t>
      </w:r>
    </w:p>
    <w:p w14:paraId="64928250" w14:textId="57400AAC" w:rsidR="00412111" w:rsidRPr="00BD6929" w:rsidRDefault="00FF027E" w:rsidP="00DF7534">
      <w:pPr>
        <w:pStyle w:val="af2"/>
        <w:numPr>
          <w:ilvl w:val="0"/>
          <w:numId w:val="1"/>
        </w:numPr>
        <w:adjustRightInd w:val="0"/>
        <w:snapToGrid w:val="0"/>
        <w:spacing w:beforeLines="20" w:before="48"/>
        <w:ind w:leftChars="0" w:hanging="340"/>
        <w:jc w:val="both"/>
        <w:rPr>
          <w:rFonts w:ascii="Arial" w:hAnsi="Arial" w:cs="Arial"/>
        </w:rPr>
      </w:pPr>
      <w:r w:rsidRPr="00BD6929">
        <w:rPr>
          <w:rFonts w:ascii="Arial" w:hAnsi="Arial" w:cs="Arial"/>
        </w:rPr>
        <w:t xml:space="preserve">New IP Technologies: </w:t>
      </w:r>
    </w:p>
    <w:p w14:paraId="1A135B78" w14:textId="4FE10D2C" w:rsidR="00CD2F80" w:rsidRPr="00BD6929" w:rsidRDefault="008C3C54" w:rsidP="00267775">
      <w:pPr>
        <w:pStyle w:val="af2"/>
        <w:numPr>
          <w:ilvl w:val="0"/>
          <w:numId w:val="26"/>
        </w:numPr>
        <w:ind w:leftChars="0" w:left="567" w:hanging="283"/>
        <w:jc w:val="both"/>
        <w:rPr>
          <w:rFonts w:ascii="Arial" w:hAnsi="Arial" w:cs="Arial"/>
        </w:rPr>
      </w:pPr>
      <w:proofErr w:type="gramStart"/>
      <w:r w:rsidRPr="00BD6929">
        <w:rPr>
          <w:rFonts w:ascii="Arial" w:hAnsi="Arial" w:cs="Arial"/>
        </w:rPr>
        <w:t xml:space="preserve">{{ </w:t>
      </w:r>
      <w:proofErr w:type="spellStart"/>
      <w:r w:rsidRPr="00BD6929">
        <w:rPr>
          <w:rFonts w:ascii="Arial" w:hAnsi="Arial" w:cs="Arial"/>
        </w:rPr>
        <w:t>future_outlook.new</w:t>
      </w:r>
      <w:proofErr w:type="gramEnd"/>
      <w:r w:rsidRPr="00BD6929">
        <w:rPr>
          <w:rFonts w:ascii="Arial" w:hAnsi="Arial" w:cs="Arial"/>
        </w:rPr>
        <w:t>_ip_</w:t>
      </w:r>
      <w:proofErr w:type="gramStart"/>
      <w:r w:rsidRPr="00BD6929">
        <w:rPr>
          <w:rFonts w:ascii="Arial" w:hAnsi="Arial" w:cs="Arial"/>
        </w:rPr>
        <w:t>tech</w:t>
      </w:r>
      <w:proofErr w:type="spellEnd"/>
      <w:r w:rsidRPr="00BD6929">
        <w:rPr>
          <w:rFonts w:ascii="Arial" w:hAnsi="Arial" w:cs="Arial"/>
        </w:rPr>
        <w:t xml:space="preserve"> }</w:t>
      </w:r>
      <w:proofErr w:type="gramEnd"/>
      <w:r w:rsidRPr="00BD6929">
        <w:rPr>
          <w:rFonts w:ascii="Arial" w:hAnsi="Arial" w:cs="Arial"/>
        </w:rPr>
        <w:t>}</w:t>
      </w:r>
    </w:p>
    <w:p w14:paraId="47EC5CFA" w14:textId="77777777" w:rsidR="009C0C61" w:rsidRPr="00BD6929" w:rsidRDefault="009C0C61" w:rsidP="009C0C61">
      <w:pPr>
        <w:pStyle w:val="af2"/>
        <w:ind w:leftChars="0" w:left="567"/>
        <w:jc w:val="both"/>
        <w:rPr>
          <w:rFonts w:ascii="Arial" w:hAnsi="Arial" w:cs="Arial"/>
        </w:rPr>
      </w:pPr>
    </w:p>
    <w:p w14:paraId="69321085" w14:textId="48B9800E" w:rsidR="00412111" w:rsidRPr="00BD6929" w:rsidRDefault="00F3124F" w:rsidP="00DF7534">
      <w:pPr>
        <w:pStyle w:val="af2"/>
        <w:numPr>
          <w:ilvl w:val="0"/>
          <w:numId w:val="1"/>
        </w:numPr>
        <w:adjustRightInd w:val="0"/>
        <w:snapToGrid w:val="0"/>
        <w:spacing w:beforeLines="20" w:before="48"/>
        <w:ind w:leftChars="0" w:hanging="340"/>
        <w:jc w:val="both"/>
        <w:rPr>
          <w:rFonts w:ascii="Arial" w:hAnsi="Arial" w:cs="Arial"/>
        </w:rPr>
      </w:pPr>
      <w:r w:rsidRPr="00BD6929">
        <w:rPr>
          <w:rFonts w:ascii="Arial" w:hAnsi="Arial" w:cs="Arial"/>
        </w:rPr>
        <w:t xml:space="preserve">Business Platform Development: </w:t>
      </w:r>
    </w:p>
    <w:p w14:paraId="012B9723" w14:textId="21D4D355" w:rsidR="009144DD" w:rsidRPr="00DA43C5" w:rsidRDefault="008C3C54" w:rsidP="00267775">
      <w:pPr>
        <w:pStyle w:val="af2"/>
        <w:numPr>
          <w:ilvl w:val="0"/>
          <w:numId w:val="26"/>
        </w:numPr>
        <w:ind w:leftChars="0" w:left="567" w:hanging="283"/>
        <w:jc w:val="both"/>
        <w:rPr>
          <w:rFonts w:ascii="Arial" w:hAnsi="Arial" w:cs="Arial"/>
        </w:rPr>
      </w:pPr>
      <w:proofErr w:type="gramStart"/>
      <w:r w:rsidRPr="00DA43C5">
        <w:rPr>
          <w:rFonts w:ascii="Arial" w:hAnsi="Arial" w:cs="Arial"/>
        </w:rPr>
        <w:t xml:space="preserve">{{ </w:t>
      </w:r>
      <w:proofErr w:type="spellStart"/>
      <w:r w:rsidRPr="00DA43C5">
        <w:rPr>
          <w:rFonts w:ascii="Arial" w:hAnsi="Arial" w:cs="Arial"/>
        </w:rPr>
        <w:t>future_outlook.biz</w:t>
      </w:r>
      <w:proofErr w:type="gramEnd"/>
      <w:r w:rsidRPr="00DA43C5">
        <w:rPr>
          <w:rFonts w:ascii="Arial" w:hAnsi="Arial" w:cs="Arial"/>
        </w:rPr>
        <w:t>_dev_</w:t>
      </w:r>
      <w:proofErr w:type="gramStart"/>
      <w:r w:rsidRPr="00DA43C5">
        <w:rPr>
          <w:rFonts w:ascii="Arial" w:hAnsi="Arial" w:cs="Arial"/>
        </w:rPr>
        <w:t>platform</w:t>
      </w:r>
      <w:proofErr w:type="spellEnd"/>
      <w:r w:rsidRPr="00DA43C5">
        <w:rPr>
          <w:rFonts w:ascii="Arial" w:hAnsi="Arial" w:cs="Arial"/>
        </w:rPr>
        <w:t xml:space="preserve"> }</w:t>
      </w:r>
      <w:proofErr w:type="gramEnd"/>
      <w:r w:rsidRPr="00DA43C5">
        <w:rPr>
          <w:rFonts w:ascii="Arial" w:hAnsi="Arial" w:cs="Arial"/>
        </w:rPr>
        <w:t>}</w:t>
      </w:r>
    </w:p>
    <w:p w14:paraId="17FCA831" w14:textId="77777777" w:rsidR="00834ECC" w:rsidRPr="00DA43C5" w:rsidRDefault="00834ECC" w:rsidP="004E6917">
      <w:pPr>
        <w:adjustRightInd w:val="0"/>
        <w:snapToGrid w:val="0"/>
        <w:jc w:val="both"/>
        <w:rPr>
          <w:rFonts w:ascii="Arial" w:hAnsi="Arial" w:cs="Arial"/>
          <w:kern w:val="0"/>
          <w:szCs w:val="24"/>
        </w:rPr>
      </w:pPr>
    </w:p>
    <w:p w14:paraId="77410DE5" w14:textId="77777777" w:rsidR="00EF3768" w:rsidRDefault="00EF3768" w:rsidP="004E6917">
      <w:pPr>
        <w:adjustRightInd w:val="0"/>
        <w:snapToGrid w:val="0"/>
        <w:jc w:val="both"/>
        <w:rPr>
          <w:rFonts w:ascii="Arial" w:hAnsi="Arial" w:cs="Arial"/>
          <w:kern w:val="0"/>
          <w:szCs w:val="24"/>
        </w:rPr>
      </w:pPr>
    </w:p>
    <w:p w14:paraId="54B7C4F7" w14:textId="77777777" w:rsidR="00EE516C" w:rsidRDefault="00EE516C" w:rsidP="004E6917">
      <w:pPr>
        <w:adjustRightInd w:val="0"/>
        <w:snapToGrid w:val="0"/>
        <w:jc w:val="both"/>
        <w:rPr>
          <w:rFonts w:ascii="Arial" w:hAnsi="Arial" w:cs="Arial"/>
          <w:kern w:val="0"/>
          <w:szCs w:val="24"/>
        </w:rPr>
      </w:pPr>
    </w:p>
    <w:p w14:paraId="4FDF9624" w14:textId="77777777" w:rsidR="00EE516C" w:rsidRPr="00DA43C5" w:rsidRDefault="00EE516C" w:rsidP="004E6917">
      <w:pPr>
        <w:adjustRightInd w:val="0"/>
        <w:snapToGrid w:val="0"/>
        <w:jc w:val="both"/>
        <w:rPr>
          <w:rFonts w:ascii="Arial" w:hAnsi="Arial" w:cs="Arial"/>
          <w:kern w:val="0"/>
          <w:szCs w:val="24"/>
        </w:rPr>
      </w:pPr>
    </w:p>
    <w:p w14:paraId="5CCA87F1" w14:textId="11D6D182" w:rsidR="00A9534B" w:rsidRPr="00DA43C5" w:rsidRDefault="36A838A1" w:rsidP="61D3F6F0">
      <w:pPr>
        <w:adjustRightInd w:val="0"/>
        <w:snapToGrid w:val="0"/>
        <w:jc w:val="both"/>
        <w:rPr>
          <w:rFonts w:ascii="Arial" w:hAnsi="Arial" w:cs="Arial"/>
          <w:b/>
          <w:bCs/>
        </w:rPr>
      </w:pPr>
      <w:r w:rsidRPr="00DA43C5">
        <w:rPr>
          <w:rFonts w:ascii="Arial" w:hAnsi="Arial" w:cs="Arial"/>
          <w:b/>
          <w:bCs/>
        </w:rPr>
        <w:lastRenderedPageBreak/>
        <w:t xml:space="preserve">Financial Review </w:t>
      </w:r>
    </w:p>
    <w:p w14:paraId="60CE0563" w14:textId="77777777" w:rsidR="00A9534B" w:rsidRPr="00DA43C5" w:rsidRDefault="36A838A1" w:rsidP="61D3F6F0">
      <w:pPr>
        <w:adjustRightInd w:val="0"/>
        <w:snapToGrid w:val="0"/>
        <w:spacing w:beforeLines="10" w:before="24"/>
        <w:rPr>
          <w:rFonts w:ascii="Arial" w:eastAsia="微軟正黑體" w:hAnsi="Arial" w:cs="Arial"/>
          <w:u w:val="single"/>
        </w:rPr>
      </w:pPr>
      <w:r w:rsidRPr="00DA43C5">
        <w:rPr>
          <w:rFonts w:ascii="Arial" w:eastAsia="微軟正黑體" w:hAnsi="Arial" w:cs="Arial"/>
          <w:u w:val="single"/>
        </w:rPr>
        <w:t>Gross margin</w:t>
      </w:r>
    </w:p>
    <w:p w14:paraId="182D3EA9" w14:textId="705C00ED" w:rsidR="00E47032" w:rsidRPr="00DA43C5" w:rsidRDefault="7CA9D5C7" w:rsidP="00CB2855">
      <w:pPr>
        <w:adjustRightInd w:val="0"/>
        <w:snapToGrid w:val="0"/>
        <w:jc w:val="both"/>
        <w:rPr>
          <w:rFonts w:ascii="Arial" w:hAnsi="Arial" w:cs="Arial"/>
        </w:rPr>
      </w:pPr>
      <w:r w:rsidRPr="00DA43C5">
        <w:rPr>
          <w:rFonts w:ascii="Arial" w:hAnsi="Arial" w:cs="Arial"/>
        </w:rPr>
        <w:t xml:space="preserve">The gross </w:t>
      </w:r>
      <w:r w:rsidR="36A838A1" w:rsidRPr="00DA43C5">
        <w:rPr>
          <w:rFonts w:ascii="Arial" w:hAnsi="Arial" w:cs="Arial"/>
        </w:rPr>
        <w:t>margin remained at 100%.</w:t>
      </w:r>
    </w:p>
    <w:p w14:paraId="7EFB3713" w14:textId="77777777" w:rsidR="00C26B21" w:rsidRPr="00DA43C5" w:rsidRDefault="00C26B21" w:rsidP="22FC7A06">
      <w:pPr>
        <w:jc w:val="both"/>
        <w:rPr>
          <w:rFonts w:ascii="Arial" w:hAnsi="Arial" w:cs="Arial"/>
        </w:rPr>
      </w:pPr>
    </w:p>
    <w:p w14:paraId="5869EFAA" w14:textId="77777777" w:rsidR="00A9534B" w:rsidRPr="00DA43C5" w:rsidRDefault="36A838A1" w:rsidP="61D3F6F0">
      <w:pPr>
        <w:pStyle w:val="af2"/>
        <w:adjustRightInd w:val="0"/>
        <w:snapToGrid w:val="0"/>
        <w:ind w:leftChars="0" w:left="0"/>
        <w:jc w:val="both"/>
        <w:rPr>
          <w:rFonts w:ascii="Arial" w:hAnsi="Arial" w:cs="Arial"/>
          <w:u w:val="single"/>
        </w:rPr>
      </w:pPr>
      <w:r w:rsidRPr="00DA43C5">
        <w:rPr>
          <w:rFonts w:ascii="Arial" w:hAnsi="Arial" w:cs="Arial"/>
          <w:u w:val="single"/>
        </w:rPr>
        <w:t>Operati</w:t>
      </w:r>
      <w:r w:rsidR="16648A02" w:rsidRPr="00DA43C5">
        <w:rPr>
          <w:rFonts w:ascii="Arial" w:hAnsi="Arial" w:cs="Arial"/>
          <w:u w:val="single"/>
        </w:rPr>
        <w:t>ng expenses</w:t>
      </w:r>
    </w:p>
    <w:p w14:paraId="6105D40D" w14:textId="42A0A267" w:rsidR="00012A7D" w:rsidRPr="00DA43C5" w:rsidRDefault="732C008E" w:rsidP="00A11D11">
      <w:pPr>
        <w:jc w:val="both"/>
        <w:rPr>
          <w:rFonts w:ascii="Arial" w:eastAsia="微軟正黑體" w:hAnsi="Arial" w:cs="Arial"/>
        </w:rPr>
      </w:pPr>
      <w:r w:rsidRPr="00DA43C5">
        <w:rPr>
          <w:rFonts w:ascii="Arial" w:hAnsi="Arial" w:cs="Arial"/>
        </w:rPr>
        <w:t>The t</w:t>
      </w:r>
      <w:r w:rsidR="68E96AF5" w:rsidRPr="00DA43C5">
        <w:rPr>
          <w:rFonts w:ascii="Arial" w:hAnsi="Arial" w:cs="Arial"/>
        </w:rPr>
        <w:t>otal operating expense</w:t>
      </w:r>
      <w:r w:rsidR="76AE7757" w:rsidRPr="00DA43C5">
        <w:rPr>
          <w:rFonts w:ascii="Arial" w:hAnsi="Arial" w:cs="Arial"/>
        </w:rPr>
        <w:t>s</w:t>
      </w:r>
      <w:r w:rsidRPr="00DA43C5">
        <w:rPr>
          <w:rFonts w:ascii="Arial" w:hAnsi="Arial" w:cs="Arial"/>
        </w:rPr>
        <w:t xml:space="preserve"> </w:t>
      </w:r>
      <w:r w:rsidR="1DD84D4F" w:rsidRPr="00DA43C5">
        <w:rPr>
          <w:rFonts w:ascii="Arial" w:hAnsi="Arial" w:cs="Arial"/>
        </w:rPr>
        <w:t xml:space="preserve">in </w:t>
      </w:r>
      <w:proofErr w:type="gramStart"/>
      <w:r w:rsidR="00DA43C5" w:rsidRPr="00DA43C5">
        <w:rPr>
          <w:rFonts w:ascii="Arial" w:eastAsia="Times New Roman" w:hAnsi="Arial" w:cs="Arial"/>
          <w:kern w:val="0"/>
          <w:szCs w:val="24"/>
          <w:lang w:eastAsia="zh-CN"/>
        </w:rPr>
        <w:t xml:space="preserve">{{ </w:t>
      </w:r>
      <w:proofErr w:type="spellStart"/>
      <w:r w:rsidR="00DA43C5" w:rsidRPr="00DA43C5">
        <w:rPr>
          <w:rFonts w:ascii="Arial" w:hAnsi="Arial" w:cs="Arial"/>
          <w:kern w:val="0"/>
          <w:szCs w:val="24"/>
        </w:rPr>
        <w:t>this</w:t>
      </w:r>
      <w:proofErr w:type="gramEnd"/>
      <w:r w:rsidR="00DA43C5" w:rsidRPr="00DA43C5">
        <w:rPr>
          <w:rFonts w:ascii="Arial" w:hAnsi="Arial" w:cs="Arial"/>
          <w:kern w:val="0"/>
          <w:szCs w:val="24"/>
        </w:rPr>
        <w:t>_</w:t>
      </w:r>
      <w:r w:rsidR="00DA43C5" w:rsidRPr="00DA43C5">
        <w:rPr>
          <w:rFonts w:ascii="Arial" w:eastAsia="Times New Roman" w:hAnsi="Arial" w:cs="Arial"/>
          <w:kern w:val="0"/>
          <w:szCs w:val="24"/>
          <w:lang w:eastAsia="zh-CN"/>
        </w:rPr>
        <w:t>quarter</w:t>
      </w:r>
      <w:r w:rsidR="00DA43C5" w:rsidRPr="00DA43C5">
        <w:rPr>
          <w:rFonts w:ascii="Arial" w:hAnsi="Arial" w:cs="Arial"/>
          <w:kern w:val="0"/>
          <w:szCs w:val="24"/>
        </w:rPr>
        <w:t>_</w:t>
      </w:r>
      <w:proofErr w:type="gramStart"/>
      <w:r w:rsidR="00DA43C5" w:rsidRPr="00DA43C5">
        <w:rPr>
          <w:rFonts w:ascii="Arial" w:eastAsia="微軟正黑體" w:hAnsi="Arial" w:cs="Arial"/>
          <w:color w:val="000000" w:themeColor="text1"/>
        </w:rPr>
        <w:t>year</w:t>
      </w:r>
      <w:proofErr w:type="spellEnd"/>
      <w:r w:rsidR="00DA43C5" w:rsidRPr="00DA43C5">
        <w:rPr>
          <w:rFonts w:ascii="Arial" w:eastAsia="微軟正黑體" w:hAnsi="Arial" w:cs="Arial"/>
          <w:color w:val="000000" w:themeColor="text1"/>
        </w:rPr>
        <w:t xml:space="preserve"> }</w:t>
      </w:r>
      <w:proofErr w:type="gramEnd"/>
      <w:r w:rsidR="00DA43C5" w:rsidRPr="00DA43C5">
        <w:rPr>
          <w:rFonts w:ascii="Arial" w:eastAsia="微軟正黑體" w:hAnsi="Arial" w:cs="Arial"/>
          <w:color w:val="000000" w:themeColor="text1"/>
        </w:rPr>
        <w:t>}</w:t>
      </w:r>
      <w:r w:rsidR="277E106E" w:rsidRPr="00DA43C5">
        <w:rPr>
          <w:rFonts w:ascii="Arial" w:hAnsi="Arial" w:cs="Arial"/>
        </w:rPr>
        <w:t xml:space="preserve"> </w:t>
      </w:r>
      <w:r w:rsidR="76AE7757" w:rsidRPr="00DA43C5">
        <w:rPr>
          <w:rFonts w:ascii="Arial" w:hAnsi="Arial" w:cs="Arial"/>
        </w:rPr>
        <w:t>were</w:t>
      </w:r>
      <w:r w:rsidRPr="00DA43C5">
        <w:rPr>
          <w:rFonts w:ascii="Arial" w:hAnsi="Arial" w:cs="Arial"/>
        </w:rPr>
        <w:t xml:space="preserve"> </w:t>
      </w:r>
      <w:r w:rsidR="68E96AF5" w:rsidRPr="00DA43C5">
        <w:rPr>
          <w:rFonts w:ascii="Arial" w:hAnsi="Arial" w:cs="Arial"/>
        </w:rPr>
        <w:t xml:space="preserve">NT$ </w:t>
      </w:r>
      <w:proofErr w:type="gramStart"/>
      <w:r w:rsidR="003A199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003A1997" w:rsidRPr="00DA43C5">
        <w:rPr>
          <w:rFonts w:ascii="Arial" w:eastAsia="微軟正黑體" w:hAnsi="Arial" w:cs="Arial"/>
          <w:color w:val="000000" w:themeColor="text1"/>
        </w:rPr>
        <w:t>.</w:t>
      </w:r>
      <w:r w:rsidR="003A1997">
        <w:rPr>
          <w:rFonts w:ascii="Arial" w:eastAsia="微軟正黑體" w:hAnsi="Arial" w:cs="Arial" w:hint="eastAsia"/>
          <w:color w:val="000000" w:themeColor="text1"/>
        </w:rPr>
        <w:t>operating</w:t>
      </w:r>
      <w:proofErr w:type="gramEnd"/>
      <w:r w:rsidR="003A1997">
        <w:rPr>
          <w:rFonts w:ascii="Arial" w:eastAsia="微軟正黑體" w:hAnsi="Arial" w:cs="Arial" w:hint="eastAsia"/>
          <w:color w:val="000000" w:themeColor="text1"/>
        </w:rPr>
        <w:t>_</w:t>
      </w:r>
      <w:proofErr w:type="gramStart"/>
      <w:r w:rsidR="003A1997">
        <w:rPr>
          <w:rFonts w:ascii="Arial" w:eastAsia="微軟正黑體" w:hAnsi="Arial" w:cs="Arial" w:hint="eastAsia"/>
          <w:color w:val="000000" w:themeColor="text1"/>
        </w:rPr>
        <w:t>expense</w:t>
      </w:r>
      <w:r w:rsidR="001415CA">
        <w:rPr>
          <w:rFonts w:ascii="Arial" w:eastAsia="微軟正黑體" w:hAnsi="Arial" w:cs="Arial" w:hint="eastAsia"/>
          <w:color w:val="000000" w:themeColor="text1"/>
        </w:rPr>
        <w:t>s</w:t>
      </w:r>
      <w:proofErr w:type="spellEnd"/>
      <w:r w:rsidR="003A1997" w:rsidRPr="00DA43C5">
        <w:rPr>
          <w:rFonts w:ascii="Arial" w:eastAsia="微軟正黑體" w:hAnsi="Arial" w:cs="Arial"/>
          <w:color w:val="000000" w:themeColor="text1"/>
        </w:rPr>
        <w:t xml:space="preserve"> }</w:t>
      </w:r>
      <w:proofErr w:type="gramEnd"/>
      <w:r w:rsidR="003A1997" w:rsidRPr="00DA43C5">
        <w:rPr>
          <w:rFonts w:ascii="Arial" w:eastAsia="微軟正黑體" w:hAnsi="Arial" w:cs="Arial"/>
          <w:color w:val="000000" w:themeColor="text1"/>
        </w:rPr>
        <w:t>}</w:t>
      </w:r>
      <w:r w:rsidR="799EA99E" w:rsidRPr="00DA43C5">
        <w:rPr>
          <w:rFonts w:ascii="Arial" w:hAnsi="Arial" w:cs="Arial"/>
        </w:rPr>
        <w:t xml:space="preserve"> and represented </w:t>
      </w:r>
      <w:proofErr w:type="gramStart"/>
      <w:r w:rsidR="00A2093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00A20937" w:rsidRPr="00DA43C5">
        <w:rPr>
          <w:rFonts w:ascii="Arial" w:eastAsia="微軟正黑體" w:hAnsi="Arial" w:cs="Arial"/>
          <w:color w:val="000000" w:themeColor="text1"/>
        </w:rPr>
        <w:t>.</w:t>
      </w:r>
      <w:r w:rsidR="00A20937">
        <w:rPr>
          <w:rFonts w:ascii="Arial" w:eastAsia="微軟正黑體" w:hAnsi="Arial" w:cs="Arial" w:hint="eastAsia"/>
          <w:color w:val="000000" w:themeColor="text1"/>
        </w:rPr>
        <w:t>operating</w:t>
      </w:r>
      <w:proofErr w:type="gramEnd"/>
      <w:r w:rsidR="00A20937">
        <w:rPr>
          <w:rFonts w:ascii="Arial" w:eastAsia="微軟正黑體" w:hAnsi="Arial" w:cs="Arial" w:hint="eastAsia"/>
          <w:color w:val="000000" w:themeColor="text1"/>
        </w:rPr>
        <w:t>_expenses_</w:t>
      </w:r>
      <w:proofErr w:type="gramStart"/>
      <w:r w:rsidR="00A20937">
        <w:rPr>
          <w:rFonts w:ascii="Arial" w:eastAsia="微軟正黑體" w:hAnsi="Arial" w:cs="Arial" w:hint="eastAsia"/>
          <w:color w:val="000000" w:themeColor="text1"/>
        </w:rPr>
        <w:t>ratio</w:t>
      </w:r>
      <w:proofErr w:type="spellEnd"/>
      <w:r w:rsidR="00A20937" w:rsidRPr="00DA43C5">
        <w:rPr>
          <w:rFonts w:ascii="Arial" w:eastAsia="微軟正黑體" w:hAnsi="Arial" w:cs="Arial"/>
          <w:color w:val="000000" w:themeColor="text1"/>
        </w:rPr>
        <w:t xml:space="preserve"> }}</w:t>
      </w:r>
      <w:r w:rsidR="00970403">
        <w:rPr>
          <w:rFonts w:ascii="Arial" w:eastAsia="微軟正黑體" w:hAnsi="Arial" w:cs="Arial" w:hint="eastAsia"/>
          <w:color w:val="000000" w:themeColor="text1"/>
        </w:rPr>
        <w:t>%</w:t>
      </w:r>
      <w:proofErr w:type="gramEnd"/>
      <w:r w:rsidR="34037B21" w:rsidRPr="00DA43C5">
        <w:rPr>
          <w:rFonts w:ascii="Arial" w:hAnsi="Arial" w:cs="Arial"/>
        </w:rPr>
        <w:t xml:space="preserve"> of the total re</w:t>
      </w:r>
      <w:r w:rsidR="242B446A" w:rsidRPr="00DA43C5">
        <w:rPr>
          <w:rFonts w:ascii="Arial" w:hAnsi="Arial" w:cs="Arial"/>
        </w:rPr>
        <w:t xml:space="preserve">venue. The operating expenses </w:t>
      </w:r>
      <w:r w:rsidR="5038B6CD" w:rsidRPr="00DA43C5">
        <w:rPr>
          <w:rFonts w:ascii="Arial" w:hAnsi="Arial" w:cs="Arial"/>
        </w:rPr>
        <w:t>were</w:t>
      </w:r>
      <w:r w:rsidR="48919C8A" w:rsidRPr="00DA43C5">
        <w:rPr>
          <w:rFonts w:ascii="Arial" w:hAnsi="Arial" w:cs="Arial"/>
        </w:rPr>
        <w:t xml:space="preserve"> </w:t>
      </w:r>
      <w:proofErr w:type="gramStart"/>
      <w:r w:rsidR="00A2093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00A20937" w:rsidRPr="00DA43C5">
        <w:rPr>
          <w:rFonts w:ascii="Arial" w:eastAsia="微軟正黑體" w:hAnsi="Arial" w:cs="Arial"/>
          <w:color w:val="000000" w:themeColor="text1"/>
        </w:rPr>
        <w:t>.</w:t>
      </w:r>
      <w:r w:rsidR="00A20937">
        <w:rPr>
          <w:rFonts w:ascii="Arial" w:eastAsia="微軟正黑體" w:hAnsi="Arial" w:cs="Arial" w:hint="eastAsia"/>
          <w:color w:val="000000" w:themeColor="text1"/>
        </w:rPr>
        <w:t>operating</w:t>
      </w:r>
      <w:proofErr w:type="gramEnd"/>
      <w:r w:rsidR="00A20937">
        <w:rPr>
          <w:rFonts w:ascii="Arial" w:eastAsia="微軟正黑體" w:hAnsi="Arial" w:cs="Arial" w:hint="eastAsia"/>
          <w:color w:val="000000" w:themeColor="text1"/>
        </w:rPr>
        <w:t>_expenses_</w:t>
      </w:r>
      <w:proofErr w:type="gramStart"/>
      <w:r w:rsidR="00A20937">
        <w:rPr>
          <w:rFonts w:ascii="Arial" w:eastAsia="微軟正黑體" w:hAnsi="Arial" w:cs="Arial" w:hint="eastAsia"/>
          <w:color w:val="000000" w:themeColor="text1"/>
        </w:rPr>
        <w:t>qoq</w:t>
      </w:r>
      <w:proofErr w:type="spellEnd"/>
      <w:r w:rsidR="00A20937"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proofErr w:type="gramEnd"/>
      <w:r w:rsidR="799EA99E" w:rsidRPr="00DA43C5">
        <w:rPr>
          <w:rFonts w:ascii="Arial" w:hAnsi="Arial" w:cs="Arial"/>
        </w:rPr>
        <w:t xml:space="preserve"> </w:t>
      </w:r>
      <w:r w:rsidR="0C79428E" w:rsidRPr="00DA43C5">
        <w:rPr>
          <w:rFonts w:ascii="Arial" w:hAnsi="Arial" w:cs="Arial"/>
        </w:rPr>
        <w:t>QoQ</w:t>
      </w:r>
      <w:r w:rsidR="5F821A92" w:rsidRPr="00DA43C5">
        <w:rPr>
          <w:rFonts w:ascii="Arial" w:hAnsi="Arial" w:cs="Arial"/>
        </w:rPr>
        <w:t xml:space="preserve"> </w:t>
      </w:r>
      <w:proofErr w:type="gramStart"/>
      <w:r w:rsidR="00A20937"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w:t>
      </w:r>
      <w:proofErr w:type="gramEnd"/>
      <w:r w:rsidR="00824600">
        <w:rPr>
          <w:rFonts w:ascii="Arial" w:eastAsia="微軟正黑體" w:hAnsi="Arial" w:cs="Arial"/>
          <w:color w:val="000000" w:themeColor="text1"/>
        </w:rPr>
        <w:t>_</w:t>
      </w:r>
      <w:proofErr w:type="gramStart"/>
      <w:r w:rsidR="00824600">
        <w:rPr>
          <w:rFonts w:ascii="Arial" w:eastAsia="微軟正黑體" w:hAnsi="Arial" w:cs="Arial"/>
          <w:color w:val="000000" w:themeColor="text1"/>
        </w:rPr>
        <w:t>results</w:t>
      </w:r>
      <w:r w:rsidR="00A20937" w:rsidRPr="00DA43C5">
        <w:rPr>
          <w:rFonts w:ascii="Arial" w:eastAsia="微軟正黑體" w:hAnsi="Arial" w:cs="Arial"/>
          <w:color w:val="000000" w:themeColor="text1"/>
        </w:rPr>
        <w:t>.</w:t>
      </w:r>
      <w:r w:rsidR="00A20937">
        <w:rPr>
          <w:rFonts w:ascii="Arial" w:eastAsia="微軟正黑體" w:hAnsi="Arial" w:cs="Arial" w:hint="eastAsia"/>
          <w:color w:val="000000" w:themeColor="text1"/>
        </w:rPr>
        <w:t>operating</w:t>
      </w:r>
      <w:proofErr w:type="gramEnd"/>
      <w:r w:rsidR="00A20937">
        <w:rPr>
          <w:rFonts w:ascii="Arial" w:eastAsia="微軟正黑體" w:hAnsi="Arial" w:cs="Arial" w:hint="eastAsia"/>
          <w:color w:val="000000" w:themeColor="text1"/>
        </w:rPr>
        <w:t>_expenses_</w:t>
      </w:r>
      <w:proofErr w:type="gramStart"/>
      <w:r w:rsidR="00A20937">
        <w:rPr>
          <w:rFonts w:ascii="Arial" w:eastAsia="微軟正黑體" w:hAnsi="Arial" w:cs="Arial" w:hint="eastAsia"/>
          <w:color w:val="000000" w:themeColor="text1"/>
        </w:rPr>
        <w:t>yoy</w:t>
      </w:r>
      <w:proofErr w:type="spellEnd"/>
      <w:r w:rsidR="00A20937"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proofErr w:type="gramEnd"/>
      <w:r w:rsidR="5F821A92" w:rsidRPr="00DA43C5">
        <w:rPr>
          <w:rFonts w:ascii="Arial" w:hAnsi="Arial" w:cs="Arial"/>
        </w:rPr>
        <w:t xml:space="preserve"> YoY</w:t>
      </w:r>
      <w:r w:rsidR="00A11D11" w:rsidRPr="00DA43C5">
        <w:rPr>
          <w:rFonts w:ascii="Arial" w:hAnsi="Arial" w:cs="Arial"/>
        </w:rPr>
        <w:t>.</w:t>
      </w:r>
    </w:p>
    <w:p w14:paraId="6EB50AF7" w14:textId="77777777" w:rsidR="00DA6D13" w:rsidRPr="00DA43C5" w:rsidRDefault="00DA6D13" w:rsidP="00F9456B">
      <w:pPr>
        <w:pStyle w:val="af2"/>
        <w:adjustRightInd w:val="0"/>
        <w:snapToGrid w:val="0"/>
        <w:spacing w:beforeLines="20" w:before="48"/>
        <w:ind w:leftChars="0" w:left="0"/>
        <w:jc w:val="both"/>
        <w:rPr>
          <w:rFonts w:ascii="Arial" w:hAnsi="Arial" w:cs="Arial"/>
          <w:u w:val="single"/>
        </w:rPr>
      </w:pPr>
    </w:p>
    <w:p w14:paraId="19C80FD8" w14:textId="0DEB3F68" w:rsidR="00A9534B" w:rsidRPr="00DA43C5" w:rsidRDefault="36A838A1" w:rsidP="61D3F6F0">
      <w:pPr>
        <w:pStyle w:val="af2"/>
        <w:adjustRightInd w:val="0"/>
        <w:snapToGrid w:val="0"/>
        <w:ind w:leftChars="0" w:left="0"/>
        <w:jc w:val="both"/>
        <w:rPr>
          <w:rFonts w:ascii="Arial" w:hAnsi="Arial" w:cs="Arial"/>
          <w:u w:val="single"/>
        </w:rPr>
      </w:pPr>
      <w:r w:rsidRPr="00DA43C5">
        <w:rPr>
          <w:rFonts w:ascii="Arial" w:hAnsi="Arial" w:cs="Arial"/>
          <w:u w:val="single"/>
        </w:rPr>
        <w:t>Non-operating i</w:t>
      </w:r>
      <w:r w:rsidR="37F40E13" w:rsidRPr="00DA43C5">
        <w:rPr>
          <w:rFonts w:ascii="Arial" w:hAnsi="Arial" w:cs="Arial"/>
          <w:u w:val="single"/>
        </w:rPr>
        <w:t>tems</w:t>
      </w:r>
      <w:r w:rsidRPr="00DA43C5">
        <w:rPr>
          <w:rFonts w:ascii="Arial" w:hAnsi="Arial" w:cs="Arial"/>
          <w:u w:val="single"/>
        </w:rPr>
        <w:t xml:space="preserve"> and income tax expense</w:t>
      </w:r>
    </w:p>
    <w:p w14:paraId="2B148A57" w14:textId="5B7A9C6C" w:rsidR="00845AC9" w:rsidRPr="00DA43C5" w:rsidRDefault="1EAFB385" w:rsidP="52969EE4">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N</w:t>
      </w:r>
      <w:r w:rsidR="7429D562" w:rsidRPr="00DA43C5">
        <w:rPr>
          <w:rFonts w:ascii="Arial" w:hAnsi="Arial" w:cs="Arial"/>
        </w:rPr>
        <w:t xml:space="preserve">on-operating </w:t>
      </w:r>
      <w:proofErr w:type="gramStart"/>
      <w:r w:rsidR="00282FFB" w:rsidRPr="00DA43C5">
        <w:rPr>
          <w:rFonts w:ascii="Arial" w:eastAsia="微軟正黑體" w:hAnsi="Arial" w:cs="Arial"/>
          <w:color w:val="000000" w:themeColor="text1"/>
        </w:rPr>
        <w:t xml:space="preserve">{{ </w:t>
      </w:r>
      <w:proofErr w:type="spellStart"/>
      <w:r w:rsidR="00A20937">
        <w:rPr>
          <w:rFonts w:ascii="Arial" w:eastAsia="微軟正黑體" w:hAnsi="Arial" w:cs="Arial"/>
          <w:color w:val="000000" w:themeColor="text1"/>
        </w:rPr>
        <w:t>operating_results</w:t>
      </w:r>
      <w:r w:rsidR="00282FFB" w:rsidRPr="00DA43C5">
        <w:rPr>
          <w:rFonts w:ascii="Arial" w:eastAsia="微軟正黑體" w:hAnsi="Arial" w:cs="Arial"/>
          <w:color w:val="000000" w:themeColor="text1"/>
        </w:rPr>
        <w:t>.</w:t>
      </w:r>
      <w:r w:rsidR="00282FFB">
        <w:rPr>
          <w:rFonts w:ascii="Arial" w:eastAsia="微軟正黑體" w:hAnsi="Arial" w:cs="Arial" w:hint="eastAsia"/>
          <w:color w:val="000000" w:themeColor="text1"/>
        </w:rPr>
        <w:t>non</w:t>
      </w:r>
      <w:proofErr w:type="gramEnd"/>
      <w:r w:rsidR="00282FFB">
        <w:rPr>
          <w:rFonts w:ascii="Arial" w:eastAsia="微軟正黑體" w:hAnsi="Arial" w:cs="Arial" w:hint="eastAsia"/>
          <w:color w:val="000000" w:themeColor="text1"/>
        </w:rPr>
        <w:t>_operating_</w:t>
      </w:r>
      <w:proofErr w:type="gramStart"/>
      <w:r w:rsidR="00425E20">
        <w:rPr>
          <w:rFonts w:ascii="Arial" w:eastAsia="微軟正黑體" w:hAnsi="Arial" w:cs="Arial" w:hint="eastAsia"/>
          <w:color w:val="000000" w:themeColor="text1"/>
        </w:rPr>
        <w:t>items</w:t>
      </w:r>
      <w:proofErr w:type="spellEnd"/>
      <w:r w:rsidR="00282FFB" w:rsidRPr="00DA43C5">
        <w:rPr>
          <w:rFonts w:ascii="Arial" w:eastAsia="微軟正黑體" w:hAnsi="Arial" w:cs="Arial"/>
          <w:color w:val="000000" w:themeColor="text1"/>
        </w:rPr>
        <w:t xml:space="preserve"> }</w:t>
      </w:r>
      <w:proofErr w:type="gramEnd"/>
      <w:r w:rsidR="00282FFB" w:rsidRPr="00DA43C5">
        <w:rPr>
          <w:rFonts w:ascii="Arial" w:eastAsia="微軟正黑體" w:hAnsi="Arial" w:cs="Arial"/>
          <w:color w:val="000000" w:themeColor="text1"/>
        </w:rPr>
        <w:t>}</w:t>
      </w:r>
      <w:r w:rsidR="3867AB3E" w:rsidRPr="00DA43C5">
        <w:rPr>
          <w:rFonts w:ascii="Arial" w:hAnsi="Arial" w:cs="Arial"/>
        </w:rPr>
        <w:t xml:space="preserve">, mainly </w:t>
      </w:r>
      <w:r w:rsidR="237D5180" w:rsidRPr="00DA43C5">
        <w:rPr>
          <w:rFonts w:ascii="Arial" w:hAnsi="Arial" w:cs="Arial"/>
        </w:rPr>
        <w:t>due to</w:t>
      </w:r>
      <w:r w:rsidR="0C9A79FB" w:rsidRPr="00DA43C5">
        <w:rPr>
          <w:rFonts w:ascii="Arial" w:hAnsi="Arial" w:cs="Arial"/>
        </w:rPr>
        <w:t xml:space="preserve"> </w:t>
      </w:r>
      <w:proofErr w:type="gramStart"/>
      <w:r w:rsidR="00282FFB" w:rsidRPr="00DA43C5">
        <w:rPr>
          <w:rFonts w:ascii="Arial" w:eastAsia="微軟正黑體" w:hAnsi="Arial" w:cs="Arial"/>
          <w:color w:val="000000" w:themeColor="text1"/>
        </w:rPr>
        <w:t xml:space="preserve">{{ </w:t>
      </w:r>
      <w:proofErr w:type="spellStart"/>
      <w:r w:rsidR="00A20937">
        <w:rPr>
          <w:rFonts w:ascii="Arial" w:eastAsia="微軟正黑體" w:hAnsi="Arial" w:cs="Arial"/>
          <w:color w:val="000000" w:themeColor="text1"/>
        </w:rPr>
        <w:t>operating_results</w:t>
      </w:r>
      <w:r w:rsidR="00282FFB" w:rsidRPr="00DA43C5">
        <w:rPr>
          <w:rFonts w:ascii="Arial" w:eastAsia="微軟正黑體" w:hAnsi="Arial" w:cs="Arial"/>
          <w:color w:val="000000" w:themeColor="text1"/>
        </w:rPr>
        <w:t>.</w:t>
      </w:r>
      <w:r w:rsidR="001B6F66">
        <w:rPr>
          <w:rFonts w:ascii="Arial" w:eastAsia="微軟正黑體" w:hAnsi="Arial" w:cs="Arial" w:hint="eastAsia"/>
          <w:color w:val="000000" w:themeColor="text1"/>
        </w:rPr>
        <w:t>net</w:t>
      </w:r>
      <w:proofErr w:type="gramEnd"/>
      <w:r w:rsidR="001B6F66">
        <w:rPr>
          <w:rFonts w:ascii="Arial" w:eastAsia="微軟正黑體" w:hAnsi="Arial" w:cs="Arial" w:hint="eastAsia"/>
          <w:color w:val="000000" w:themeColor="text1"/>
        </w:rPr>
        <w:t>_foreign_</w:t>
      </w:r>
      <w:proofErr w:type="gramStart"/>
      <w:r w:rsidR="001B6F66">
        <w:rPr>
          <w:rFonts w:ascii="Arial" w:eastAsia="微軟正黑體" w:hAnsi="Arial" w:cs="Arial" w:hint="eastAsia"/>
          <w:color w:val="000000" w:themeColor="text1"/>
        </w:rPr>
        <w:t>exchange</w:t>
      </w:r>
      <w:proofErr w:type="spellEnd"/>
      <w:r w:rsidR="00282FFB" w:rsidRPr="00DA43C5">
        <w:rPr>
          <w:rFonts w:ascii="Arial" w:eastAsia="微軟正黑體" w:hAnsi="Arial" w:cs="Arial"/>
          <w:color w:val="000000" w:themeColor="text1"/>
        </w:rPr>
        <w:t xml:space="preserve"> }</w:t>
      </w:r>
      <w:proofErr w:type="gramEnd"/>
      <w:r w:rsidR="00282FFB" w:rsidRPr="00DA43C5">
        <w:rPr>
          <w:rFonts w:ascii="Arial" w:eastAsia="微軟正黑體" w:hAnsi="Arial" w:cs="Arial"/>
          <w:color w:val="000000" w:themeColor="text1"/>
        </w:rPr>
        <w:t>}</w:t>
      </w:r>
      <w:r w:rsidR="00806899" w:rsidRPr="00DA43C5">
        <w:rPr>
          <w:rFonts w:ascii="Arial" w:hAnsi="Arial" w:cs="Arial"/>
        </w:rPr>
        <w:t xml:space="preserve"> </w:t>
      </w:r>
      <w:r w:rsidR="001C3348" w:rsidRPr="00DA43C5">
        <w:rPr>
          <w:rFonts w:ascii="Arial" w:hAnsi="Arial" w:cs="Arial"/>
        </w:rPr>
        <w:t>and interest income</w:t>
      </w:r>
      <w:r w:rsidR="0078786C" w:rsidRPr="00DA43C5">
        <w:rPr>
          <w:rFonts w:ascii="Arial" w:hAnsi="Arial" w:cs="Arial"/>
        </w:rPr>
        <w:t xml:space="preserve"> of</w:t>
      </w:r>
      <w:r w:rsidR="001C3348" w:rsidRPr="00DA43C5">
        <w:rPr>
          <w:rFonts w:ascii="Arial" w:hAnsi="Arial" w:cs="Arial"/>
        </w:rPr>
        <w:t xml:space="preserve"> NT$ </w:t>
      </w:r>
      <w:proofErr w:type="gramStart"/>
      <w:r w:rsidR="00282FFB" w:rsidRPr="00DA43C5">
        <w:rPr>
          <w:rFonts w:ascii="Arial" w:eastAsia="微軟正黑體" w:hAnsi="Arial" w:cs="Arial"/>
          <w:color w:val="000000" w:themeColor="text1"/>
        </w:rPr>
        <w:t xml:space="preserve">{{ </w:t>
      </w:r>
      <w:proofErr w:type="spellStart"/>
      <w:r w:rsidR="00A20937">
        <w:rPr>
          <w:rFonts w:ascii="Arial" w:eastAsia="微軟正黑體" w:hAnsi="Arial" w:cs="Arial"/>
          <w:color w:val="000000" w:themeColor="text1"/>
        </w:rPr>
        <w:t>operating</w:t>
      </w:r>
      <w:proofErr w:type="gramEnd"/>
      <w:r w:rsidR="00A20937">
        <w:rPr>
          <w:rFonts w:ascii="Arial" w:eastAsia="微軟正黑體" w:hAnsi="Arial" w:cs="Arial"/>
          <w:color w:val="000000" w:themeColor="text1"/>
        </w:rPr>
        <w:t>_</w:t>
      </w:r>
      <w:proofErr w:type="gramStart"/>
      <w:r w:rsidR="00A20937">
        <w:rPr>
          <w:rFonts w:ascii="Arial" w:eastAsia="微軟正黑體" w:hAnsi="Arial" w:cs="Arial"/>
          <w:color w:val="000000" w:themeColor="text1"/>
        </w:rPr>
        <w:t>results</w:t>
      </w:r>
      <w:r w:rsidR="00282FFB" w:rsidRPr="00DA43C5">
        <w:rPr>
          <w:rFonts w:ascii="Arial" w:eastAsia="微軟正黑體" w:hAnsi="Arial" w:cs="Arial"/>
          <w:color w:val="000000" w:themeColor="text1"/>
        </w:rPr>
        <w:t>.</w:t>
      </w:r>
      <w:r w:rsidR="00282FFB">
        <w:rPr>
          <w:rFonts w:ascii="Arial" w:eastAsia="微軟正黑體" w:hAnsi="Arial" w:cs="Arial" w:hint="eastAsia"/>
          <w:color w:val="000000" w:themeColor="text1"/>
        </w:rPr>
        <w:t>interest</w:t>
      </w:r>
      <w:proofErr w:type="gramEnd"/>
      <w:r w:rsidR="00282FFB">
        <w:rPr>
          <w:rFonts w:ascii="Arial" w:eastAsia="微軟正黑體" w:hAnsi="Arial" w:cs="Arial" w:hint="eastAsia"/>
          <w:color w:val="000000" w:themeColor="text1"/>
        </w:rPr>
        <w:t>_</w:t>
      </w:r>
      <w:proofErr w:type="gramStart"/>
      <w:r w:rsidR="00282FFB">
        <w:rPr>
          <w:rFonts w:ascii="Arial" w:eastAsia="微軟正黑體" w:hAnsi="Arial" w:cs="Arial" w:hint="eastAsia"/>
          <w:color w:val="000000" w:themeColor="text1"/>
        </w:rPr>
        <w:t>income</w:t>
      </w:r>
      <w:proofErr w:type="spellEnd"/>
      <w:r w:rsidR="00282FFB" w:rsidRPr="00DA43C5">
        <w:rPr>
          <w:rFonts w:ascii="Arial" w:eastAsia="微軟正黑體" w:hAnsi="Arial" w:cs="Arial"/>
          <w:color w:val="000000" w:themeColor="text1"/>
        </w:rPr>
        <w:t xml:space="preserve"> }</w:t>
      </w:r>
      <w:proofErr w:type="gramEnd"/>
      <w:r w:rsidR="00282FFB" w:rsidRPr="00DA43C5">
        <w:rPr>
          <w:rFonts w:ascii="Arial" w:eastAsia="微軟正黑體" w:hAnsi="Arial" w:cs="Arial"/>
          <w:color w:val="000000" w:themeColor="text1"/>
        </w:rPr>
        <w:t>}</w:t>
      </w:r>
      <w:r w:rsidR="237D5180" w:rsidRPr="00DA43C5">
        <w:rPr>
          <w:rFonts w:ascii="Arial" w:hAnsi="Arial" w:cs="Arial"/>
        </w:rPr>
        <w:t xml:space="preserve">. </w:t>
      </w:r>
    </w:p>
    <w:p w14:paraId="46F88219" w14:textId="77810A0E" w:rsidR="00BA1CBF" w:rsidRPr="00DA43C5" w:rsidRDefault="00DA43C5" w:rsidP="00181CA6">
      <w:pPr>
        <w:pStyle w:val="af2"/>
        <w:numPr>
          <w:ilvl w:val="0"/>
          <w:numId w:val="1"/>
        </w:numPr>
        <w:adjustRightInd w:val="0"/>
        <w:snapToGrid w:val="0"/>
        <w:spacing w:beforeLines="20" w:before="48"/>
        <w:ind w:leftChars="0" w:hanging="340"/>
        <w:jc w:val="both"/>
        <w:rPr>
          <w:rFonts w:ascii="Arial" w:hAnsi="Arial" w:cs="Arial"/>
        </w:rPr>
      </w:pPr>
      <w:proofErr w:type="gramStart"/>
      <w:r w:rsidRPr="00DA43C5">
        <w:rPr>
          <w:rFonts w:ascii="Arial" w:eastAsia="Times New Roman" w:hAnsi="Arial" w:cs="Arial"/>
          <w:kern w:val="0"/>
          <w:szCs w:val="24"/>
          <w:lang w:eastAsia="zh-CN"/>
        </w:rPr>
        <w:t xml:space="preserve">{{ </w:t>
      </w:r>
      <w:proofErr w:type="spellStart"/>
      <w:r w:rsidR="0020730D">
        <w:rPr>
          <w:rFonts w:ascii="Arial" w:hAnsi="Arial" w:cs="Arial" w:hint="eastAsia"/>
          <w:kern w:val="0"/>
          <w:szCs w:val="24"/>
        </w:rPr>
        <w:t>ytd</w:t>
      </w:r>
      <w:proofErr w:type="spellEnd"/>
      <w:proofErr w:type="gramEnd"/>
      <w:r w:rsidRPr="00DA43C5">
        <w:rPr>
          <w:rFonts w:ascii="Arial" w:eastAsia="微軟正黑體" w:hAnsi="Arial" w:cs="Arial"/>
          <w:color w:val="000000" w:themeColor="text1"/>
        </w:rPr>
        <w:t xml:space="preserve"> }}</w:t>
      </w:r>
      <w:r w:rsidR="00792599">
        <w:rPr>
          <w:rFonts w:ascii="Arial" w:eastAsia="微軟正黑體" w:hAnsi="Arial" w:cs="Arial" w:hint="eastAsia"/>
          <w:color w:val="000000" w:themeColor="text1"/>
        </w:rPr>
        <w:t xml:space="preserve"> </w:t>
      </w:r>
      <w:proofErr w:type="gramStart"/>
      <w:r w:rsidR="00792599">
        <w:rPr>
          <w:rFonts w:ascii="Arial" w:eastAsia="微軟正黑體" w:hAnsi="Arial" w:cs="Arial" w:hint="eastAsia"/>
          <w:color w:val="000000" w:themeColor="text1"/>
        </w:rPr>
        <w:t xml:space="preserve">{{ </w:t>
      </w:r>
      <w:proofErr w:type="spellStart"/>
      <w:r w:rsidR="00792599">
        <w:rPr>
          <w:rFonts w:ascii="Arial" w:eastAsia="微軟正黑體" w:hAnsi="Arial" w:cs="Arial" w:hint="eastAsia"/>
          <w:color w:val="000000" w:themeColor="text1"/>
        </w:rPr>
        <w:t>this</w:t>
      </w:r>
      <w:proofErr w:type="gramEnd"/>
      <w:r w:rsidR="00792599">
        <w:rPr>
          <w:rFonts w:ascii="Arial" w:eastAsia="微軟正黑體" w:hAnsi="Arial" w:cs="Arial" w:hint="eastAsia"/>
          <w:color w:val="000000" w:themeColor="text1"/>
        </w:rPr>
        <w:t>_</w:t>
      </w:r>
      <w:proofErr w:type="gramStart"/>
      <w:r w:rsidR="00792599">
        <w:rPr>
          <w:rFonts w:ascii="Arial" w:eastAsia="微軟正黑體" w:hAnsi="Arial" w:cs="Arial" w:hint="eastAsia"/>
          <w:color w:val="000000" w:themeColor="text1"/>
        </w:rPr>
        <w:t>year</w:t>
      </w:r>
      <w:proofErr w:type="spellEnd"/>
      <w:r w:rsidR="00792599">
        <w:rPr>
          <w:rFonts w:ascii="Arial" w:eastAsia="微軟正黑體" w:hAnsi="Arial" w:cs="Arial" w:hint="eastAsia"/>
          <w:color w:val="000000" w:themeColor="text1"/>
        </w:rPr>
        <w:t xml:space="preserve"> }</w:t>
      </w:r>
      <w:proofErr w:type="gramEnd"/>
      <w:r w:rsidR="00792599">
        <w:rPr>
          <w:rFonts w:ascii="Arial" w:eastAsia="微軟正黑體" w:hAnsi="Arial" w:cs="Arial" w:hint="eastAsia"/>
          <w:color w:val="000000" w:themeColor="text1"/>
        </w:rPr>
        <w:t>}</w:t>
      </w:r>
      <w:r w:rsidR="0034448F" w:rsidRPr="00DA43C5">
        <w:rPr>
          <w:rFonts w:ascii="Arial" w:hAnsi="Arial" w:cs="Arial"/>
        </w:rPr>
        <w:t xml:space="preserve"> </w:t>
      </w:r>
      <w:r w:rsidR="3B936960" w:rsidRPr="00DA43C5">
        <w:rPr>
          <w:rFonts w:ascii="Arial" w:hAnsi="Arial" w:cs="Arial"/>
        </w:rPr>
        <w:t xml:space="preserve">effective tax rate was </w:t>
      </w:r>
      <w:proofErr w:type="gramStart"/>
      <w:r w:rsidR="00F16B4C" w:rsidRPr="00DA43C5">
        <w:rPr>
          <w:rFonts w:ascii="Arial" w:eastAsia="微軟正黑體" w:hAnsi="Arial" w:cs="Arial"/>
          <w:color w:val="000000" w:themeColor="text1"/>
        </w:rPr>
        <w:t xml:space="preserve">{{ </w:t>
      </w:r>
      <w:proofErr w:type="spellStart"/>
      <w:r w:rsidR="00F16B4C">
        <w:rPr>
          <w:rFonts w:ascii="Arial" w:eastAsia="微軟正黑體" w:hAnsi="Arial" w:cs="Arial"/>
          <w:color w:val="000000" w:themeColor="text1"/>
        </w:rPr>
        <w:t>operating</w:t>
      </w:r>
      <w:proofErr w:type="gramEnd"/>
      <w:r w:rsidR="00F16B4C">
        <w:rPr>
          <w:rFonts w:ascii="Arial" w:eastAsia="微軟正黑體" w:hAnsi="Arial" w:cs="Arial"/>
          <w:color w:val="000000" w:themeColor="text1"/>
        </w:rPr>
        <w:t>_</w:t>
      </w:r>
      <w:proofErr w:type="gramStart"/>
      <w:r w:rsidR="00F16B4C">
        <w:rPr>
          <w:rFonts w:ascii="Arial" w:eastAsia="微軟正黑體" w:hAnsi="Arial" w:cs="Arial"/>
          <w:color w:val="000000" w:themeColor="text1"/>
        </w:rPr>
        <w:t>results</w:t>
      </w:r>
      <w:r w:rsidR="00F16B4C" w:rsidRPr="00DA43C5">
        <w:rPr>
          <w:rFonts w:ascii="Arial" w:eastAsia="微軟正黑體" w:hAnsi="Arial" w:cs="Arial"/>
          <w:color w:val="000000" w:themeColor="text1"/>
        </w:rPr>
        <w:t>.</w:t>
      </w:r>
      <w:r w:rsidR="00F16B4C">
        <w:rPr>
          <w:rFonts w:ascii="Arial" w:eastAsia="微軟正黑體" w:hAnsi="Arial" w:cs="Arial" w:hint="eastAsia"/>
          <w:color w:val="000000" w:themeColor="text1"/>
        </w:rPr>
        <w:t>effective</w:t>
      </w:r>
      <w:proofErr w:type="gramEnd"/>
      <w:r w:rsidR="00F16B4C">
        <w:rPr>
          <w:rFonts w:ascii="Arial" w:eastAsia="微軟正黑體" w:hAnsi="Arial" w:cs="Arial" w:hint="eastAsia"/>
          <w:color w:val="000000" w:themeColor="text1"/>
        </w:rPr>
        <w:t>_tax_rate</w:t>
      </w:r>
      <w:r w:rsidR="00F96979">
        <w:rPr>
          <w:rFonts w:ascii="Arial" w:eastAsia="微軟正黑體" w:hAnsi="Arial" w:cs="Arial" w:hint="eastAsia"/>
          <w:color w:val="000000" w:themeColor="text1"/>
        </w:rPr>
        <w:t>_</w:t>
      </w:r>
      <w:proofErr w:type="gramStart"/>
      <w:r w:rsidR="00F96979">
        <w:rPr>
          <w:rFonts w:ascii="Arial" w:eastAsia="微軟正黑體" w:hAnsi="Arial" w:cs="Arial" w:hint="eastAsia"/>
          <w:color w:val="000000" w:themeColor="text1"/>
        </w:rPr>
        <w:t>ytd</w:t>
      </w:r>
      <w:proofErr w:type="spellEnd"/>
      <w:r w:rsidR="00F16B4C" w:rsidRPr="00DA43C5">
        <w:rPr>
          <w:rFonts w:ascii="Arial" w:eastAsia="微軟正黑體" w:hAnsi="Arial" w:cs="Arial"/>
          <w:color w:val="000000" w:themeColor="text1"/>
        </w:rPr>
        <w:t xml:space="preserve"> }}</w:t>
      </w:r>
      <w:r w:rsidR="4CD4410D" w:rsidRPr="00DA43C5">
        <w:rPr>
          <w:rFonts w:ascii="Arial" w:hAnsi="Arial" w:cs="Arial"/>
        </w:rPr>
        <w:t>%</w:t>
      </w:r>
      <w:proofErr w:type="gramEnd"/>
      <w:r w:rsidR="4CD4410D" w:rsidRPr="00DA43C5">
        <w:rPr>
          <w:rFonts w:ascii="Arial" w:hAnsi="Arial" w:cs="Arial"/>
        </w:rPr>
        <w:t>.</w:t>
      </w:r>
    </w:p>
    <w:p w14:paraId="598BEC11" w14:textId="77777777" w:rsidR="001A0C57" w:rsidRPr="00DA43C5" w:rsidRDefault="001A0C57" w:rsidP="001A0C57">
      <w:pPr>
        <w:pStyle w:val="af2"/>
        <w:adjustRightInd w:val="0"/>
        <w:snapToGrid w:val="0"/>
        <w:spacing w:beforeLines="20" w:before="48"/>
        <w:ind w:leftChars="0" w:left="340"/>
        <w:jc w:val="both"/>
        <w:rPr>
          <w:rFonts w:ascii="Arial" w:hAnsi="Arial" w:cs="Arial"/>
        </w:rPr>
      </w:pPr>
    </w:p>
    <w:p w14:paraId="0E5D72EE" w14:textId="77777777" w:rsidR="00A9534B" w:rsidRPr="00DA43C5" w:rsidRDefault="36A838A1" w:rsidP="61D3F6F0">
      <w:pPr>
        <w:pStyle w:val="af2"/>
        <w:adjustRightInd w:val="0"/>
        <w:snapToGrid w:val="0"/>
        <w:ind w:leftChars="0" w:left="0"/>
        <w:jc w:val="both"/>
        <w:rPr>
          <w:rFonts w:ascii="Arial" w:hAnsi="Arial" w:cs="Arial"/>
          <w:u w:val="single"/>
        </w:rPr>
      </w:pPr>
      <w:r w:rsidRPr="00DA43C5">
        <w:rPr>
          <w:rFonts w:ascii="Arial" w:hAnsi="Arial" w:cs="Arial"/>
          <w:u w:val="single"/>
        </w:rPr>
        <w:t>Net Income and EPS</w:t>
      </w:r>
    </w:p>
    <w:p w14:paraId="320EC8D6" w14:textId="4B7CFE59" w:rsidR="00404EF4" w:rsidRPr="00DA43C5" w:rsidRDefault="77867D07" w:rsidP="22FC7A06">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N</w:t>
      </w:r>
      <w:r w:rsidR="68E96AF5" w:rsidRPr="00DA43C5">
        <w:rPr>
          <w:rFonts w:ascii="Arial" w:hAnsi="Arial" w:cs="Arial"/>
        </w:rPr>
        <w:t>et income</w:t>
      </w:r>
      <w:r w:rsidR="184E412C" w:rsidRPr="00DA43C5">
        <w:rPr>
          <w:rFonts w:ascii="Arial" w:hAnsi="Arial" w:cs="Arial"/>
        </w:rPr>
        <w:t xml:space="preserve"> attributable to </w:t>
      </w:r>
      <w:r w:rsidR="2584592E" w:rsidRPr="00DA43C5">
        <w:rPr>
          <w:rFonts w:ascii="Arial" w:hAnsi="Arial" w:cs="Arial"/>
        </w:rPr>
        <w:t>shareholders</w:t>
      </w:r>
      <w:r w:rsidR="184E412C" w:rsidRPr="00DA43C5">
        <w:rPr>
          <w:rFonts w:ascii="Arial" w:hAnsi="Arial" w:cs="Arial"/>
        </w:rPr>
        <w:t xml:space="preserve"> of the company</w:t>
      </w:r>
      <w:r w:rsidR="68E96AF5" w:rsidRPr="00DA43C5">
        <w:rPr>
          <w:rFonts w:ascii="Arial" w:hAnsi="Arial" w:cs="Arial"/>
        </w:rPr>
        <w:t xml:space="preserve"> for the quarter was NT$</w:t>
      </w:r>
      <w:r w:rsidR="00D757CB">
        <w:rPr>
          <w:rFonts w:ascii="Arial" w:hAnsi="Arial" w:cs="Arial" w:hint="eastAsia"/>
        </w:rPr>
        <w:t xml:space="preserve"> </w:t>
      </w:r>
      <w:proofErr w:type="gramStart"/>
      <w:r w:rsidR="008011EA"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8011EA" w:rsidRPr="00DA43C5">
        <w:rPr>
          <w:rFonts w:ascii="Arial" w:eastAsia="微軟正黑體" w:hAnsi="Arial" w:cs="Arial"/>
          <w:color w:val="000000" w:themeColor="text1"/>
        </w:rPr>
        <w:t>.</w:t>
      </w:r>
      <w:r w:rsidR="00587E27">
        <w:rPr>
          <w:rFonts w:ascii="Arial" w:eastAsia="微軟正黑體" w:hAnsi="Arial" w:cs="Arial" w:hint="eastAsia"/>
          <w:color w:val="000000" w:themeColor="text1"/>
        </w:rPr>
        <w:t>net</w:t>
      </w:r>
      <w:proofErr w:type="gramEnd"/>
      <w:r w:rsidR="00587E27">
        <w:rPr>
          <w:rFonts w:ascii="Arial" w:eastAsia="微軟正黑體" w:hAnsi="Arial" w:cs="Arial" w:hint="eastAsia"/>
          <w:color w:val="000000" w:themeColor="text1"/>
        </w:rPr>
        <w:t>_profit_</w:t>
      </w:r>
      <w:proofErr w:type="gramStart"/>
      <w:r w:rsidR="00587E27">
        <w:rPr>
          <w:rFonts w:ascii="Arial" w:eastAsia="微軟正黑體" w:hAnsi="Arial" w:cs="Arial" w:hint="eastAsia"/>
          <w:color w:val="000000" w:themeColor="text1"/>
        </w:rPr>
        <w:t>shareholders</w:t>
      </w:r>
      <w:proofErr w:type="spellEnd"/>
      <w:r w:rsidR="008011EA" w:rsidRPr="00DA43C5">
        <w:rPr>
          <w:rFonts w:ascii="Arial" w:eastAsia="微軟正黑體" w:hAnsi="Arial" w:cs="Arial"/>
          <w:color w:val="000000" w:themeColor="text1"/>
        </w:rPr>
        <w:t xml:space="preserve"> }</w:t>
      </w:r>
      <w:proofErr w:type="gramEnd"/>
      <w:r w:rsidR="008011EA" w:rsidRPr="00DA43C5">
        <w:rPr>
          <w:rFonts w:ascii="Arial" w:eastAsia="微軟正黑體" w:hAnsi="Arial" w:cs="Arial"/>
          <w:color w:val="000000" w:themeColor="text1"/>
        </w:rPr>
        <w:t>}</w:t>
      </w:r>
      <w:r w:rsidR="541567D1" w:rsidRPr="00DA43C5">
        <w:rPr>
          <w:rFonts w:ascii="Arial" w:hAnsi="Arial" w:cs="Arial"/>
        </w:rPr>
        <w:t xml:space="preserve">, </w:t>
      </w:r>
      <w:proofErr w:type="gramStart"/>
      <w:r w:rsidR="008011EA"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8011EA" w:rsidRPr="00DA43C5">
        <w:rPr>
          <w:rFonts w:ascii="Arial" w:eastAsia="微軟正黑體" w:hAnsi="Arial" w:cs="Arial"/>
          <w:color w:val="000000" w:themeColor="text1"/>
        </w:rPr>
        <w:t>.</w:t>
      </w:r>
      <w:r w:rsidR="00587E27">
        <w:rPr>
          <w:rFonts w:ascii="Arial" w:eastAsia="微軟正黑體" w:hAnsi="Arial" w:cs="Arial" w:hint="eastAsia"/>
          <w:color w:val="000000" w:themeColor="text1"/>
        </w:rPr>
        <w:t>net</w:t>
      </w:r>
      <w:proofErr w:type="gramEnd"/>
      <w:r w:rsidR="00587E27">
        <w:rPr>
          <w:rFonts w:ascii="Arial" w:eastAsia="微軟正黑體" w:hAnsi="Arial" w:cs="Arial" w:hint="eastAsia"/>
          <w:color w:val="000000" w:themeColor="text1"/>
        </w:rPr>
        <w:t>_profit_shareholders</w:t>
      </w:r>
      <w:r w:rsidR="008011EA">
        <w:rPr>
          <w:rFonts w:ascii="Arial" w:eastAsia="微軟正黑體" w:hAnsi="Arial" w:cs="Arial" w:hint="eastAsia"/>
          <w:color w:val="000000" w:themeColor="text1"/>
        </w:rPr>
        <w:t>_</w:t>
      </w:r>
      <w:proofErr w:type="gramStart"/>
      <w:r w:rsidR="008011EA">
        <w:rPr>
          <w:rFonts w:ascii="Arial" w:eastAsia="微軟正黑體" w:hAnsi="Arial" w:cs="Arial" w:hint="eastAsia"/>
          <w:color w:val="000000" w:themeColor="text1"/>
        </w:rPr>
        <w:t>qoq</w:t>
      </w:r>
      <w:proofErr w:type="spellEnd"/>
      <w:r w:rsidR="008011EA"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proofErr w:type="gramEnd"/>
      <w:r w:rsidR="68E96AF5" w:rsidRPr="00DA43C5">
        <w:rPr>
          <w:rFonts w:ascii="Arial" w:hAnsi="Arial" w:cs="Arial"/>
        </w:rPr>
        <w:t xml:space="preserve"> </w:t>
      </w:r>
      <w:r w:rsidR="65E1C0EF" w:rsidRPr="00DA43C5">
        <w:rPr>
          <w:rFonts w:ascii="Arial" w:hAnsi="Arial" w:cs="Arial"/>
        </w:rPr>
        <w:t>sequentially</w:t>
      </w:r>
      <w:r w:rsidR="00F40E0E">
        <w:rPr>
          <w:rFonts w:ascii="Arial" w:hAnsi="Arial" w:cs="Arial" w:hint="eastAsia"/>
        </w:rPr>
        <w:t xml:space="preserve"> </w:t>
      </w:r>
      <w:proofErr w:type="gramStart"/>
      <w:r w:rsidR="008011EA"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8011EA" w:rsidRPr="00DA43C5">
        <w:rPr>
          <w:rFonts w:ascii="Arial" w:eastAsia="微軟正黑體" w:hAnsi="Arial" w:cs="Arial"/>
          <w:color w:val="000000" w:themeColor="text1"/>
        </w:rPr>
        <w:t>.</w:t>
      </w:r>
      <w:r w:rsidR="00587E27">
        <w:rPr>
          <w:rFonts w:ascii="Arial" w:eastAsia="微軟正黑體" w:hAnsi="Arial" w:cs="Arial" w:hint="eastAsia"/>
          <w:color w:val="000000" w:themeColor="text1"/>
        </w:rPr>
        <w:t>net</w:t>
      </w:r>
      <w:proofErr w:type="gramEnd"/>
      <w:r w:rsidR="00587E27">
        <w:rPr>
          <w:rFonts w:ascii="Arial" w:eastAsia="微軟正黑體" w:hAnsi="Arial" w:cs="Arial" w:hint="eastAsia"/>
          <w:color w:val="000000" w:themeColor="text1"/>
        </w:rPr>
        <w:t>_profit_shareholders</w:t>
      </w:r>
      <w:r w:rsidR="008011EA">
        <w:rPr>
          <w:rFonts w:ascii="Arial" w:eastAsia="微軟正黑體" w:hAnsi="Arial" w:cs="Arial" w:hint="eastAsia"/>
          <w:color w:val="000000" w:themeColor="text1"/>
        </w:rPr>
        <w:t>_</w:t>
      </w:r>
      <w:proofErr w:type="gramStart"/>
      <w:r w:rsidR="008011EA">
        <w:rPr>
          <w:rFonts w:ascii="Arial" w:eastAsia="微軟正黑體" w:hAnsi="Arial" w:cs="Arial" w:hint="eastAsia"/>
          <w:color w:val="000000" w:themeColor="text1"/>
        </w:rPr>
        <w:t>yoy</w:t>
      </w:r>
      <w:proofErr w:type="spellEnd"/>
      <w:r w:rsidR="008011EA" w:rsidRPr="00DA43C5">
        <w:rPr>
          <w:rFonts w:ascii="Arial" w:eastAsia="微軟正黑體" w:hAnsi="Arial" w:cs="Arial"/>
          <w:color w:val="000000" w:themeColor="text1"/>
        </w:rPr>
        <w:t xml:space="preserve"> }}</w:t>
      </w:r>
      <w:r w:rsidR="00A018FD">
        <w:rPr>
          <w:rFonts w:ascii="Arial" w:eastAsia="微軟正黑體" w:hAnsi="Arial" w:cs="Arial" w:hint="eastAsia"/>
          <w:color w:val="000000" w:themeColor="text1"/>
        </w:rPr>
        <w:t>%</w:t>
      </w:r>
      <w:proofErr w:type="gramEnd"/>
      <w:r w:rsidR="3EB7B15D" w:rsidRPr="00DA43C5">
        <w:rPr>
          <w:rFonts w:ascii="Arial" w:hAnsi="Arial" w:cs="Arial"/>
        </w:rPr>
        <w:t xml:space="preserve"> </w:t>
      </w:r>
      <w:r w:rsidR="6B80B90D" w:rsidRPr="00DA43C5">
        <w:rPr>
          <w:rFonts w:ascii="Arial" w:hAnsi="Arial" w:cs="Arial"/>
        </w:rPr>
        <w:t>year-over</w:t>
      </w:r>
      <w:r w:rsidR="68E96AF5" w:rsidRPr="00DA43C5">
        <w:rPr>
          <w:rFonts w:ascii="Arial" w:hAnsi="Arial" w:cs="Arial"/>
        </w:rPr>
        <w:t>-year.</w:t>
      </w:r>
    </w:p>
    <w:p w14:paraId="1468AF01" w14:textId="53FDFEB5" w:rsidR="009837D9" w:rsidRPr="00DA43C5" w:rsidRDefault="36A838A1" w:rsidP="61D3F6F0">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 xml:space="preserve">Earnings per share </w:t>
      </w:r>
      <w:proofErr w:type="gramStart"/>
      <w:r w:rsidR="77E87B89" w:rsidRPr="00DA43C5">
        <w:rPr>
          <w:rFonts w:ascii="Arial" w:hAnsi="Arial" w:cs="Arial"/>
        </w:rPr>
        <w:t>was</w:t>
      </w:r>
      <w:proofErr w:type="gramEnd"/>
      <w:r w:rsidR="7CA9D5C7" w:rsidRPr="00DA43C5">
        <w:rPr>
          <w:rFonts w:ascii="Arial" w:hAnsi="Arial" w:cs="Arial"/>
        </w:rPr>
        <w:t xml:space="preserve"> </w:t>
      </w:r>
      <w:r w:rsidRPr="00DA43C5">
        <w:rPr>
          <w:rFonts w:ascii="Arial" w:hAnsi="Arial" w:cs="Arial"/>
        </w:rPr>
        <w:t>NT$</w:t>
      </w:r>
      <w:r w:rsidR="00D757CB">
        <w:rPr>
          <w:rFonts w:ascii="Arial" w:hAnsi="Arial" w:cs="Arial" w:hint="eastAsia"/>
        </w:rPr>
        <w:t xml:space="preserve"> </w:t>
      </w:r>
      <w:proofErr w:type="gramStart"/>
      <w:r w:rsidR="003C7B53" w:rsidRPr="00DA43C5">
        <w:rPr>
          <w:rFonts w:ascii="Arial" w:eastAsia="微軟正黑體" w:hAnsi="Arial" w:cs="Arial"/>
          <w:color w:val="000000" w:themeColor="text1"/>
        </w:rPr>
        <w:t xml:space="preserve">{{ </w:t>
      </w:r>
      <w:proofErr w:type="spellStart"/>
      <w:r w:rsidR="00824600">
        <w:rPr>
          <w:rFonts w:ascii="Arial" w:eastAsia="微軟正黑體" w:hAnsi="Arial" w:cs="Arial"/>
          <w:color w:val="000000" w:themeColor="text1"/>
        </w:rPr>
        <w:t>operating_results</w:t>
      </w:r>
      <w:r w:rsidR="003C7B53" w:rsidRPr="00DA43C5">
        <w:rPr>
          <w:rFonts w:ascii="Arial" w:eastAsia="微軟正黑體" w:hAnsi="Arial" w:cs="Arial"/>
          <w:color w:val="000000" w:themeColor="text1"/>
        </w:rPr>
        <w:t>.</w:t>
      </w:r>
      <w:r w:rsidR="003C7B53">
        <w:rPr>
          <w:rFonts w:ascii="Arial" w:eastAsia="微軟正黑體" w:hAnsi="Arial" w:cs="Arial" w:hint="eastAsia"/>
          <w:color w:val="000000" w:themeColor="text1"/>
        </w:rPr>
        <w:t>eps</w:t>
      </w:r>
      <w:proofErr w:type="spellEnd"/>
      <w:proofErr w:type="gramEnd"/>
      <w:r w:rsidR="003C7B53" w:rsidRPr="00DA43C5">
        <w:rPr>
          <w:rFonts w:ascii="Arial" w:eastAsia="微軟正黑體" w:hAnsi="Arial" w:cs="Arial"/>
          <w:color w:val="000000" w:themeColor="text1"/>
        </w:rPr>
        <w:t xml:space="preserve"> }}</w:t>
      </w:r>
      <w:r w:rsidR="4AB407FD" w:rsidRPr="00DA43C5">
        <w:rPr>
          <w:rFonts w:ascii="Arial" w:hAnsi="Arial" w:cs="Arial"/>
        </w:rPr>
        <w:t xml:space="preserve"> </w:t>
      </w:r>
      <w:r w:rsidR="1BE038B1" w:rsidRPr="00DA43C5">
        <w:rPr>
          <w:rFonts w:ascii="Arial" w:hAnsi="Arial" w:cs="Arial"/>
        </w:rPr>
        <w:t xml:space="preserve">in </w:t>
      </w:r>
      <w:bookmarkStart w:id="1" w:name="_Hlk204329888"/>
      <w:proofErr w:type="gramStart"/>
      <w:r w:rsidR="00DA43C5" w:rsidRPr="00DA43C5">
        <w:rPr>
          <w:rFonts w:ascii="Arial" w:eastAsia="Times New Roman" w:hAnsi="Arial" w:cs="Arial"/>
          <w:kern w:val="0"/>
          <w:szCs w:val="24"/>
          <w:lang w:eastAsia="zh-CN"/>
        </w:rPr>
        <w:t xml:space="preserve">{{ </w:t>
      </w:r>
      <w:proofErr w:type="spellStart"/>
      <w:r w:rsidR="00DA43C5" w:rsidRPr="00DA43C5">
        <w:rPr>
          <w:rFonts w:ascii="Arial" w:hAnsi="Arial" w:cs="Arial"/>
          <w:kern w:val="0"/>
          <w:szCs w:val="24"/>
        </w:rPr>
        <w:t>this</w:t>
      </w:r>
      <w:proofErr w:type="gramEnd"/>
      <w:r w:rsidR="00DA43C5" w:rsidRPr="00DA43C5">
        <w:rPr>
          <w:rFonts w:ascii="Arial" w:hAnsi="Arial" w:cs="Arial"/>
          <w:kern w:val="0"/>
          <w:szCs w:val="24"/>
        </w:rPr>
        <w:t>_</w:t>
      </w:r>
      <w:r w:rsidR="00DA43C5" w:rsidRPr="00DA43C5">
        <w:rPr>
          <w:rFonts w:ascii="Arial" w:eastAsia="Times New Roman" w:hAnsi="Arial" w:cs="Arial"/>
          <w:kern w:val="0"/>
          <w:szCs w:val="24"/>
          <w:lang w:eastAsia="zh-CN"/>
        </w:rPr>
        <w:t>quarter</w:t>
      </w:r>
      <w:r w:rsidR="00DA43C5" w:rsidRPr="00DA43C5">
        <w:rPr>
          <w:rFonts w:ascii="Arial" w:hAnsi="Arial" w:cs="Arial"/>
          <w:kern w:val="0"/>
          <w:szCs w:val="24"/>
        </w:rPr>
        <w:t>_</w:t>
      </w:r>
      <w:proofErr w:type="gramStart"/>
      <w:r w:rsidR="00DA43C5" w:rsidRPr="00DA43C5">
        <w:rPr>
          <w:rFonts w:ascii="Arial" w:eastAsia="微軟正黑體" w:hAnsi="Arial" w:cs="Arial"/>
          <w:color w:val="000000" w:themeColor="text1"/>
        </w:rPr>
        <w:t>year</w:t>
      </w:r>
      <w:proofErr w:type="spellEnd"/>
      <w:r w:rsidR="00DA43C5" w:rsidRPr="00DA43C5">
        <w:rPr>
          <w:rFonts w:ascii="Arial" w:eastAsia="微軟正黑體" w:hAnsi="Arial" w:cs="Arial"/>
          <w:color w:val="000000" w:themeColor="text1"/>
        </w:rPr>
        <w:t xml:space="preserve"> }</w:t>
      </w:r>
      <w:proofErr w:type="gramEnd"/>
      <w:r w:rsidR="00DA43C5" w:rsidRPr="00DA43C5">
        <w:rPr>
          <w:rFonts w:ascii="Arial" w:eastAsia="微軟正黑體" w:hAnsi="Arial" w:cs="Arial"/>
          <w:color w:val="000000" w:themeColor="text1"/>
        </w:rPr>
        <w:t>}</w:t>
      </w:r>
      <w:bookmarkEnd w:id="1"/>
      <w:r w:rsidRPr="00DA43C5">
        <w:rPr>
          <w:rFonts w:ascii="Arial" w:hAnsi="Arial" w:cs="Arial"/>
        </w:rPr>
        <w:t>.</w:t>
      </w:r>
      <w:r w:rsidR="0ED677D0" w:rsidRPr="00DA43C5">
        <w:rPr>
          <w:rFonts w:ascii="Arial" w:hAnsi="Arial" w:cs="Arial"/>
        </w:rPr>
        <w:t xml:space="preserve"> </w:t>
      </w:r>
    </w:p>
    <w:p w14:paraId="2DE33A38" w14:textId="77777777" w:rsidR="00C56E77" w:rsidRPr="00DA43C5" w:rsidRDefault="00C56E77" w:rsidP="00E21DF6">
      <w:pPr>
        <w:pStyle w:val="af2"/>
        <w:adjustRightInd w:val="0"/>
        <w:snapToGrid w:val="0"/>
        <w:ind w:leftChars="0" w:left="0"/>
        <w:jc w:val="both"/>
        <w:rPr>
          <w:rFonts w:ascii="Arial" w:hAnsi="Arial" w:cs="Arial"/>
          <w:u w:val="single"/>
        </w:rPr>
      </w:pPr>
    </w:p>
    <w:p w14:paraId="0F0E65CD" w14:textId="40E50AFC" w:rsidR="00A9534B" w:rsidRPr="00DA43C5" w:rsidRDefault="007D5877" w:rsidP="00E21DF6">
      <w:pPr>
        <w:pStyle w:val="af2"/>
        <w:adjustRightInd w:val="0"/>
        <w:snapToGrid w:val="0"/>
        <w:ind w:leftChars="0" w:left="0"/>
        <w:jc w:val="both"/>
        <w:rPr>
          <w:rFonts w:ascii="Arial" w:hAnsi="Arial" w:cs="Arial"/>
          <w:u w:val="single"/>
        </w:rPr>
      </w:pPr>
      <w:r w:rsidRPr="00611D08">
        <w:rPr>
          <w:rFonts w:ascii="Arial" w:hAnsi="Arial" w:cs="Arial"/>
          <w:u w:val="single"/>
        </w:rPr>
        <w:t>Current assets and current liabilities</w:t>
      </w:r>
    </w:p>
    <w:p w14:paraId="431214DD" w14:textId="18C3E11F" w:rsidR="00F65535" w:rsidRPr="00DA43C5" w:rsidRDefault="3CEDADA6" w:rsidP="6048D79F">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 xml:space="preserve">As of </w:t>
      </w:r>
      <w:proofErr w:type="gramStart"/>
      <w:r w:rsidR="00C82CD3" w:rsidRPr="00DA43C5">
        <w:rPr>
          <w:rFonts w:ascii="Arial" w:hAnsi="Arial" w:cs="Arial"/>
          <w:szCs w:val="24"/>
        </w:rPr>
        <w:t xml:space="preserve">{{ </w:t>
      </w:r>
      <w:proofErr w:type="spellStart"/>
      <w:r w:rsidR="00C82CD3" w:rsidRPr="00DA43C5">
        <w:rPr>
          <w:rFonts w:ascii="Arial" w:hAnsi="Arial" w:cs="Arial"/>
          <w:szCs w:val="24"/>
        </w:rPr>
        <w:t>this</w:t>
      </w:r>
      <w:proofErr w:type="gramEnd"/>
      <w:r w:rsidR="00C82CD3" w:rsidRPr="00DA43C5">
        <w:rPr>
          <w:rFonts w:ascii="Arial" w:hAnsi="Arial" w:cs="Arial"/>
          <w:szCs w:val="24"/>
        </w:rPr>
        <w:t>_quarter_end_</w:t>
      </w:r>
      <w:proofErr w:type="gramStart"/>
      <w:r w:rsidR="00C82CD3" w:rsidRPr="00DA43C5">
        <w:rPr>
          <w:rFonts w:ascii="Arial" w:hAnsi="Arial" w:cs="Arial"/>
          <w:szCs w:val="24"/>
        </w:rPr>
        <w:t>date</w:t>
      </w:r>
      <w:proofErr w:type="spellEnd"/>
      <w:r w:rsidR="00C82CD3" w:rsidRPr="00DA43C5">
        <w:rPr>
          <w:rFonts w:ascii="Arial" w:hAnsi="Arial" w:cs="Arial"/>
          <w:szCs w:val="24"/>
        </w:rPr>
        <w:t xml:space="preserve"> }</w:t>
      </w:r>
      <w:proofErr w:type="gramEnd"/>
      <w:r w:rsidR="00C82CD3" w:rsidRPr="00DA43C5">
        <w:rPr>
          <w:rFonts w:ascii="Arial" w:hAnsi="Arial" w:cs="Arial"/>
          <w:szCs w:val="24"/>
        </w:rPr>
        <w:t>}</w:t>
      </w:r>
      <w:r w:rsidR="68E96AF5" w:rsidRPr="00DA43C5">
        <w:rPr>
          <w:rFonts w:ascii="Arial" w:hAnsi="Arial" w:cs="Arial"/>
        </w:rPr>
        <w:t>, cash</w:t>
      </w:r>
      <w:r w:rsidR="004C6923" w:rsidRPr="00DA43C5">
        <w:rPr>
          <w:rFonts w:ascii="Arial" w:hAnsi="Arial" w:cs="Arial"/>
        </w:rPr>
        <w:t xml:space="preserve"> </w:t>
      </w:r>
      <w:proofErr w:type="gramStart"/>
      <w:r w:rsidR="00F16B4C" w:rsidRPr="00DA43C5">
        <w:rPr>
          <w:rFonts w:ascii="Arial" w:eastAsia="微軟正黑體" w:hAnsi="Arial" w:cs="Arial"/>
          <w:color w:val="000000" w:themeColor="text1"/>
        </w:rPr>
        <w:t xml:space="preserve">{{ </w:t>
      </w:r>
      <w:proofErr w:type="spellStart"/>
      <w:r w:rsidR="00F16B4C" w:rsidRPr="00DA43C5">
        <w:rPr>
          <w:rFonts w:ascii="Arial" w:eastAsia="微軟正黑體" w:hAnsi="Arial" w:cs="Arial"/>
          <w:color w:val="000000" w:themeColor="text1"/>
        </w:rPr>
        <w:t>financial</w:t>
      </w:r>
      <w:proofErr w:type="gramEnd"/>
      <w:r w:rsidR="00F16B4C" w:rsidRPr="00DA43C5">
        <w:rPr>
          <w:rFonts w:ascii="Arial" w:eastAsia="微軟正黑體" w:hAnsi="Arial" w:cs="Arial"/>
          <w:color w:val="000000" w:themeColor="text1"/>
        </w:rPr>
        <w:t>_</w:t>
      </w:r>
      <w:proofErr w:type="gramStart"/>
      <w:r w:rsidR="00D757CB">
        <w:rPr>
          <w:rFonts w:ascii="Arial" w:eastAsia="微軟正黑體" w:hAnsi="Arial" w:cs="Arial" w:hint="eastAsia"/>
          <w:color w:val="000000" w:themeColor="text1"/>
        </w:rPr>
        <w:t>condition</w:t>
      </w:r>
      <w:r w:rsidR="00F16B4C" w:rsidRPr="00DA43C5">
        <w:rPr>
          <w:rFonts w:ascii="Arial" w:eastAsia="微軟正黑體" w:hAnsi="Arial" w:cs="Arial"/>
          <w:color w:val="000000" w:themeColor="text1"/>
        </w:rPr>
        <w:t>.</w:t>
      </w:r>
      <w:r w:rsidR="00D757CB">
        <w:rPr>
          <w:rFonts w:ascii="Arial" w:eastAsia="微軟正黑體" w:hAnsi="Arial" w:cs="Arial" w:hint="eastAsia"/>
          <w:color w:val="000000" w:themeColor="text1"/>
        </w:rPr>
        <w:t>c</w:t>
      </w:r>
      <w:r w:rsidR="00286AE3">
        <w:rPr>
          <w:rFonts w:ascii="Arial" w:eastAsia="微軟正黑體" w:hAnsi="Arial" w:cs="Arial" w:hint="eastAsia"/>
          <w:color w:val="000000" w:themeColor="text1"/>
        </w:rPr>
        <w:t>ash</w:t>
      </w:r>
      <w:proofErr w:type="gramEnd"/>
      <w:r w:rsidR="00F16B4C">
        <w:rPr>
          <w:rFonts w:ascii="Arial" w:eastAsia="微軟正黑體" w:hAnsi="Arial" w:cs="Arial" w:hint="eastAsia"/>
          <w:color w:val="000000" w:themeColor="text1"/>
        </w:rPr>
        <w:t>_</w:t>
      </w:r>
      <w:proofErr w:type="gramStart"/>
      <w:r w:rsidR="00F16B4C">
        <w:rPr>
          <w:rFonts w:ascii="Arial" w:eastAsia="微軟正黑體" w:hAnsi="Arial" w:cs="Arial" w:hint="eastAsia"/>
          <w:color w:val="000000" w:themeColor="text1"/>
        </w:rPr>
        <w:t>qoq</w:t>
      </w:r>
      <w:proofErr w:type="spellEnd"/>
      <w:r w:rsidR="00F16B4C" w:rsidRPr="00DA43C5">
        <w:rPr>
          <w:rFonts w:ascii="Arial" w:eastAsia="微軟正黑體" w:hAnsi="Arial" w:cs="Arial"/>
          <w:color w:val="000000" w:themeColor="text1"/>
        </w:rPr>
        <w:t xml:space="preserve"> }</w:t>
      </w:r>
      <w:proofErr w:type="gramEnd"/>
      <w:r w:rsidR="00F16B4C" w:rsidRPr="00DA43C5">
        <w:rPr>
          <w:rFonts w:ascii="Arial" w:eastAsia="微軟正黑體" w:hAnsi="Arial" w:cs="Arial"/>
          <w:color w:val="000000" w:themeColor="text1"/>
        </w:rPr>
        <w:t>}</w:t>
      </w:r>
      <w:r w:rsidR="68E96AF5" w:rsidRPr="00DA43C5">
        <w:rPr>
          <w:rFonts w:ascii="Arial" w:hAnsi="Arial" w:cs="Arial"/>
        </w:rPr>
        <w:t xml:space="preserve"> from </w:t>
      </w:r>
      <w:proofErr w:type="gramStart"/>
      <w:r w:rsidR="00C82CD3" w:rsidRPr="00DA43C5">
        <w:rPr>
          <w:rFonts w:ascii="Arial" w:hAnsi="Arial" w:cs="Arial"/>
          <w:szCs w:val="24"/>
        </w:rPr>
        <w:t xml:space="preserve">{{ </w:t>
      </w:r>
      <w:proofErr w:type="spellStart"/>
      <w:r w:rsidR="00C82CD3">
        <w:rPr>
          <w:rFonts w:ascii="Arial" w:hAnsi="Arial" w:cs="Arial" w:hint="eastAsia"/>
          <w:szCs w:val="24"/>
        </w:rPr>
        <w:t>previous</w:t>
      </w:r>
      <w:proofErr w:type="gramEnd"/>
      <w:r w:rsidR="00C82CD3" w:rsidRPr="00DA43C5">
        <w:rPr>
          <w:rFonts w:ascii="Arial" w:hAnsi="Arial" w:cs="Arial"/>
          <w:szCs w:val="24"/>
        </w:rPr>
        <w:t>_quarter_end_</w:t>
      </w:r>
      <w:proofErr w:type="gramStart"/>
      <w:r w:rsidR="00C82CD3" w:rsidRPr="00DA43C5">
        <w:rPr>
          <w:rFonts w:ascii="Arial" w:hAnsi="Arial" w:cs="Arial"/>
          <w:szCs w:val="24"/>
        </w:rPr>
        <w:t>date</w:t>
      </w:r>
      <w:proofErr w:type="spellEnd"/>
      <w:r w:rsidR="00C82CD3" w:rsidRPr="00DA43C5">
        <w:rPr>
          <w:rFonts w:ascii="Arial" w:hAnsi="Arial" w:cs="Arial"/>
          <w:szCs w:val="24"/>
        </w:rPr>
        <w:t xml:space="preserve"> }</w:t>
      </w:r>
      <w:proofErr w:type="gramEnd"/>
      <w:r w:rsidR="00C82CD3" w:rsidRPr="00DA43C5">
        <w:rPr>
          <w:rFonts w:ascii="Arial" w:hAnsi="Arial" w:cs="Arial"/>
          <w:szCs w:val="24"/>
        </w:rPr>
        <w:t>}</w:t>
      </w:r>
      <w:r w:rsidR="530DAE93" w:rsidRPr="00DA43C5">
        <w:rPr>
          <w:rFonts w:ascii="Arial" w:hAnsi="Arial" w:cs="Arial"/>
        </w:rPr>
        <w:t>,</w:t>
      </w:r>
      <w:r w:rsidR="68E96AF5" w:rsidRPr="00DA43C5">
        <w:rPr>
          <w:rFonts w:ascii="Arial" w:hAnsi="Arial" w:cs="Arial"/>
        </w:rPr>
        <w:t xml:space="preserve"> to NT$ </w:t>
      </w:r>
      <w:proofErr w:type="gramStart"/>
      <w:r w:rsidR="00D757CB" w:rsidRPr="00DA43C5">
        <w:rPr>
          <w:rFonts w:ascii="Arial" w:eastAsia="微軟正黑體" w:hAnsi="Arial" w:cs="Arial"/>
          <w:color w:val="000000" w:themeColor="text1"/>
        </w:rPr>
        <w:t xml:space="preserve">{{ </w:t>
      </w:r>
      <w:proofErr w:type="spellStart"/>
      <w:r w:rsidR="00D757CB" w:rsidRPr="00DA43C5">
        <w:rPr>
          <w:rFonts w:ascii="Arial" w:eastAsia="微軟正黑體" w:hAnsi="Arial" w:cs="Arial"/>
          <w:color w:val="000000" w:themeColor="text1"/>
        </w:rPr>
        <w:t>financial</w:t>
      </w:r>
      <w:proofErr w:type="gramEnd"/>
      <w:r w:rsidR="00D757CB" w:rsidRPr="00DA43C5">
        <w:rPr>
          <w:rFonts w:ascii="Arial" w:eastAsia="微軟正黑體" w:hAnsi="Arial" w:cs="Arial"/>
          <w:color w:val="000000" w:themeColor="text1"/>
        </w:rPr>
        <w:t>_</w:t>
      </w:r>
      <w:proofErr w:type="gramStart"/>
      <w:r w:rsidR="00D757CB">
        <w:rPr>
          <w:rFonts w:ascii="Arial" w:eastAsia="微軟正黑體" w:hAnsi="Arial" w:cs="Arial" w:hint="eastAsia"/>
          <w:color w:val="000000" w:themeColor="text1"/>
        </w:rPr>
        <w:t>condition</w:t>
      </w:r>
      <w:r w:rsidR="00D757CB" w:rsidRPr="00DA43C5">
        <w:rPr>
          <w:rFonts w:ascii="Arial" w:eastAsia="微軟正黑體" w:hAnsi="Arial" w:cs="Arial"/>
          <w:color w:val="000000" w:themeColor="text1"/>
        </w:rPr>
        <w:t>.</w:t>
      </w:r>
      <w:r w:rsidR="00286AE3">
        <w:rPr>
          <w:rFonts w:ascii="Arial" w:eastAsia="微軟正黑體" w:hAnsi="Arial" w:cs="Arial" w:hint="eastAsia"/>
          <w:color w:val="000000" w:themeColor="text1"/>
        </w:rPr>
        <w:t>cash</w:t>
      </w:r>
      <w:proofErr w:type="spellEnd"/>
      <w:proofErr w:type="gramEnd"/>
      <w:r w:rsidR="00D757CB" w:rsidRPr="00DA43C5">
        <w:rPr>
          <w:rFonts w:ascii="Arial" w:eastAsia="微軟正黑體" w:hAnsi="Arial" w:cs="Arial"/>
          <w:color w:val="000000" w:themeColor="text1"/>
        </w:rPr>
        <w:t xml:space="preserve"> }}</w:t>
      </w:r>
      <w:r w:rsidR="6B80B90D" w:rsidRPr="00DA43C5">
        <w:rPr>
          <w:rFonts w:ascii="Arial" w:hAnsi="Arial" w:cs="Arial"/>
        </w:rPr>
        <w:t>.</w:t>
      </w:r>
    </w:p>
    <w:p w14:paraId="5A0E9E48" w14:textId="7048CC3F" w:rsidR="00FE607F" w:rsidRPr="00DA43C5" w:rsidRDefault="36A838A1" w:rsidP="001B28B5">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Total c</w:t>
      </w:r>
      <w:r w:rsidR="58A19B7A" w:rsidRPr="00DA43C5">
        <w:rPr>
          <w:rFonts w:ascii="Arial" w:hAnsi="Arial" w:cs="Arial"/>
        </w:rPr>
        <w:t xml:space="preserve">urrent assets including cash </w:t>
      </w:r>
      <w:r w:rsidR="65560061" w:rsidRPr="00DA43C5">
        <w:rPr>
          <w:rFonts w:ascii="Arial" w:hAnsi="Arial" w:cs="Arial"/>
        </w:rPr>
        <w:t>totaled</w:t>
      </w:r>
      <w:r w:rsidR="3172209B" w:rsidRPr="00DA43C5">
        <w:rPr>
          <w:rFonts w:ascii="Arial" w:hAnsi="Arial" w:cs="Arial"/>
        </w:rPr>
        <w:t xml:space="preserve"> NT$ </w:t>
      </w:r>
      <w:proofErr w:type="gramStart"/>
      <w:r w:rsidR="00286AE3" w:rsidRPr="00DA43C5">
        <w:rPr>
          <w:rFonts w:ascii="Arial" w:eastAsia="微軟正黑體" w:hAnsi="Arial" w:cs="Arial"/>
          <w:color w:val="000000" w:themeColor="text1"/>
        </w:rPr>
        <w:t xml:space="preserve">{{ </w:t>
      </w:r>
      <w:proofErr w:type="spellStart"/>
      <w:r w:rsidR="00286AE3" w:rsidRPr="00DA43C5">
        <w:rPr>
          <w:rFonts w:ascii="Arial" w:eastAsia="微軟正黑體" w:hAnsi="Arial" w:cs="Arial"/>
          <w:color w:val="000000" w:themeColor="text1"/>
        </w:rPr>
        <w:t>financial</w:t>
      </w:r>
      <w:proofErr w:type="gramEnd"/>
      <w:r w:rsidR="00286AE3" w:rsidRPr="00DA43C5">
        <w:rPr>
          <w:rFonts w:ascii="Arial" w:eastAsia="微軟正黑體" w:hAnsi="Arial" w:cs="Arial"/>
          <w:color w:val="000000" w:themeColor="text1"/>
        </w:rPr>
        <w:t>_</w:t>
      </w:r>
      <w:proofErr w:type="gramStart"/>
      <w:r w:rsidR="00286AE3">
        <w:rPr>
          <w:rFonts w:ascii="Arial" w:eastAsia="微軟正黑體" w:hAnsi="Arial" w:cs="Arial" w:hint="eastAsia"/>
          <w:color w:val="000000" w:themeColor="text1"/>
        </w:rPr>
        <w:t>condition</w:t>
      </w:r>
      <w:r w:rsidR="00286AE3" w:rsidRPr="00DA43C5">
        <w:rPr>
          <w:rFonts w:ascii="Arial" w:eastAsia="微軟正黑體" w:hAnsi="Arial" w:cs="Arial"/>
          <w:color w:val="000000" w:themeColor="text1"/>
        </w:rPr>
        <w:t>.</w:t>
      </w:r>
      <w:r w:rsidR="00286AE3">
        <w:rPr>
          <w:rFonts w:ascii="Arial" w:eastAsia="微軟正黑體" w:hAnsi="Arial" w:cs="Arial" w:hint="eastAsia"/>
          <w:color w:val="000000" w:themeColor="text1"/>
        </w:rPr>
        <w:t>total</w:t>
      </w:r>
      <w:proofErr w:type="gramEnd"/>
      <w:r w:rsidR="00286AE3">
        <w:rPr>
          <w:rFonts w:ascii="Arial" w:eastAsia="微軟正黑體" w:hAnsi="Arial" w:cs="Arial" w:hint="eastAsia"/>
          <w:color w:val="000000" w:themeColor="text1"/>
        </w:rPr>
        <w:t>_current_</w:t>
      </w:r>
      <w:proofErr w:type="gramStart"/>
      <w:r w:rsidR="00286AE3">
        <w:rPr>
          <w:rFonts w:ascii="Arial" w:eastAsia="微軟正黑體" w:hAnsi="Arial" w:cs="Arial" w:hint="eastAsia"/>
          <w:color w:val="000000" w:themeColor="text1"/>
        </w:rPr>
        <w:t>asset</w:t>
      </w:r>
      <w:r w:rsidR="00611D08">
        <w:rPr>
          <w:rFonts w:ascii="Arial" w:eastAsia="微軟正黑體" w:hAnsi="Arial" w:cs="Arial" w:hint="eastAsia"/>
          <w:color w:val="000000" w:themeColor="text1"/>
        </w:rPr>
        <w:t>s</w:t>
      </w:r>
      <w:proofErr w:type="spellEnd"/>
      <w:r w:rsidR="00286AE3" w:rsidRPr="00DA43C5">
        <w:rPr>
          <w:rFonts w:ascii="Arial" w:eastAsia="微軟正黑體" w:hAnsi="Arial" w:cs="Arial"/>
          <w:color w:val="000000" w:themeColor="text1"/>
        </w:rPr>
        <w:t xml:space="preserve"> }</w:t>
      </w:r>
      <w:proofErr w:type="gramEnd"/>
      <w:r w:rsidR="00286AE3" w:rsidRPr="00DA43C5">
        <w:rPr>
          <w:rFonts w:ascii="Arial" w:eastAsia="微軟正黑體" w:hAnsi="Arial" w:cs="Arial"/>
          <w:color w:val="000000" w:themeColor="text1"/>
        </w:rPr>
        <w:t>}</w:t>
      </w:r>
      <w:r w:rsidR="3172209B" w:rsidRPr="00DA43C5">
        <w:rPr>
          <w:rFonts w:ascii="Arial" w:hAnsi="Arial" w:cs="Arial"/>
        </w:rPr>
        <w:t xml:space="preserve">, with </w:t>
      </w:r>
      <w:proofErr w:type="gramStart"/>
      <w:r w:rsidR="00286AE3" w:rsidRPr="00DA43C5">
        <w:rPr>
          <w:rFonts w:ascii="Arial" w:eastAsia="微軟正黑體" w:hAnsi="Arial" w:cs="Arial"/>
          <w:color w:val="000000" w:themeColor="text1"/>
        </w:rPr>
        <w:t xml:space="preserve">{{ </w:t>
      </w:r>
      <w:proofErr w:type="spellStart"/>
      <w:r w:rsidR="00286AE3" w:rsidRPr="00DA43C5">
        <w:rPr>
          <w:rFonts w:ascii="Arial" w:eastAsia="微軟正黑體" w:hAnsi="Arial" w:cs="Arial"/>
          <w:color w:val="000000" w:themeColor="text1"/>
        </w:rPr>
        <w:t>financial</w:t>
      </w:r>
      <w:proofErr w:type="gramEnd"/>
      <w:r w:rsidR="00286AE3" w:rsidRPr="00DA43C5">
        <w:rPr>
          <w:rFonts w:ascii="Arial" w:eastAsia="微軟正黑體" w:hAnsi="Arial" w:cs="Arial"/>
          <w:color w:val="000000" w:themeColor="text1"/>
        </w:rPr>
        <w:t>_</w:t>
      </w:r>
      <w:proofErr w:type="gramStart"/>
      <w:r w:rsidR="00286AE3">
        <w:rPr>
          <w:rFonts w:ascii="Arial" w:eastAsia="微軟正黑體" w:hAnsi="Arial" w:cs="Arial" w:hint="eastAsia"/>
          <w:color w:val="000000" w:themeColor="text1"/>
        </w:rPr>
        <w:t>condition</w:t>
      </w:r>
      <w:r w:rsidR="00286AE3" w:rsidRPr="00DA43C5">
        <w:rPr>
          <w:rFonts w:ascii="Arial" w:eastAsia="微軟正黑體" w:hAnsi="Arial" w:cs="Arial"/>
          <w:color w:val="000000" w:themeColor="text1"/>
        </w:rPr>
        <w:t>.</w:t>
      </w:r>
      <w:r w:rsidR="00286AE3">
        <w:rPr>
          <w:rFonts w:ascii="Arial" w:eastAsia="微軟正黑體" w:hAnsi="Arial" w:cs="Arial" w:hint="eastAsia"/>
          <w:color w:val="000000" w:themeColor="text1"/>
        </w:rPr>
        <w:t>total</w:t>
      </w:r>
      <w:proofErr w:type="gramEnd"/>
      <w:r w:rsidR="00286AE3">
        <w:rPr>
          <w:rFonts w:ascii="Arial" w:eastAsia="微軟正黑體" w:hAnsi="Arial" w:cs="Arial" w:hint="eastAsia"/>
          <w:color w:val="000000" w:themeColor="text1"/>
        </w:rPr>
        <w:t>_current_assets_</w:t>
      </w:r>
      <w:proofErr w:type="gramStart"/>
      <w:r w:rsidR="00286AE3">
        <w:rPr>
          <w:rFonts w:ascii="Arial" w:eastAsia="微軟正黑體" w:hAnsi="Arial" w:cs="Arial" w:hint="eastAsia"/>
          <w:color w:val="000000" w:themeColor="text1"/>
        </w:rPr>
        <w:t>qoq</w:t>
      </w:r>
      <w:proofErr w:type="spellEnd"/>
      <w:r w:rsidR="00286AE3" w:rsidRPr="00DA43C5">
        <w:rPr>
          <w:rFonts w:ascii="Arial" w:eastAsia="微軟正黑體" w:hAnsi="Arial" w:cs="Arial"/>
          <w:color w:val="000000" w:themeColor="text1"/>
        </w:rPr>
        <w:t xml:space="preserve"> }</w:t>
      </w:r>
      <w:proofErr w:type="gramEnd"/>
      <w:r w:rsidR="00286AE3" w:rsidRPr="00DA43C5">
        <w:rPr>
          <w:rFonts w:ascii="Arial" w:eastAsia="微軟正黑體" w:hAnsi="Arial" w:cs="Arial"/>
          <w:color w:val="000000" w:themeColor="text1"/>
        </w:rPr>
        <w:t>}</w:t>
      </w:r>
      <w:r w:rsidR="3172209B" w:rsidRPr="00DA43C5">
        <w:rPr>
          <w:rFonts w:ascii="Arial" w:hAnsi="Arial" w:cs="Arial"/>
        </w:rPr>
        <w:t xml:space="preserve"> from</w:t>
      </w:r>
      <w:r w:rsidR="001B28B5" w:rsidRPr="00DA43C5">
        <w:rPr>
          <w:rFonts w:ascii="Arial" w:hAnsi="Arial" w:cs="Arial"/>
        </w:rPr>
        <w:t xml:space="preserve"> </w:t>
      </w:r>
      <w:proofErr w:type="gramStart"/>
      <w:r w:rsidR="009A2101" w:rsidRPr="00DA43C5">
        <w:rPr>
          <w:rFonts w:ascii="Arial" w:hAnsi="Arial" w:cs="Arial"/>
          <w:szCs w:val="24"/>
        </w:rPr>
        <w:t xml:space="preserve">{{ </w:t>
      </w:r>
      <w:proofErr w:type="spellStart"/>
      <w:r w:rsidR="009A2101">
        <w:rPr>
          <w:rFonts w:ascii="Arial" w:hAnsi="Arial" w:cs="Arial" w:hint="eastAsia"/>
          <w:szCs w:val="24"/>
        </w:rPr>
        <w:t>previous</w:t>
      </w:r>
      <w:proofErr w:type="gramEnd"/>
      <w:r w:rsidR="009A2101" w:rsidRPr="00DA43C5">
        <w:rPr>
          <w:rFonts w:ascii="Arial" w:hAnsi="Arial" w:cs="Arial"/>
          <w:szCs w:val="24"/>
        </w:rPr>
        <w:t>_quarter_end_</w:t>
      </w:r>
      <w:proofErr w:type="gramStart"/>
      <w:r w:rsidR="009A2101" w:rsidRPr="00DA43C5">
        <w:rPr>
          <w:rFonts w:ascii="Arial" w:hAnsi="Arial" w:cs="Arial"/>
          <w:szCs w:val="24"/>
        </w:rPr>
        <w:t>date</w:t>
      </w:r>
      <w:proofErr w:type="spellEnd"/>
      <w:r w:rsidR="009A2101" w:rsidRPr="00DA43C5">
        <w:rPr>
          <w:rFonts w:ascii="Arial" w:hAnsi="Arial" w:cs="Arial"/>
          <w:szCs w:val="24"/>
        </w:rPr>
        <w:t xml:space="preserve"> }</w:t>
      </w:r>
      <w:proofErr w:type="gramEnd"/>
      <w:r w:rsidR="009A2101" w:rsidRPr="00DA43C5">
        <w:rPr>
          <w:rFonts w:ascii="Arial" w:hAnsi="Arial" w:cs="Arial"/>
          <w:szCs w:val="24"/>
        </w:rPr>
        <w:t>}</w:t>
      </w:r>
      <w:r w:rsidR="007E47F2" w:rsidRPr="00DA43C5">
        <w:rPr>
          <w:rFonts w:ascii="Arial" w:hAnsi="Arial" w:cs="Arial"/>
        </w:rPr>
        <w:t>.</w:t>
      </w:r>
    </w:p>
    <w:p w14:paraId="58ED06D8" w14:textId="1ACBE406" w:rsidR="0006534A" w:rsidRPr="00DA43C5" w:rsidRDefault="68E96AF5" w:rsidP="0006534A">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Total current</w:t>
      </w:r>
      <w:r w:rsidR="6B80B90D" w:rsidRPr="00DA43C5">
        <w:rPr>
          <w:rFonts w:ascii="Arial" w:hAnsi="Arial" w:cs="Arial"/>
        </w:rPr>
        <w:t xml:space="preserve"> liab</w:t>
      </w:r>
      <w:r w:rsidR="4CA2A9E2" w:rsidRPr="00DA43C5">
        <w:rPr>
          <w:rFonts w:ascii="Arial" w:hAnsi="Arial" w:cs="Arial"/>
        </w:rPr>
        <w:t xml:space="preserve">ilities </w:t>
      </w:r>
      <w:proofErr w:type="gramStart"/>
      <w:r w:rsidR="00611D08" w:rsidRPr="00DA43C5">
        <w:rPr>
          <w:rFonts w:ascii="Arial" w:eastAsia="微軟正黑體" w:hAnsi="Arial" w:cs="Arial"/>
          <w:color w:val="000000" w:themeColor="text1"/>
        </w:rPr>
        <w:t xml:space="preserve">{{ </w:t>
      </w:r>
      <w:proofErr w:type="spellStart"/>
      <w:r w:rsidR="00611D08" w:rsidRPr="00DA43C5">
        <w:rPr>
          <w:rFonts w:ascii="Arial" w:eastAsia="微軟正黑體" w:hAnsi="Arial" w:cs="Arial"/>
          <w:color w:val="000000" w:themeColor="text1"/>
        </w:rPr>
        <w:t>financial</w:t>
      </w:r>
      <w:proofErr w:type="gramEnd"/>
      <w:r w:rsidR="00611D08" w:rsidRPr="00DA43C5">
        <w:rPr>
          <w:rFonts w:ascii="Arial" w:eastAsia="微軟正黑體" w:hAnsi="Arial" w:cs="Arial"/>
          <w:color w:val="000000" w:themeColor="text1"/>
        </w:rPr>
        <w:t>_</w:t>
      </w:r>
      <w:proofErr w:type="gramStart"/>
      <w:r w:rsidR="00611D08">
        <w:rPr>
          <w:rFonts w:ascii="Arial" w:eastAsia="微軟正黑體" w:hAnsi="Arial" w:cs="Arial" w:hint="eastAsia"/>
          <w:color w:val="000000" w:themeColor="text1"/>
        </w:rPr>
        <w:t>condition</w:t>
      </w:r>
      <w:r w:rsidR="00611D08" w:rsidRPr="00DA43C5">
        <w:rPr>
          <w:rFonts w:ascii="Arial" w:eastAsia="微軟正黑體" w:hAnsi="Arial" w:cs="Arial"/>
          <w:color w:val="000000" w:themeColor="text1"/>
        </w:rPr>
        <w:t>.</w:t>
      </w:r>
      <w:r w:rsidR="00611D08">
        <w:rPr>
          <w:rFonts w:ascii="Arial" w:eastAsia="微軟正黑體" w:hAnsi="Arial" w:cs="Arial" w:hint="eastAsia"/>
          <w:color w:val="000000" w:themeColor="text1"/>
        </w:rPr>
        <w:t>total</w:t>
      </w:r>
      <w:proofErr w:type="gramEnd"/>
      <w:r w:rsidR="00611D08">
        <w:rPr>
          <w:rFonts w:ascii="Arial" w:eastAsia="微軟正黑體" w:hAnsi="Arial" w:cs="Arial" w:hint="eastAsia"/>
          <w:color w:val="000000" w:themeColor="text1"/>
        </w:rPr>
        <w:t>_current_liabilities_</w:t>
      </w:r>
      <w:proofErr w:type="gramStart"/>
      <w:r w:rsidR="00880A14">
        <w:rPr>
          <w:rFonts w:ascii="Arial" w:eastAsia="微軟正黑體" w:hAnsi="Arial" w:cs="Arial" w:hint="eastAsia"/>
          <w:color w:val="000000" w:themeColor="text1"/>
        </w:rPr>
        <w:t>qoq</w:t>
      </w:r>
      <w:proofErr w:type="spellEnd"/>
      <w:r w:rsidR="00611D08" w:rsidRPr="00DA43C5">
        <w:rPr>
          <w:rFonts w:ascii="Arial" w:eastAsia="微軟正黑體" w:hAnsi="Arial" w:cs="Arial"/>
          <w:color w:val="000000" w:themeColor="text1"/>
        </w:rPr>
        <w:t xml:space="preserve"> }</w:t>
      </w:r>
      <w:proofErr w:type="gramEnd"/>
      <w:r w:rsidR="00611D08" w:rsidRPr="00DA43C5">
        <w:rPr>
          <w:rFonts w:ascii="Arial" w:eastAsia="微軟正黑體" w:hAnsi="Arial" w:cs="Arial"/>
          <w:color w:val="000000" w:themeColor="text1"/>
        </w:rPr>
        <w:t>}</w:t>
      </w:r>
      <w:r w:rsidR="3CEDADA6" w:rsidRPr="00DA43C5">
        <w:rPr>
          <w:rFonts w:ascii="Arial" w:hAnsi="Arial" w:cs="Arial"/>
        </w:rPr>
        <w:t xml:space="preserve"> from </w:t>
      </w:r>
      <w:proofErr w:type="gramStart"/>
      <w:r w:rsidR="009A2101" w:rsidRPr="00DA43C5">
        <w:rPr>
          <w:rFonts w:ascii="Arial" w:hAnsi="Arial" w:cs="Arial"/>
          <w:szCs w:val="24"/>
        </w:rPr>
        <w:t xml:space="preserve">{{ </w:t>
      </w:r>
      <w:proofErr w:type="spellStart"/>
      <w:r w:rsidR="009A2101">
        <w:rPr>
          <w:rFonts w:ascii="Arial" w:hAnsi="Arial" w:cs="Arial" w:hint="eastAsia"/>
          <w:szCs w:val="24"/>
        </w:rPr>
        <w:t>previous</w:t>
      </w:r>
      <w:proofErr w:type="gramEnd"/>
      <w:r w:rsidR="009A2101" w:rsidRPr="00DA43C5">
        <w:rPr>
          <w:rFonts w:ascii="Arial" w:hAnsi="Arial" w:cs="Arial"/>
          <w:szCs w:val="24"/>
        </w:rPr>
        <w:t>_quarter_end_</w:t>
      </w:r>
      <w:proofErr w:type="gramStart"/>
      <w:r w:rsidR="009A2101" w:rsidRPr="00DA43C5">
        <w:rPr>
          <w:rFonts w:ascii="Arial" w:hAnsi="Arial" w:cs="Arial"/>
          <w:szCs w:val="24"/>
        </w:rPr>
        <w:t>date</w:t>
      </w:r>
      <w:proofErr w:type="spellEnd"/>
      <w:r w:rsidR="009A2101" w:rsidRPr="00DA43C5">
        <w:rPr>
          <w:rFonts w:ascii="Arial" w:hAnsi="Arial" w:cs="Arial"/>
          <w:szCs w:val="24"/>
        </w:rPr>
        <w:t xml:space="preserve"> }</w:t>
      </w:r>
      <w:proofErr w:type="gramEnd"/>
      <w:r w:rsidR="009A2101" w:rsidRPr="00DA43C5">
        <w:rPr>
          <w:rFonts w:ascii="Arial" w:hAnsi="Arial" w:cs="Arial"/>
          <w:szCs w:val="24"/>
        </w:rPr>
        <w:t>}</w:t>
      </w:r>
      <w:r w:rsidR="530DAE93" w:rsidRPr="00DA43C5">
        <w:rPr>
          <w:rFonts w:ascii="Arial" w:hAnsi="Arial" w:cs="Arial"/>
        </w:rPr>
        <w:t>,</w:t>
      </w:r>
      <w:r w:rsidR="6EA29777" w:rsidRPr="00DA43C5">
        <w:rPr>
          <w:rFonts w:ascii="Arial" w:hAnsi="Arial" w:cs="Arial"/>
        </w:rPr>
        <w:t xml:space="preserve"> to NT$ </w:t>
      </w:r>
      <w:proofErr w:type="gramStart"/>
      <w:r w:rsidR="00611D08" w:rsidRPr="00DA43C5">
        <w:rPr>
          <w:rFonts w:ascii="Arial" w:eastAsia="微軟正黑體" w:hAnsi="Arial" w:cs="Arial"/>
          <w:color w:val="000000" w:themeColor="text1"/>
        </w:rPr>
        <w:t xml:space="preserve">{{ </w:t>
      </w:r>
      <w:proofErr w:type="spellStart"/>
      <w:r w:rsidR="00611D08" w:rsidRPr="00DA43C5">
        <w:rPr>
          <w:rFonts w:ascii="Arial" w:eastAsia="微軟正黑體" w:hAnsi="Arial" w:cs="Arial"/>
          <w:color w:val="000000" w:themeColor="text1"/>
        </w:rPr>
        <w:t>financial</w:t>
      </w:r>
      <w:proofErr w:type="gramEnd"/>
      <w:r w:rsidR="00611D08" w:rsidRPr="00DA43C5">
        <w:rPr>
          <w:rFonts w:ascii="Arial" w:eastAsia="微軟正黑體" w:hAnsi="Arial" w:cs="Arial"/>
          <w:color w:val="000000" w:themeColor="text1"/>
        </w:rPr>
        <w:t>_</w:t>
      </w:r>
      <w:proofErr w:type="gramStart"/>
      <w:r w:rsidR="00611D08">
        <w:rPr>
          <w:rFonts w:ascii="Arial" w:eastAsia="微軟正黑體" w:hAnsi="Arial" w:cs="Arial" w:hint="eastAsia"/>
          <w:color w:val="000000" w:themeColor="text1"/>
        </w:rPr>
        <w:t>condition</w:t>
      </w:r>
      <w:r w:rsidR="00611D08" w:rsidRPr="00DA43C5">
        <w:rPr>
          <w:rFonts w:ascii="Arial" w:eastAsia="微軟正黑體" w:hAnsi="Arial" w:cs="Arial"/>
          <w:color w:val="000000" w:themeColor="text1"/>
        </w:rPr>
        <w:t>.</w:t>
      </w:r>
      <w:r w:rsidR="00BA139F" w:rsidRPr="00BA139F">
        <w:rPr>
          <w:rFonts w:ascii="Arial" w:eastAsia="微軟正黑體" w:hAnsi="Arial" w:cs="Arial"/>
          <w:color w:val="000000" w:themeColor="text1"/>
        </w:rPr>
        <w:t>total</w:t>
      </w:r>
      <w:proofErr w:type="gramEnd"/>
      <w:r w:rsidR="00BA139F" w:rsidRPr="00BA139F">
        <w:rPr>
          <w:rFonts w:ascii="Arial" w:eastAsia="微軟正黑體" w:hAnsi="Arial" w:cs="Arial"/>
          <w:color w:val="000000" w:themeColor="text1"/>
        </w:rPr>
        <w:t>_current_</w:t>
      </w:r>
      <w:proofErr w:type="gramStart"/>
      <w:r w:rsidR="00BA139F" w:rsidRPr="00BA139F">
        <w:rPr>
          <w:rFonts w:ascii="Arial" w:eastAsia="微軟正黑體" w:hAnsi="Arial" w:cs="Arial"/>
          <w:color w:val="000000" w:themeColor="text1"/>
        </w:rPr>
        <w:t>liabilities</w:t>
      </w:r>
      <w:proofErr w:type="spellEnd"/>
      <w:r w:rsidR="00611D08" w:rsidRPr="00DA43C5">
        <w:rPr>
          <w:rFonts w:ascii="Arial" w:eastAsia="微軟正黑體" w:hAnsi="Arial" w:cs="Arial"/>
          <w:color w:val="000000" w:themeColor="text1"/>
        </w:rPr>
        <w:t xml:space="preserve"> }</w:t>
      </w:r>
      <w:proofErr w:type="gramEnd"/>
      <w:r w:rsidR="00611D08" w:rsidRPr="00DA43C5">
        <w:rPr>
          <w:rFonts w:ascii="Arial" w:eastAsia="微軟正黑體" w:hAnsi="Arial" w:cs="Arial"/>
          <w:color w:val="000000" w:themeColor="text1"/>
        </w:rPr>
        <w:t>}</w:t>
      </w:r>
      <w:r w:rsidR="0006534A" w:rsidRPr="00DA43C5">
        <w:rPr>
          <w:rFonts w:ascii="Arial" w:hAnsi="Arial" w:cs="Arial"/>
        </w:rPr>
        <w:t>.</w:t>
      </w:r>
    </w:p>
    <w:p w14:paraId="4CA91005" w14:textId="01E5983D" w:rsidR="00BF7560" w:rsidRPr="00DA43C5" w:rsidRDefault="009B5060" w:rsidP="00537934">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The n</w:t>
      </w:r>
      <w:r w:rsidR="007D5877" w:rsidRPr="00DA43C5">
        <w:rPr>
          <w:rFonts w:ascii="Arial" w:hAnsi="Arial" w:cs="Arial"/>
        </w:rPr>
        <w:t>et w</w:t>
      </w:r>
      <w:r w:rsidR="00AD2298" w:rsidRPr="00DA43C5">
        <w:rPr>
          <w:rFonts w:ascii="Arial" w:hAnsi="Arial" w:cs="Arial"/>
        </w:rPr>
        <w:t>orking capital was NT$</w:t>
      </w:r>
      <w:r w:rsidR="00F5540E" w:rsidRPr="00DA43C5">
        <w:rPr>
          <w:rFonts w:ascii="Arial" w:hAnsi="Arial" w:cs="Arial"/>
        </w:rPr>
        <w:t xml:space="preserve"> </w:t>
      </w:r>
      <w:proofErr w:type="gramStart"/>
      <w:r w:rsidR="00611D08" w:rsidRPr="00611D08">
        <w:rPr>
          <w:rFonts w:ascii="Arial" w:hAnsi="Arial" w:cs="Arial"/>
        </w:rPr>
        <w:t xml:space="preserve">{{ </w:t>
      </w:r>
      <w:proofErr w:type="spellStart"/>
      <w:r w:rsidR="00611D08" w:rsidRPr="00611D08">
        <w:rPr>
          <w:rFonts w:ascii="Arial" w:hAnsi="Arial" w:cs="Arial"/>
        </w:rPr>
        <w:t>financial_condition.</w:t>
      </w:r>
      <w:r w:rsidR="00611D08">
        <w:rPr>
          <w:rFonts w:ascii="Arial" w:hAnsi="Arial" w:cs="Arial" w:hint="eastAsia"/>
        </w:rPr>
        <w:t>net</w:t>
      </w:r>
      <w:proofErr w:type="gramEnd"/>
      <w:r w:rsidR="00611D08">
        <w:rPr>
          <w:rFonts w:ascii="Arial" w:hAnsi="Arial" w:cs="Arial" w:hint="eastAsia"/>
        </w:rPr>
        <w:t>_working_</w:t>
      </w:r>
      <w:proofErr w:type="gramStart"/>
      <w:r w:rsidR="00611D08">
        <w:rPr>
          <w:rFonts w:ascii="Arial" w:hAnsi="Arial" w:cs="Arial" w:hint="eastAsia"/>
        </w:rPr>
        <w:t>capital</w:t>
      </w:r>
      <w:proofErr w:type="spellEnd"/>
      <w:r w:rsidR="00611D08" w:rsidRPr="00611D08">
        <w:rPr>
          <w:rFonts w:ascii="Arial" w:hAnsi="Arial" w:cs="Arial"/>
        </w:rPr>
        <w:t xml:space="preserve"> }</w:t>
      </w:r>
      <w:proofErr w:type="gramEnd"/>
      <w:r w:rsidR="00611D08" w:rsidRPr="00611D08">
        <w:rPr>
          <w:rFonts w:ascii="Arial" w:hAnsi="Arial" w:cs="Arial"/>
        </w:rPr>
        <w:t>}</w:t>
      </w:r>
      <w:r w:rsidR="00A94F5C" w:rsidRPr="00DA43C5">
        <w:rPr>
          <w:rFonts w:ascii="Arial" w:hAnsi="Arial" w:cs="Arial"/>
        </w:rPr>
        <w:t xml:space="preserve"> and </w:t>
      </w:r>
      <w:r w:rsidR="00A74DEA" w:rsidRPr="00DA43C5">
        <w:rPr>
          <w:rFonts w:ascii="Arial" w:hAnsi="Arial" w:cs="Arial"/>
        </w:rPr>
        <w:t xml:space="preserve">the </w:t>
      </w:r>
      <w:r w:rsidR="004110F0" w:rsidRPr="00DA43C5">
        <w:rPr>
          <w:rFonts w:ascii="Arial" w:hAnsi="Arial" w:cs="Arial"/>
        </w:rPr>
        <w:t xml:space="preserve">current ratio </w:t>
      </w:r>
      <w:r w:rsidR="006B1412" w:rsidRPr="00DA43C5">
        <w:rPr>
          <w:rFonts w:ascii="Arial" w:hAnsi="Arial" w:cs="Arial"/>
        </w:rPr>
        <w:t xml:space="preserve">was </w:t>
      </w:r>
      <w:proofErr w:type="gramStart"/>
      <w:r w:rsidR="00611D08" w:rsidRPr="00611D08">
        <w:rPr>
          <w:rFonts w:ascii="Arial" w:hAnsi="Arial" w:cs="Arial"/>
        </w:rPr>
        <w:t xml:space="preserve">{{ </w:t>
      </w:r>
      <w:proofErr w:type="spellStart"/>
      <w:r w:rsidR="00611D08" w:rsidRPr="00611D08">
        <w:rPr>
          <w:rFonts w:ascii="Arial" w:hAnsi="Arial" w:cs="Arial"/>
        </w:rPr>
        <w:t>financial</w:t>
      </w:r>
      <w:proofErr w:type="gramEnd"/>
      <w:r w:rsidR="00611D08" w:rsidRPr="00611D08">
        <w:rPr>
          <w:rFonts w:ascii="Arial" w:hAnsi="Arial" w:cs="Arial"/>
        </w:rPr>
        <w:t>_</w:t>
      </w:r>
      <w:proofErr w:type="gramStart"/>
      <w:r w:rsidR="00611D08" w:rsidRPr="00611D08">
        <w:rPr>
          <w:rFonts w:ascii="Arial" w:hAnsi="Arial" w:cs="Arial"/>
        </w:rPr>
        <w:t>condition.</w:t>
      </w:r>
      <w:r w:rsidR="00611D08">
        <w:rPr>
          <w:rFonts w:ascii="Arial" w:hAnsi="Arial" w:cs="Arial" w:hint="eastAsia"/>
        </w:rPr>
        <w:t>current</w:t>
      </w:r>
      <w:proofErr w:type="gramEnd"/>
      <w:r w:rsidR="00611D08">
        <w:rPr>
          <w:rFonts w:ascii="Arial" w:hAnsi="Arial" w:cs="Arial" w:hint="eastAsia"/>
        </w:rPr>
        <w:t>_</w:t>
      </w:r>
      <w:proofErr w:type="gramStart"/>
      <w:r w:rsidR="00611D08">
        <w:rPr>
          <w:rFonts w:ascii="Arial" w:hAnsi="Arial" w:cs="Arial" w:hint="eastAsia"/>
        </w:rPr>
        <w:t>ratio</w:t>
      </w:r>
      <w:proofErr w:type="spellEnd"/>
      <w:r w:rsidR="00611D08" w:rsidRPr="00611D08">
        <w:rPr>
          <w:rFonts w:ascii="Arial" w:hAnsi="Arial" w:cs="Arial"/>
        </w:rPr>
        <w:t xml:space="preserve"> }}</w:t>
      </w:r>
      <w:r w:rsidR="00611D08">
        <w:rPr>
          <w:rFonts w:ascii="Arial" w:hAnsi="Arial" w:cs="Arial" w:hint="eastAsia"/>
        </w:rPr>
        <w:t>x</w:t>
      </w:r>
      <w:r w:rsidR="007D5877" w:rsidRPr="00DA43C5">
        <w:rPr>
          <w:rFonts w:ascii="Arial" w:hAnsi="Arial" w:cs="Arial"/>
        </w:rPr>
        <w:t>.</w:t>
      </w:r>
      <w:proofErr w:type="gramEnd"/>
    </w:p>
    <w:p w14:paraId="3C9DAC3D" w14:textId="77777777" w:rsidR="00A83C9D" w:rsidRPr="00DA43C5" w:rsidRDefault="00A83C9D" w:rsidP="00496FBB">
      <w:pPr>
        <w:pStyle w:val="af2"/>
        <w:adjustRightInd w:val="0"/>
        <w:snapToGrid w:val="0"/>
        <w:spacing w:beforeLines="20" w:before="48"/>
        <w:ind w:leftChars="0" w:left="340"/>
        <w:jc w:val="both"/>
        <w:rPr>
          <w:rFonts w:ascii="Arial" w:hAnsi="Arial" w:cs="Arial"/>
        </w:rPr>
      </w:pPr>
    </w:p>
    <w:p w14:paraId="0AC1AAAC" w14:textId="77777777" w:rsidR="00A9534B" w:rsidRPr="00DA43C5" w:rsidRDefault="25853FDA" w:rsidP="5F9F7860">
      <w:pPr>
        <w:pStyle w:val="af2"/>
        <w:adjustRightInd w:val="0"/>
        <w:snapToGrid w:val="0"/>
        <w:ind w:leftChars="0" w:left="0"/>
        <w:jc w:val="both"/>
        <w:rPr>
          <w:rFonts w:ascii="Arial" w:hAnsi="Arial" w:cs="Arial"/>
          <w:u w:val="single"/>
        </w:rPr>
      </w:pPr>
      <w:r w:rsidRPr="00DA43C5">
        <w:rPr>
          <w:rFonts w:ascii="Arial" w:hAnsi="Arial" w:cs="Arial"/>
          <w:u w:val="single"/>
        </w:rPr>
        <w:t>Cash flows</w:t>
      </w:r>
    </w:p>
    <w:p w14:paraId="42BD3F08" w14:textId="4980806F" w:rsidR="00A9534B" w:rsidRPr="00FC2879" w:rsidRDefault="3C05E64C" w:rsidP="00FC2879">
      <w:pPr>
        <w:pStyle w:val="af2"/>
        <w:numPr>
          <w:ilvl w:val="0"/>
          <w:numId w:val="1"/>
        </w:numPr>
        <w:spacing w:beforeLines="20" w:before="48" w:line="259" w:lineRule="auto"/>
        <w:ind w:leftChars="0" w:hanging="340"/>
        <w:jc w:val="both"/>
        <w:rPr>
          <w:rFonts w:ascii="Arial" w:hAnsi="Arial" w:cs="Arial"/>
        </w:rPr>
      </w:pPr>
      <w:r w:rsidRPr="002C1384">
        <w:rPr>
          <w:rFonts w:ascii="Arial" w:hAnsi="Arial" w:cs="Arial"/>
        </w:rPr>
        <w:t xml:space="preserve">As of </w:t>
      </w:r>
      <w:r w:rsidR="00C82CD3" w:rsidRPr="002C1384">
        <w:rPr>
          <w:rFonts w:ascii="Arial" w:hAnsi="Arial" w:cs="Arial"/>
          <w:szCs w:val="24"/>
        </w:rPr>
        <w:t xml:space="preserve">{{ </w:t>
      </w:r>
      <w:proofErr w:type="spellStart"/>
      <w:r w:rsidR="00C82CD3" w:rsidRPr="002C1384">
        <w:rPr>
          <w:rFonts w:ascii="Arial" w:hAnsi="Arial" w:cs="Arial"/>
          <w:szCs w:val="24"/>
        </w:rPr>
        <w:t>this_quarter_end_date</w:t>
      </w:r>
      <w:proofErr w:type="spellEnd"/>
      <w:r w:rsidR="00C82CD3" w:rsidRPr="002C1384">
        <w:rPr>
          <w:rFonts w:ascii="Arial" w:hAnsi="Arial" w:cs="Arial"/>
          <w:szCs w:val="24"/>
        </w:rPr>
        <w:t xml:space="preserve"> }}</w:t>
      </w:r>
      <w:r w:rsidR="00E7124D" w:rsidRPr="002C1384">
        <w:rPr>
          <w:rFonts w:ascii="Arial" w:hAnsi="Arial" w:cs="Arial"/>
        </w:rPr>
        <w:t>, net</w:t>
      </w:r>
      <w:r w:rsidR="19BC5329" w:rsidRPr="002C1384">
        <w:rPr>
          <w:rFonts w:ascii="Arial" w:hAnsi="Arial" w:cs="Arial"/>
        </w:rPr>
        <w:t xml:space="preserve"> cash generated from</w:t>
      </w:r>
      <w:r w:rsidR="25853FDA" w:rsidRPr="002C1384">
        <w:rPr>
          <w:rFonts w:ascii="Arial" w:hAnsi="Arial" w:cs="Arial"/>
        </w:rPr>
        <w:t xml:space="preserve"> operating activities totaled NT$</w:t>
      </w:r>
      <w:r w:rsidR="002C1384" w:rsidRPr="002C1384">
        <w:rPr>
          <w:rFonts w:ascii="Arial" w:hAnsi="Arial" w:cs="Arial"/>
        </w:rPr>
        <w:t xml:space="preserve">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annual_cash_flow.total_operating_sources</w:t>
      </w:r>
      <w:proofErr w:type="spellEnd"/>
      <w:r w:rsidR="002C1384" w:rsidRPr="002C1384">
        <w:rPr>
          <w:rFonts w:ascii="Arial" w:eastAsia="微軟正黑體" w:hAnsi="Arial" w:cs="Arial"/>
          <w:color w:val="000000" w:themeColor="text1"/>
        </w:rPr>
        <w:t xml:space="preserve"> }}</w:t>
      </w:r>
      <w:r w:rsidR="25853FDA" w:rsidRPr="002C1384">
        <w:rPr>
          <w:rFonts w:ascii="Arial" w:hAnsi="Arial" w:cs="Arial"/>
        </w:rPr>
        <w:t xml:space="preserve">, including NT$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w:t>
      </w:r>
      <w:r w:rsidR="002C1384" w:rsidRPr="002C1384">
        <w:rPr>
          <w:rFonts w:ascii="Arial" w:hAnsi="Arial" w:cs="Arial"/>
        </w:rPr>
        <w:t>i</w:t>
      </w:r>
      <w:r w:rsidR="002C1384" w:rsidRPr="002C1384">
        <w:rPr>
          <w:rFonts w:ascii="Arial" w:eastAsia="微軟正黑體" w:hAnsi="Arial" w:cs="Arial"/>
          <w:color w:val="000000" w:themeColor="text1"/>
        </w:rPr>
        <w:t>ncome_before_income_tax</w:t>
      </w:r>
      <w:proofErr w:type="spellEnd"/>
      <w:r w:rsidR="002C1384" w:rsidRPr="002C1384">
        <w:rPr>
          <w:rFonts w:ascii="Arial" w:eastAsia="微軟正黑體" w:hAnsi="Arial" w:cs="Arial"/>
          <w:color w:val="000000" w:themeColor="text1"/>
        </w:rPr>
        <w:t xml:space="preserve"> }}</w:t>
      </w:r>
      <w:r w:rsidR="25853FDA" w:rsidRPr="002C1384">
        <w:rPr>
          <w:rFonts w:ascii="Arial" w:hAnsi="Arial" w:cs="Arial"/>
        </w:rPr>
        <w:t xml:space="preserve"> from income before income tax, NT</w:t>
      </w:r>
      <w:r w:rsidR="4D584044" w:rsidRPr="002C1384">
        <w:rPr>
          <w:rFonts w:ascii="Arial" w:hAnsi="Arial" w:cs="Arial"/>
        </w:rPr>
        <w:t xml:space="preserve">$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annual_cash_flow.depreciation_</w:t>
      </w:r>
      <w:r w:rsidR="002901CF">
        <w:rPr>
          <w:rFonts w:ascii="Arial" w:eastAsia="微軟正黑體" w:hAnsi="Arial" w:cs="Arial" w:hint="eastAsia"/>
          <w:color w:val="000000" w:themeColor="text1"/>
        </w:rPr>
        <w:t>and</w:t>
      </w:r>
      <w:r w:rsidR="002C1384" w:rsidRPr="002C1384">
        <w:rPr>
          <w:rFonts w:ascii="Arial" w:eastAsia="微軟正黑體" w:hAnsi="Arial" w:cs="Arial"/>
          <w:color w:val="000000" w:themeColor="text1"/>
        </w:rPr>
        <w:t>_amortization</w:t>
      </w:r>
      <w:proofErr w:type="spellEnd"/>
      <w:r w:rsidR="002C1384" w:rsidRPr="002C1384">
        <w:rPr>
          <w:rFonts w:ascii="Arial" w:eastAsia="微軟正黑體" w:hAnsi="Arial" w:cs="Arial"/>
          <w:color w:val="000000" w:themeColor="text1"/>
        </w:rPr>
        <w:t xml:space="preserve"> }}</w:t>
      </w:r>
      <w:r w:rsidR="25853FDA" w:rsidRPr="002C1384">
        <w:rPr>
          <w:rFonts w:ascii="Arial" w:hAnsi="Arial" w:cs="Arial"/>
        </w:rPr>
        <w:t xml:space="preserve"> from </w:t>
      </w:r>
      <w:bookmarkStart w:id="2" w:name="_Hlk204594852"/>
      <w:r w:rsidR="25853FDA" w:rsidRPr="002C1384">
        <w:rPr>
          <w:rFonts w:ascii="Arial" w:hAnsi="Arial" w:cs="Arial"/>
        </w:rPr>
        <w:t>depreciation and amortization</w:t>
      </w:r>
      <w:bookmarkEnd w:id="2"/>
      <w:r w:rsidR="25853FDA" w:rsidRPr="002C1384">
        <w:rPr>
          <w:rFonts w:ascii="Arial" w:hAnsi="Arial" w:cs="Arial"/>
        </w:rPr>
        <w:t>, and NT$</w:t>
      </w:r>
      <w:r w:rsidR="002C1384" w:rsidRPr="002C1384">
        <w:rPr>
          <w:rFonts w:ascii="Arial" w:hAnsi="Arial" w:cs="Arial"/>
        </w:rPr>
        <w:t xml:space="preserve"> </w:t>
      </w:r>
      <w:r w:rsidR="002C1384" w:rsidRPr="002C1384">
        <w:rPr>
          <w:rFonts w:ascii="Arial" w:eastAsia="微軟正黑體" w:hAnsi="Arial" w:cs="Arial"/>
          <w:color w:val="000000" w:themeColor="text1"/>
        </w:rPr>
        <w:t xml:space="preserve">{{ </w:t>
      </w:r>
      <w:proofErr w:type="spellStart"/>
      <w:r w:rsidR="002C1384" w:rsidRPr="002C1384">
        <w:rPr>
          <w:rFonts w:ascii="Arial" w:eastAsia="微軟正黑體" w:hAnsi="Arial" w:cs="Arial"/>
          <w:color w:val="000000" w:themeColor="text1"/>
        </w:rPr>
        <w:t>annual_cash_flow.</w:t>
      </w:r>
      <w:r w:rsidR="002C1384" w:rsidRPr="002C1384">
        <w:rPr>
          <w:rFonts w:ascii="Arial" w:hAnsi="Arial" w:cs="Arial"/>
        </w:rPr>
        <w:t>other</w:t>
      </w:r>
      <w:r w:rsidR="002C1384" w:rsidRPr="00FC2879">
        <w:rPr>
          <w:rFonts w:ascii="Arial" w:hAnsi="Arial" w:cs="Arial"/>
        </w:rPr>
        <w:t>_operating_sources</w:t>
      </w:r>
      <w:proofErr w:type="spellEnd"/>
      <w:r w:rsidR="002C1384" w:rsidRPr="00FC2879">
        <w:rPr>
          <w:rFonts w:ascii="Arial" w:eastAsia="微軟正黑體" w:hAnsi="Arial" w:cs="Arial"/>
          <w:color w:val="000000" w:themeColor="text1"/>
        </w:rPr>
        <w:t xml:space="preserve"> }}</w:t>
      </w:r>
      <w:r w:rsidR="25853FDA" w:rsidRPr="00FC2879">
        <w:rPr>
          <w:rFonts w:ascii="Arial" w:hAnsi="Arial" w:cs="Arial"/>
        </w:rPr>
        <w:t>.</w:t>
      </w:r>
    </w:p>
    <w:p w14:paraId="28A8739F" w14:textId="5045BECB" w:rsidR="00887437" w:rsidRDefault="3C05E64C" w:rsidP="00EF3768">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N</w:t>
      </w:r>
      <w:r w:rsidR="19BC5329" w:rsidRPr="00DA43C5">
        <w:rPr>
          <w:rFonts w:ascii="Arial" w:hAnsi="Arial" w:cs="Arial"/>
        </w:rPr>
        <w:t xml:space="preserve">et cash </w:t>
      </w:r>
      <w:proofErr w:type="gramStart"/>
      <w:r w:rsidR="00546EE5" w:rsidRPr="002C1384">
        <w:rPr>
          <w:rFonts w:ascii="Arial" w:eastAsia="微軟正黑體" w:hAnsi="Arial" w:cs="Arial"/>
          <w:color w:val="000000" w:themeColor="text1"/>
        </w:rPr>
        <w:t xml:space="preserve">{{ </w:t>
      </w:r>
      <w:proofErr w:type="spellStart"/>
      <w:r w:rsidR="00546EE5" w:rsidRPr="002C1384">
        <w:rPr>
          <w:rFonts w:ascii="Arial" w:eastAsia="微軟正黑體" w:hAnsi="Arial" w:cs="Arial"/>
          <w:color w:val="000000" w:themeColor="text1"/>
        </w:rPr>
        <w:t>annual_cash_flow.</w:t>
      </w:r>
      <w:r w:rsidR="00546EE5">
        <w:rPr>
          <w:rFonts w:ascii="Arial" w:hAnsi="Arial" w:cs="Arial" w:hint="eastAsia"/>
        </w:rPr>
        <w:t>net</w:t>
      </w:r>
      <w:proofErr w:type="gramEnd"/>
      <w:r w:rsidR="00546EE5" w:rsidRPr="002C1384">
        <w:rPr>
          <w:rFonts w:ascii="Arial" w:hAnsi="Arial" w:cs="Arial"/>
        </w:rPr>
        <w:t>_</w:t>
      </w:r>
      <w:r w:rsidR="00546EE5">
        <w:rPr>
          <w:rFonts w:ascii="Arial" w:hAnsi="Arial" w:cs="Arial" w:hint="eastAsia"/>
        </w:rPr>
        <w:t>invest</w:t>
      </w:r>
      <w:r w:rsidR="00546EE5" w:rsidRPr="002C1384">
        <w:rPr>
          <w:rFonts w:ascii="Arial" w:hAnsi="Arial" w:cs="Arial"/>
        </w:rPr>
        <w:t>ing_</w:t>
      </w:r>
      <w:proofErr w:type="gramStart"/>
      <w:r w:rsidR="00546EE5" w:rsidRPr="002C1384">
        <w:rPr>
          <w:rFonts w:ascii="Arial" w:hAnsi="Arial" w:cs="Arial"/>
        </w:rPr>
        <w:t>sources</w:t>
      </w:r>
      <w:proofErr w:type="spellEnd"/>
      <w:r w:rsidR="00546EE5" w:rsidRPr="002C1384">
        <w:rPr>
          <w:rFonts w:ascii="Arial" w:eastAsia="微軟正黑體" w:hAnsi="Arial" w:cs="Arial"/>
          <w:color w:val="000000" w:themeColor="text1"/>
        </w:rPr>
        <w:t xml:space="preserve"> }</w:t>
      </w:r>
      <w:proofErr w:type="gramEnd"/>
      <w:r w:rsidR="00546EE5" w:rsidRPr="002C1384">
        <w:rPr>
          <w:rFonts w:ascii="Arial" w:eastAsia="微軟正黑體" w:hAnsi="Arial" w:cs="Arial"/>
          <w:color w:val="000000" w:themeColor="text1"/>
        </w:rPr>
        <w:t>}</w:t>
      </w:r>
      <w:r w:rsidR="25853FDA" w:rsidRPr="00DA43C5">
        <w:rPr>
          <w:rFonts w:ascii="Arial" w:hAnsi="Arial" w:cs="Arial"/>
        </w:rPr>
        <w:t xml:space="preserve"> </w:t>
      </w:r>
      <w:r w:rsidR="43039C59" w:rsidRPr="00DA43C5">
        <w:rPr>
          <w:rFonts w:ascii="Arial" w:hAnsi="Arial" w:cs="Arial"/>
        </w:rPr>
        <w:t>in</w:t>
      </w:r>
      <w:r w:rsidR="00DA43C5" w:rsidRPr="00DA43C5">
        <w:rPr>
          <w:rFonts w:ascii="Arial" w:hAnsi="Arial" w:cs="Arial"/>
        </w:rPr>
        <w:t xml:space="preserve"> </w:t>
      </w:r>
      <w:proofErr w:type="gramStart"/>
      <w:r w:rsidR="008724B1" w:rsidRPr="00DA43C5">
        <w:rPr>
          <w:rFonts w:ascii="Arial" w:eastAsia="Times New Roman" w:hAnsi="Arial" w:cs="Arial"/>
          <w:kern w:val="0"/>
          <w:szCs w:val="24"/>
          <w:lang w:eastAsia="zh-CN"/>
        </w:rPr>
        <w:t xml:space="preserve">{{ </w:t>
      </w:r>
      <w:proofErr w:type="spellStart"/>
      <w:r w:rsidR="008724B1">
        <w:rPr>
          <w:rFonts w:ascii="Arial" w:hAnsi="Arial" w:cs="Arial" w:hint="eastAsia"/>
          <w:kern w:val="0"/>
          <w:szCs w:val="24"/>
        </w:rPr>
        <w:t>ytd</w:t>
      </w:r>
      <w:proofErr w:type="spellEnd"/>
      <w:proofErr w:type="gramEnd"/>
      <w:r w:rsidR="008724B1" w:rsidRPr="00DA43C5">
        <w:rPr>
          <w:rFonts w:ascii="Arial" w:eastAsia="微軟正黑體" w:hAnsi="Arial" w:cs="Arial"/>
          <w:color w:val="000000" w:themeColor="text1"/>
        </w:rPr>
        <w:t xml:space="preserve"> }}</w:t>
      </w:r>
      <w:r w:rsidR="008724B1">
        <w:rPr>
          <w:rFonts w:ascii="Arial" w:eastAsia="微軟正黑體" w:hAnsi="Arial" w:cs="Arial" w:hint="eastAsia"/>
          <w:color w:val="000000" w:themeColor="text1"/>
        </w:rPr>
        <w:t xml:space="preserve"> </w:t>
      </w:r>
      <w:proofErr w:type="gramStart"/>
      <w:r w:rsidR="008724B1">
        <w:rPr>
          <w:rFonts w:ascii="Arial" w:eastAsia="微軟正黑體" w:hAnsi="Arial" w:cs="Arial" w:hint="eastAsia"/>
          <w:color w:val="000000" w:themeColor="text1"/>
        </w:rPr>
        <w:t xml:space="preserve">{{ </w:t>
      </w:r>
      <w:proofErr w:type="spellStart"/>
      <w:r w:rsidR="008724B1">
        <w:rPr>
          <w:rFonts w:ascii="Arial" w:eastAsia="微軟正黑體" w:hAnsi="Arial" w:cs="Arial" w:hint="eastAsia"/>
          <w:color w:val="000000" w:themeColor="text1"/>
        </w:rPr>
        <w:t>this</w:t>
      </w:r>
      <w:proofErr w:type="gramEnd"/>
      <w:r w:rsidR="008724B1">
        <w:rPr>
          <w:rFonts w:ascii="Arial" w:eastAsia="微軟正黑體" w:hAnsi="Arial" w:cs="Arial" w:hint="eastAsia"/>
          <w:color w:val="000000" w:themeColor="text1"/>
        </w:rPr>
        <w:t>_</w:t>
      </w:r>
      <w:proofErr w:type="gramStart"/>
      <w:r w:rsidR="008724B1">
        <w:rPr>
          <w:rFonts w:ascii="Arial" w:eastAsia="微軟正黑體" w:hAnsi="Arial" w:cs="Arial" w:hint="eastAsia"/>
          <w:color w:val="000000" w:themeColor="text1"/>
        </w:rPr>
        <w:t>year</w:t>
      </w:r>
      <w:proofErr w:type="spellEnd"/>
      <w:r w:rsidR="008724B1">
        <w:rPr>
          <w:rFonts w:ascii="Arial" w:eastAsia="微軟正黑體" w:hAnsi="Arial" w:cs="Arial" w:hint="eastAsia"/>
          <w:color w:val="000000" w:themeColor="text1"/>
        </w:rPr>
        <w:t xml:space="preserve"> }</w:t>
      </w:r>
      <w:proofErr w:type="gramEnd"/>
      <w:r w:rsidR="008724B1">
        <w:rPr>
          <w:rFonts w:ascii="Arial" w:eastAsia="微軟正黑體" w:hAnsi="Arial" w:cs="Arial" w:hint="eastAsia"/>
          <w:color w:val="000000" w:themeColor="text1"/>
        </w:rPr>
        <w:t>}</w:t>
      </w:r>
      <w:r w:rsidR="00546EE5">
        <w:rPr>
          <w:rFonts w:ascii="Arial" w:hAnsi="Arial" w:cs="Arial" w:hint="eastAsia"/>
        </w:rPr>
        <w:t>.</w:t>
      </w:r>
    </w:p>
    <w:p w14:paraId="195998BD" w14:textId="2D6C1C4B" w:rsidR="00627D5F" w:rsidRPr="00DA43C5" w:rsidRDefault="00B2495C" w:rsidP="00EF3768">
      <w:pPr>
        <w:pStyle w:val="af2"/>
        <w:numPr>
          <w:ilvl w:val="0"/>
          <w:numId w:val="1"/>
        </w:numPr>
        <w:adjustRightInd w:val="0"/>
        <w:snapToGrid w:val="0"/>
        <w:spacing w:beforeLines="20" w:before="48"/>
        <w:ind w:leftChars="0" w:hanging="340"/>
        <w:jc w:val="both"/>
        <w:rPr>
          <w:rFonts w:ascii="Arial" w:hAnsi="Arial" w:cs="Arial"/>
        </w:rPr>
      </w:pPr>
      <w:r w:rsidRPr="00B2495C">
        <w:rPr>
          <w:rFonts w:ascii="Arial" w:hAnsi="Arial" w:cs="Arial" w:hint="eastAsia"/>
        </w:rPr>
        <w:t xml:space="preserve">Net cash </w:t>
      </w:r>
      <w:proofErr w:type="gramStart"/>
      <w:r w:rsidRPr="002C1384">
        <w:rPr>
          <w:rFonts w:ascii="Arial" w:eastAsia="微軟正黑體" w:hAnsi="Arial" w:cs="Arial"/>
          <w:color w:val="000000" w:themeColor="text1"/>
        </w:rPr>
        <w:t xml:space="preserve">{{ </w:t>
      </w:r>
      <w:proofErr w:type="spellStart"/>
      <w:r w:rsidRPr="002C1384">
        <w:rPr>
          <w:rFonts w:ascii="Arial" w:eastAsia="微軟正黑體" w:hAnsi="Arial" w:cs="Arial"/>
          <w:color w:val="000000" w:themeColor="text1"/>
        </w:rPr>
        <w:t>annual_cash_flow.</w:t>
      </w:r>
      <w:r>
        <w:rPr>
          <w:rFonts w:ascii="Arial" w:hAnsi="Arial" w:cs="Arial" w:hint="eastAsia"/>
        </w:rPr>
        <w:t>net</w:t>
      </w:r>
      <w:proofErr w:type="gramEnd"/>
      <w:r w:rsidRPr="002C1384">
        <w:rPr>
          <w:rFonts w:ascii="Arial" w:hAnsi="Arial" w:cs="Arial"/>
        </w:rPr>
        <w:t>_</w:t>
      </w:r>
      <w:r>
        <w:rPr>
          <w:rFonts w:ascii="Arial" w:hAnsi="Arial" w:cs="Arial" w:hint="eastAsia"/>
        </w:rPr>
        <w:t>financ</w:t>
      </w:r>
      <w:r w:rsidRPr="002C1384">
        <w:rPr>
          <w:rFonts w:ascii="Arial" w:hAnsi="Arial" w:cs="Arial"/>
        </w:rPr>
        <w:t>ing_</w:t>
      </w:r>
      <w:proofErr w:type="gramStart"/>
      <w:r w:rsidRPr="002C1384">
        <w:rPr>
          <w:rFonts w:ascii="Arial" w:hAnsi="Arial" w:cs="Arial"/>
        </w:rPr>
        <w:t>sources</w:t>
      </w:r>
      <w:proofErr w:type="spellEnd"/>
      <w:r w:rsidRPr="002C1384">
        <w:rPr>
          <w:rFonts w:ascii="Arial" w:eastAsia="微軟正黑體" w:hAnsi="Arial" w:cs="Arial"/>
          <w:color w:val="000000" w:themeColor="text1"/>
        </w:rPr>
        <w:t xml:space="preserve"> }</w:t>
      </w:r>
      <w:proofErr w:type="gramEnd"/>
      <w:r w:rsidRPr="002C1384">
        <w:rPr>
          <w:rFonts w:ascii="Arial" w:eastAsia="微軟正黑體" w:hAnsi="Arial" w:cs="Arial"/>
          <w:color w:val="000000" w:themeColor="text1"/>
        </w:rPr>
        <w:t>}</w:t>
      </w:r>
      <w:r w:rsidRPr="00B2495C">
        <w:rPr>
          <w:rFonts w:ascii="Arial" w:hAnsi="Arial" w:cs="Arial" w:hint="eastAsia"/>
        </w:rPr>
        <w:t xml:space="preserve"> in </w:t>
      </w:r>
      <w:proofErr w:type="gramStart"/>
      <w:r w:rsidR="008724B1" w:rsidRPr="00DA43C5">
        <w:rPr>
          <w:rFonts w:ascii="Arial" w:eastAsia="Times New Roman" w:hAnsi="Arial" w:cs="Arial"/>
          <w:kern w:val="0"/>
          <w:szCs w:val="24"/>
          <w:lang w:eastAsia="zh-CN"/>
        </w:rPr>
        <w:t xml:space="preserve">{{ </w:t>
      </w:r>
      <w:proofErr w:type="spellStart"/>
      <w:r w:rsidR="008724B1">
        <w:rPr>
          <w:rFonts w:ascii="Arial" w:hAnsi="Arial" w:cs="Arial" w:hint="eastAsia"/>
          <w:kern w:val="0"/>
          <w:szCs w:val="24"/>
        </w:rPr>
        <w:t>ytd</w:t>
      </w:r>
      <w:proofErr w:type="spellEnd"/>
      <w:proofErr w:type="gramEnd"/>
      <w:r w:rsidR="008724B1" w:rsidRPr="00DA43C5">
        <w:rPr>
          <w:rFonts w:ascii="Arial" w:eastAsia="微軟正黑體" w:hAnsi="Arial" w:cs="Arial"/>
          <w:color w:val="000000" w:themeColor="text1"/>
        </w:rPr>
        <w:t xml:space="preserve"> }}</w:t>
      </w:r>
      <w:r w:rsidR="008724B1">
        <w:rPr>
          <w:rFonts w:ascii="Arial" w:eastAsia="微軟正黑體" w:hAnsi="Arial" w:cs="Arial" w:hint="eastAsia"/>
          <w:color w:val="000000" w:themeColor="text1"/>
        </w:rPr>
        <w:t xml:space="preserve"> </w:t>
      </w:r>
      <w:proofErr w:type="gramStart"/>
      <w:r w:rsidR="008724B1">
        <w:rPr>
          <w:rFonts w:ascii="Arial" w:eastAsia="微軟正黑體" w:hAnsi="Arial" w:cs="Arial" w:hint="eastAsia"/>
          <w:color w:val="000000" w:themeColor="text1"/>
        </w:rPr>
        <w:t xml:space="preserve">{{ </w:t>
      </w:r>
      <w:proofErr w:type="spellStart"/>
      <w:r w:rsidR="008724B1">
        <w:rPr>
          <w:rFonts w:ascii="Arial" w:eastAsia="微軟正黑體" w:hAnsi="Arial" w:cs="Arial" w:hint="eastAsia"/>
          <w:color w:val="000000" w:themeColor="text1"/>
        </w:rPr>
        <w:t>this</w:t>
      </w:r>
      <w:proofErr w:type="gramEnd"/>
      <w:r w:rsidR="008724B1">
        <w:rPr>
          <w:rFonts w:ascii="Arial" w:eastAsia="微軟正黑體" w:hAnsi="Arial" w:cs="Arial" w:hint="eastAsia"/>
          <w:color w:val="000000" w:themeColor="text1"/>
        </w:rPr>
        <w:t>_</w:t>
      </w:r>
      <w:proofErr w:type="gramStart"/>
      <w:r w:rsidR="008724B1">
        <w:rPr>
          <w:rFonts w:ascii="Arial" w:eastAsia="微軟正黑體" w:hAnsi="Arial" w:cs="Arial" w:hint="eastAsia"/>
          <w:color w:val="000000" w:themeColor="text1"/>
        </w:rPr>
        <w:t>year</w:t>
      </w:r>
      <w:proofErr w:type="spellEnd"/>
      <w:r w:rsidR="008724B1">
        <w:rPr>
          <w:rFonts w:ascii="Arial" w:eastAsia="微軟正黑體" w:hAnsi="Arial" w:cs="Arial" w:hint="eastAsia"/>
          <w:color w:val="000000" w:themeColor="text1"/>
        </w:rPr>
        <w:t xml:space="preserve"> }</w:t>
      </w:r>
      <w:proofErr w:type="gramEnd"/>
      <w:r w:rsidR="008724B1">
        <w:rPr>
          <w:rFonts w:ascii="Arial" w:eastAsia="微軟正黑體" w:hAnsi="Arial" w:cs="Arial" w:hint="eastAsia"/>
          <w:color w:val="000000" w:themeColor="text1"/>
        </w:rPr>
        <w:t>}</w:t>
      </w:r>
      <w:r w:rsidRPr="00B2495C">
        <w:rPr>
          <w:rFonts w:ascii="Arial" w:hAnsi="Arial" w:cs="Arial" w:hint="eastAsia"/>
        </w:rPr>
        <w:t>.</w:t>
      </w:r>
    </w:p>
    <w:p w14:paraId="03C616E6" w14:textId="1261BC87" w:rsidR="00611E34" w:rsidRPr="00DA43C5" w:rsidRDefault="12A56414" w:rsidP="00237E82">
      <w:pPr>
        <w:pStyle w:val="af2"/>
        <w:numPr>
          <w:ilvl w:val="0"/>
          <w:numId w:val="1"/>
        </w:numPr>
        <w:adjustRightInd w:val="0"/>
        <w:snapToGrid w:val="0"/>
        <w:spacing w:beforeLines="20" w:before="48"/>
        <w:ind w:leftChars="0" w:hanging="340"/>
        <w:jc w:val="both"/>
        <w:rPr>
          <w:rFonts w:ascii="Arial" w:hAnsi="Arial" w:cs="Arial"/>
          <w:szCs w:val="24"/>
        </w:rPr>
      </w:pPr>
      <w:r w:rsidRPr="00DA43C5">
        <w:rPr>
          <w:rFonts w:ascii="Arial" w:hAnsi="Arial" w:cs="Arial"/>
        </w:rPr>
        <w:t xml:space="preserve">As a result, </w:t>
      </w:r>
      <w:r w:rsidR="792B0217" w:rsidRPr="00DA43C5">
        <w:rPr>
          <w:rFonts w:ascii="Arial" w:hAnsi="Arial" w:cs="Arial"/>
        </w:rPr>
        <w:t xml:space="preserve">total </w:t>
      </w:r>
      <w:r w:rsidR="417CA52A" w:rsidRPr="00DA43C5">
        <w:rPr>
          <w:rFonts w:ascii="Arial" w:hAnsi="Arial" w:cs="Arial"/>
        </w:rPr>
        <w:t xml:space="preserve">cash </w:t>
      </w:r>
      <w:r w:rsidR="001911D2" w:rsidRPr="00DA43C5">
        <w:rPr>
          <w:rFonts w:ascii="Arial" w:hAnsi="Arial" w:cs="Arial"/>
        </w:rPr>
        <w:t>in</w:t>
      </w:r>
      <w:r w:rsidR="417CA52A" w:rsidRPr="00DA43C5">
        <w:rPr>
          <w:rFonts w:ascii="Arial" w:hAnsi="Arial" w:cs="Arial"/>
        </w:rPr>
        <w:t>cr</w:t>
      </w:r>
      <w:r w:rsidR="570A4F00" w:rsidRPr="00DA43C5">
        <w:rPr>
          <w:rFonts w:ascii="Arial" w:hAnsi="Arial" w:cs="Arial"/>
        </w:rPr>
        <w:t xml:space="preserve">eased </w:t>
      </w:r>
      <w:r w:rsidR="7AED0F41" w:rsidRPr="00DA43C5">
        <w:rPr>
          <w:rFonts w:ascii="Arial" w:hAnsi="Arial" w:cs="Arial"/>
        </w:rPr>
        <w:t xml:space="preserve">from </w:t>
      </w:r>
      <w:r w:rsidR="570A4F00" w:rsidRPr="00DA43C5">
        <w:rPr>
          <w:rFonts w:ascii="Arial" w:hAnsi="Arial" w:cs="Arial"/>
        </w:rPr>
        <w:t>NT</w:t>
      </w:r>
      <w:r w:rsidR="00C56274" w:rsidRPr="00DA43C5">
        <w:rPr>
          <w:rFonts w:ascii="Arial" w:hAnsi="Arial" w:cs="Arial"/>
        </w:rPr>
        <w:t xml:space="preserve">$ </w:t>
      </w:r>
      <w:proofErr w:type="gramStart"/>
      <w:r w:rsidR="00264384" w:rsidRPr="00DA43C5">
        <w:rPr>
          <w:rFonts w:ascii="Arial" w:hAnsi="Arial" w:cs="Arial"/>
        </w:rPr>
        <w:t xml:space="preserve">{{ </w:t>
      </w:r>
      <w:proofErr w:type="spellStart"/>
      <w:r w:rsidR="00264384">
        <w:rPr>
          <w:rFonts w:ascii="Arial" w:hAnsi="Arial" w:cs="Arial" w:hint="eastAsia"/>
        </w:rPr>
        <w:t>annual</w:t>
      </w:r>
      <w:proofErr w:type="gramEnd"/>
      <w:r w:rsidR="00264384">
        <w:rPr>
          <w:rFonts w:ascii="Arial" w:hAnsi="Arial" w:cs="Arial" w:hint="eastAsia"/>
        </w:rPr>
        <w:t>_cash_</w:t>
      </w:r>
      <w:proofErr w:type="gramStart"/>
      <w:r w:rsidR="00264384">
        <w:rPr>
          <w:rFonts w:ascii="Arial" w:hAnsi="Arial" w:cs="Arial" w:hint="eastAsia"/>
        </w:rPr>
        <w:t>flow.</w:t>
      </w:r>
      <w:r w:rsidR="006858E0">
        <w:rPr>
          <w:rFonts w:ascii="Arial" w:hAnsi="Arial" w:cs="Arial" w:hint="eastAsia"/>
        </w:rPr>
        <w:t>beginn</w:t>
      </w:r>
      <w:r w:rsidR="00264384">
        <w:rPr>
          <w:rFonts w:ascii="Arial" w:hAnsi="Arial" w:cs="Arial" w:hint="eastAsia"/>
        </w:rPr>
        <w:t>ing</w:t>
      </w:r>
      <w:proofErr w:type="gramEnd"/>
      <w:r w:rsidR="00264384">
        <w:rPr>
          <w:rFonts w:ascii="Arial" w:hAnsi="Arial" w:cs="Arial" w:hint="eastAsia"/>
        </w:rPr>
        <w:t>_cash_</w:t>
      </w:r>
      <w:proofErr w:type="gramStart"/>
      <w:r w:rsidR="00264384">
        <w:rPr>
          <w:rFonts w:ascii="Arial" w:hAnsi="Arial" w:cs="Arial" w:hint="eastAsia"/>
        </w:rPr>
        <w:t>balance</w:t>
      </w:r>
      <w:proofErr w:type="spellEnd"/>
      <w:r w:rsidR="00264384">
        <w:rPr>
          <w:rFonts w:ascii="Arial" w:hAnsi="Arial" w:cs="Arial" w:hint="eastAsia"/>
        </w:rPr>
        <w:t xml:space="preserve"> </w:t>
      </w:r>
      <w:r w:rsidR="00264384" w:rsidRPr="00DA43C5">
        <w:rPr>
          <w:rFonts w:ascii="Arial" w:hAnsi="Arial" w:cs="Arial"/>
        </w:rPr>
        <w:t>}</w:t>
      </w:r>
      <w:proofErr w:type="gramEnd"/>
      <w:r w:rsidR="00264384" w:rsidRPr="00DA43C5">
        <w:rPr>
          <w:rFonts w:ascii="Arial" w:hAnsi="Arial" w:cs="Arial"/>
        </w:rPr>
        <w:t>}</w:t>
      </w:r>
      <w:r w:rsidR="57904293" w:rsidRPr="00DA43C5">
        <w:rPr>
          <w:rFonts w:ascii="Arial" w:hAnsi="Arial" w:cs="Arial"/>
        </w:rPr>
        <w:t xml:space="preserve"> </w:t>
      </w:r>
      <w:r w:rsidR="23E3605A" w:rsidRPr="00DA43C5">
        <w:rPr>
          <w:rFonts w:ascii="Arial" w:hAnsi="Arial" w:cs="Arial"/>
        </w:rPr>
        <w:t>to NT</w:t>
      </w:r>
      <w:r w:rsidR="6C020246" w:rsidRPr="00DA43C5">
        <w:rPr>
          <w:rFonts w:ascii="Arial" w:hAnsi="Arial" w:cs="Arial"/>
        </w:rPr>
        <w:t xml:space="preserve">$ </w:t>
      </w:r>
      <w:proofErr w:type="gramStart"/>
      <w:r w:rsidR="00264384" w:rsidRPr="00DA43C5">
        <w:rPr>
          <w:rFonts w:ascii="Arial" w:hAnsi="Arial" w:cs="Arial"/>
        </w:rPr>
        <w:t xml:space="preserve">{{ </w:t>
      </w:r>
      <w:proofErr w:type="spellStart"/>
      <w:r w:rsidR="00264384">
        <w:rPr>
          <w:rFonts w:ascii="Arial" w:hAnsi="Arial" w:cs="Arial" w:hint="eastAsia"/>
        </w:rPr>
        <w:t>annual</w:t>
      </w:r>
      <w:proofErr w:type="gramEnd"/>
      <w:r w:rsidR="00264384">
        <w:rPr>
          <w:rFonts w:ascii="Arial" w:hAnsi="Arial" w:cs="Arial" w:hint="eastAsia"/>
        </w:rPr>
        <w:t>_cash_</w:t>
      </w:r>
      <w:proofErr w:type="gramStart"/>
      <w:r w:rsidR="00264384">
        <w:rPr>
          <w:rFonts w:ascii="Arial" w:hAnsi="Arial" w:cs="Arial" w:hint="eastAsia"/>
        </w:rPr>
        <w:t>flow.ending</w:t>
      </w:r>
      <w:proofErr w:type="gramEnd"/>
      <w:r w:rsidR="00264384">
        <w:rPr>
          <w:rFonts w:ascii="Arial" w:hAnsi="Arial" w:cs="Arial" w:hint="eastAsia"/>
        </w:rPr>
        <w:t>_cash_</w:t>
      </w:r>
      <w:proofErr w:type="gramStart"/>
      <w:r w:rsidR="00264384">
        <w:rPr>
          <w:rFonts w:ascii="Arial" w:hAnsi="Arial" w:cs="Arial" w:hint="eastAsia"/>
        </w:rPr>
        <w:t>balance</w:t>
      </w:r>
      <w:proofErr w:type="spellEnd"/>
      <w:r w:rsidR="00264384">
        <w:rPr>
          <w:rFonts w:ascii="Arial" w:hAnsi="Arial" w:cs="Arial" w:hint="eastAsia"/>
        </w:rPr>
        <w:t xml:space="preserve"> </w:t>
      </w:r>
      <w:r w:rsidR="00264384" w:rsidRPr="00DA43C5">
        <w:rPr>
          <w:rFonts w:ascii="Arial" w:hAnsi="Arial" w:cs="Arial"/>
        </w:rPr>
        <w:t>}</w:t>
      </w:r>
      <w:proofErr w:type="gramEnd"/>
      <w:r w:rsidR="00264384" w:rsidRPr="00DA43C5">
        <w:rPr>
          <w:rFonts w:ascii="Arial" w:hAnsi="Arial" w:cs="Arial"/>
        </w:rPr>
        <w:t>}</w:t>
      </w:r>
      <w:r w:rsidR="1A9FBDD7" w:rsidRPr="00DA43C5">
        <w:rPr>
          <w:rFonts w:ascii="Arial" w:hAnsi="Arial" w:cs="Arial"/>
        </w:rPr>
        <w:t xml:space="preserve"> </w:t>
      </w:r>
      <w:r w:rsidR="4BF237B3" w:rsidRPr="00DA43C5">
        <w:rPr>
          <w:rFonts w:ascii="Arial" w:hAnsi="Arial" w:cs="Arial"/>
        </w:rPr>
        <w:t xml:space="preserve">from </w:t>
      </w:r>
      <w:r w:rsidR="00281D74" w:rsidRPr="00E2176D">
        <w:rPr>
          <w:rFonts w:ascii="Arial" w:hAnsi="Arial" w:cs="Arial" w:hint="eastAsia"/>
          <w:szCs w:val="24"/>
        </w:rPr>
        <w:t>December</w:t>
      </w:r>
      <w:r w:rsidR="00281D74" w:rsidRPr="00E2176D">
        <w:rPr>
          <w:rFonts w:ascii="Arial" w:hAnsi="Arial" w:cs="Arial"/>
          <w:szCs w:val="24"/>
        </w:rPr>
        <w:t xml:space="preserve"> 31</w:t>
      </w:r>
      <w:r w:rsidR="00281D74" w:rsidRPr="00E2176D">
        <w:rPr>
          <w:rFonts w:ascii="Arial" w:hAnsi="Arial" w:cs="Arial"/>
          <w:szCs w:val="24"/>
          <w:vertAlign w:val="superscript"/>
        </w:rPr>
        <w:t>st</w:t>
      </w:r>
      <w:r w:rsidR="00281D74" w:rsidRPr="00E2176D">
        <w:rPr>
          <w:rFonts w:ascii="Arial" w:hAnsi="Arial" w:cs="Arial" w:hint="eastAsia"/>
          <w:szCs w:val="24"/>
        </w:rPr>
        <w:t>,</w:t>
      </w:r>
      <w:r w:rsidR="00281D74">
        <w:rPr>
          <w:rFonts w:ascii="Arial" w:hAnsi="Arial" w:cs="Arial" w:hint="eastAsia"/>
          <w:szCs w:val="24"/>
        </w:rPr>
        <w:t xml:space="preserve"> </w:t>
      </w:r>
      <w:proofErr w:type="gramStart"/>
      <w:r w:rsidR="009A2101" w:rsidRPr="00DA43C5">
        <w:rPr>
          <w:rFonts w:ascii="Arial" w:hAnsi="Arial" w:cs="Arial"/>
          <w:szCs w:val="24"/>
        </w:rPr>
        <w:lastRenderedPageBreak/>
        <w:t xml:space="preserve">{{ </w:t>
      </w:r>
      <w:proofErr w:type="spellStart"/>
      <w:r w:rsidR="009A2101">
        <w:rPr>
          <w:rFonts w:ascii="Arial" w:hAnsi="Arial" w:cs="Arial" w:hint="eastAsia"/>
          <w:szCs w:val="24"/>
        </w:rPr>
        <w:t>previous</w:t>
      </w:r>
      <w:proofErr w:type="gramEnd"/>
      <w:r w:rsidR="009A2101" w:rsidRPr="00DA43C5">
        <w:rPr>
          <w:rFonts w:ascii="Arial" w:hAnsi="Arial" w:cs="Arial"/>
          <w:szCs w:val="24"/>
        </w:rPr>
        <w:t>_</w:t>
      </w:r>
      <w:proofErr w:type="gramStart"/>
      <w:r w:rsidR="007569BC">
        <w:rPr>
          <w:rFonts w:ascii="Arial" w:hAnsi="Arial" w:cs="Arial" w:hint="eastAsia"/>
          <w:szCs w:val="24"/>
        </w:rPr>
        <w:t>year</w:t>
      </w:r>
      <w:proofErr w:type="spellEnd"/>
      <w:r w:rsidR="009A2101" w:rsidRPr="00DA43C5">
        <w:rPr>
          <w:rFonts w:ascii="Arial" w:hAnsi="Arial" w:cs="Arial"/>
          <w:szCs w:val="24"/>
        </w:rPr>
        <w:t xml:space="preserve"> }</w:t>
      </w:r>
      <w:proofErr w:type="gramEnd"/>
      <w:r w:rsidR="009A2101" w:rsidRPr="00DA43C5">
        <w:rPr>
          <w:rFonts w:ascii="Arial" w:hAnsi="Arial" w:cs="Arial"/>
          <w:szCs w:val="24"/>
        </w:rPr>
        <w:t>}</w:t>
      </w:r>
      <w:r w:rsidR="008D7B17" w:rsidRPr="00DA43C5">
        <w:rPr>
          <w:rFonts w:ascii="Arial" w:hAnsi="Arial" w:cs="Arial"/>
        </w:rPr>
        <w:t>,</w:t>
      </w:r>
      <w:r w:rsidR="00B52C8F" w:rsidRPr="00DA43C5">
        <w:rPr>
          <w:rFonts w:ascii="Arial" w:hAnsi="Arial" w:cs="Arial"/>
        </w:rPr>
        <w:t xml:space="preserve"> to </w:t>
      </w:r>
      <w:proofErr w:type="gramStart"/>
      <w:r w:rsidR="00C82CD3" w:rsidRPr="00DA43C5">
        <w:rPr>
          <w:rFonts w:ascii="Arial" w:hAnsi="Arial" w:cs="Arial"/>
          <w:szCs w:val="24"/>
        </w:rPr>
        <w:t xml:space="preserve">{{ </w:t>
      </w:r>
      <w:proofErr w:type="spellStart"/>
      <w:r w:rsidR="00C82CD3" w:rsidRPr="00DA43C5">
        <w:rPr>
          <w:rFonts w:ascii="Arial" w:hAnsi="Arial" w:cs="Arial"/>
          <w:szCs w:val="24"/>
        </w:rPr>
        <w:t>this</w:t>
      </w:r>
      <w:proofErr w:type="gramEnd"/>
      <w:r w:rsidR="00C82CD3" w:rsidRPr="00DA43C5">
        <w:rPr>
          <w:rFonts w:ascii="Arial" w:hAnsi="Arial" w:cs="Arial"/>
          <w:szCs w:val="24"/>
        </w:rPr>
        <w:t>_quarter_end_</w:t>
      </w:r>
      <w:proofErr w:type="gramStart"/>
      <w:r w:rsidR="00C82CD3" w:rsidRPr="00DA43C5">
        <w:rPr>
          <w:rFonts w:ascii="Arial" w:hAnsi="Arial" w:cs="Arial"/>
          <w:szCs w:val="24"/>
        </w:rPr>
        <w:t>date</w:t>
      </w:r>
      <w:proofErr w:type="spellEnd"/>
      <w:r w:rsidR="00C82CD3" w:rsidRPr="00DA43C5">
        <w:rPr>
          <w:rFonts w:ascii="Arial" w:hAnsi="Arial" w:cs="Arial"/>
          <w:szCs w:val="24"/>
        </w:rPr>
        <w:t xml:space="preserve"> }</w:t>
      </w:r>
      <w:proofErr w:type="gramEnd"/>
      <w:r w:rsidR="00C82CD3" w:rsidRPr="00DA43C5">
        <w:rPr>
          <w:rFonts w:ascii="Arial" w:hAnsi="Arial" w:cs="Arial"/>
          <w:szCs w:val="24"/>
        </w:rPr>
        <w:t>}</w:t>
      </w:r>
      <w:r w:rsidR="10B8A191" w:rsidRPr="00DA43C5">
        <w:rPr>
          <w:rFonts w:ascii="Arial" w:hAnsi="Arial" w:cs="Arial"/>
        </w:rPr>
        <w:t>.</w:t>
      </w:r>
    </w:p>
    <w:p w14:paraId="057E0393" w14:textId="77777777" w:rsidR="007873AE" w:rsidRPr="00DA43C5" w:rsidRDefault="007873AE" w:rsidP="00E47032">
      <w:pPr>
        <w:pStyle w:val="af2"/>
        <w:adjustRightInd w:val="0"/>
        <w:snapToGrid w:val="0"/>
        <w:spacing w:beforeLines="20" w:before="48"/>
        <w:ind w:leftChars="0" w:left="482"/>
        <w:jc w:val="both"/>
        <w:rPr>
          <w:rFonts w:ascii="Arial" w:hAnsi="Arial" w:cs="Arial"/>
        </w:rPr>
      </w:pPr>
    </w:p>
    <w:p w14:paraId="4AB6AAD7" w14:textId="77777777" w:rsidR="00A9534B" w:rsidRPr="00DA43C5" w:rsidRDefault="007D5877" w:rsidP="00E21DF6">
      <w:pPr>
        <w:pStyle w:val="af2"/>
        <w:adjustRightInd w:val="0"/>
        <w:snapToGrid w:val="0"/>
        <w:ind w:leftChars="0" w:left="0"/>
        <w:jc w:val="both"/>
        <w:rPr>
          <w:rFonts w:ascii="Arial" w:hAnsi="Arial" w:cs="Arial"/>
          <w:u w:val="single"/>
        </w:rPr>
      </w:pPr>
      <w:r w:rsidRPr="00DA43C5">
        <w:rPr>
          <w:rFonts w:ascii="Arial" w:hAnsi="Arial" w:cs="Arial"/>
          <w:u w:val="single"/>
        </w:rPr>
        <w:t>Employee</w:t>
      </w:r>
    </w:p>
    <w:p w14:paraId="260F3BEE" w14:textId="45EA759F" w:rsidR="00D82BD1" w:rsidRPr="00DA43C5" w:rsidRDefault="1BC89E37" w:rsidP="2C0BB6DD">
      <w:pPr>
        <w:pStyle w:val="af2"/>
        <w:numPr>
          <w:ilvl w:val="0"/>
          <w:numId w:val="1"/>
        </w:numPr>
        <w:adjustRightInd w:val="0"/>
        <w:snapToGrid w:val="0"/>
        <w:spacing w:beforeLines="20" w:before="48"/>
        <w:ind w:leftChars="0" w:hanging="340"/>
        <w:jc w:val="both"/>
        <w:rPr>
          <w:rFonts w:ascii="Arial" w:hAnsi="Arial" w:cs="Arial"/>
        </w:rPr>
      </w:pPr>
      <w:r w:rsidRPr="00DA43C5">
        <w:rPr>
          <w:rFonts w:ascii="Arial" w:hAnsi="Arial" w:cs="Arial"/>
        </w:rPr>
        <w:t xml:space="preserve">As </w:t>
      </w:r>
      <w:r w:rsidR="5D074A8D" w:rsidRPr="00DA43C5">
        <w:rPr>
          <w:rFonts w:ascii="Arial" w:hAnsi="Arial" w:cs="Arial"/>
        </w:rPr>
        <w:t xml:space="preserve">of </w:t>
      </w:r>
      <w:proofErr w:type="gramStart"/>
      <w:r w:rsidR="00C82CD3" w:rsidRPr="00DA43C5">
        <w:rPr>
          <w:rFonts w:ascii="Arial" w:hAnsi="Arial" w:cs="Arial"/>
          <w:szCs w:val="24"/>
        </w:rPr>
        <w:t xml:space="preserve">{{ </w:t>
      </w:r>
      <w:proofErr w:type="spellStart"/>
      <w:r w:rsidR="00C82CD3" w:rsidRPr="00DA43C5">
        <w:rPr>
          <w:rFonts w:ascii="Arial" w:hAnsi="Arial" w:cs="Arial"/>
          <w:szCs w:val="24"/>
        </w:rPr>
        <w:t>this</w:t>
      </w:r>
      <w:proofErr w:type="gramEnd"/>
      <w:r w:rsidR="00C82CD3" w:rsidRPr="00DA43C5">
        <w:rPr>
          <w:rFonts w:ascii="Arial" w:hAnsi="Arial" w:cs="Arial"/>
          <w:szCs w:val="24"/>
        </w:rPr>
        <w:t>_</w:t>
      </w:r>
      <w:proofErr w:type="gramStart"/>
      <w:r w:rsidR="00C82CD3" w:rsidRPr="00DA43C5">
        <w:rPr>
          <w:rFonts w:ascii="Arial" w:hAnsi="Arial" w:cs="Arial"/>
          <w:szCs w:val="24"/>
        </w:rPr>
        <w:t>quarter_end</w:t>
      </w:r>
      <w:proofErr w:type="gramEnd"/>
      <w:r w:rsidR="00C82CD3" w:rsidRPr="00DA43C5">
        <w:rPr>
          <w:rFonts w:ascii="Arial" w:hAnsi="Arial" w:cs="Arial"/>
          <w:szCs w:val="24"/>
        </w:rPr>
        <w:t>_</w:t>
      </w:r>
      <w:proofErr w:type="gramStart"/>
      <w:r w:rsidR="00C82CD3" w:rsidRPr="00DA43C5">
        <w:rPr>
          <w:rFonts w:ascii="Arial" w:hAnsi="Arial" w:cs="Arial"/>
          <w:szCs w:val="24"/>
        </w:rPr>
        <w:t>date</w:t>
      </w:r>
      <w:proofErr w:type="spellEnd"/>
      <w:r w:rsidR="00C82CD3" w:rsidRPr="00DA43C5">
        <w:rPr>
          <w:rFonts w:ascii="Arial" w:hAnsi="Arial" w:cs="Arial"/>
          <w:szCs w:val="24"/>
        </w:rPr>
        <w:t xml:space="preserve"> }</w:t>
      </w:r>
      <w:proofErr w:type="gramEnd"/>
      <w:r w:rsidR="00C82CD3" w:rsidRPr="00DA43C5">
        <w:rPr>
          <w:rFonts w:ascii="Arial" w:hAnsi="Arial" w:cs="Arial"/>
          <w:szCs w:val="24"/>
        </w:rPr>
        <w:t>}</w:t>
      </w:r>
      <w:r w:rsidR="3BE96EC4" w:rsidRPr="00DA43C5">
        <w:rPr>
          <w:rFonts w:ascii="Arial" w:hAnsi="Arial" w:cs="Arial"/>
        </w:rPr>
        <w:t>,</w:t>
      </w:r>
      <w:r w:rsidRPr="00DA43C5">
        <w:rPr>
          <w:rFonts w:ascii="Arial" w:hAnsi="Arial" w:cs="Arial"/>
        </w:rPr>
        <w:t xml:space="preserve"> </w:t>
      </w:r>
      <w:proofErr w:type="spellStart"/>
      <w:r w:rsidRPr="00DA43C5">
        <w:rPr>
          <w:rFonts w:ascii="Arial" w:hAnsi="Arial" w:cs="Arial"/>
        </w:rPr>
        <w:t>eMemory</w:t>
      </w:r>
      <w:proofErr w:type="spellEnd"/>
      <w:r w:rsidRPr="00DA43C5">
        <w:rPr>
          <w:rFonts w:ascii="Arial" w:hAnsi="Arial" w:cs="Arial"/>
        </w:rPr>
        <w:t xml:space="preserve"> </w:t>
      </w:r>
      <w:r w:rsidR="406AF3D1" w:rsidRPr="00DA43C5">
        <w:rPr>
          <w:rFonts w:ascii="Arial" w:hAnsi="Arial" w:cs="Arial"/>
        </w:rPr>
        <w:t xml:space="preserve">has </w:t>
      </w:r>
      <w:proofErr w:type="gramStart"/>
      <w:r w:rsidR="00286AE3">
        <w:rPr>
          <w:rFonts w:ascii="Arial" w:hAnsi="Arial" w:cs="Arial" w:hint="eastAsia"/>
        </w:rPr>
        <w:t xml:space="preserve">{{ </w:t>
      </w:r>
      <w:proofErr w:type="spellStart"/>
      <w:r w:rsidR="00286AE3">
        <w:rPr>
          <w:rFonts w:ascii="Arial" w:hAnsi="Arial" w:cs="Arial" w:hint="eastAsia"/>
        </w:rPr>
        <w:t>employees</w:t>
      </w:r>
      <w:proofErr w:type="gramEnd"/>
      <w:r w:rsidR="00286AE3">
        <w:rPr>
          <w:rFonts w:ascii="Arial" w:hAnsi="Arial" w:cs="Arial" w:hint="eastAsia"/>
        </w:rPr>
        <w:t>.ememory_</w:t>
      </w:r>
      <w:proofErr w:type="gramStart"/>
      <w:r w:rsidR="00286AE3">
        <w:rPr>
          <w:rFonts w:ascii="Arial" w:hAnsi="Arial" w:cs="Arial" w:hint="eastAsia"/>
        </w:rPr>
        <w:t>total</w:t>
      </w:r>
      <w:proofErr w:type="spellEnd"/>
      <w:r w:rsidR="00286AE3">
        <w:rPr>
          <w:rFonts w:ascii="Arial" w:hAnsi="Arial" w:cs="Arial" w:hint="eastAsia"/>
        </w:rPr>
        <w:t xml:space="preserve"> }</w:t>
      </w:r>
      <w:proofErr w:type="gramEnd"/>
      <w:r w:rsidR="00286AE3">
        <w:rPr>
          <w:rFonts w:ascii="Arial" w:hAnsi="Arial" w:cs="Arial" w:hint="eastAsia"/>
        </w:rPr>
        <w:t>}</w:t>
      </w:r>
      <w:r w:rsidRPr="00DA43C5">
        <w:rPr>
          <w:rFonts w:ascii="Arial" w:hAnsi="Arial" w:cs="Arial"/>
        </w:rPr>
        <w:t xml:space="preserve"> full-time employees</w:t>
      </w:r>
      <w:r w:rsidR="2C6A4E59" w:rsidRPr="00DA43C5">
        <w:rPr>
          <w:rFonts w:ascii="Arial" w:hAnsi="Arial" w:cs="Arial"/>
        </w:rPr>
        <w:t>, including</w:t>
      </w:r>
      <w:r w:rsidRPr="00DA43C5">
        <w:rPr>
          <w:rFonts w:ascii="Arial" w:hAnsi="Arial" w:cs="Arial"/>
        </w:rPr>
        <w:t xml:space="preserve"> </w:t>
      </w:r>
      <w:proofErr w:type="gramStart"/>
      <w:r w:rsidR="00286AE3">
        <w:rPr>
          <w:rFonts w:ascii="Arial" w:hAnsi="Arial" w:cs="Arial" w:hint="eastAsia"/>
        </w:rPr>
        <w:t xml:space="preserve">{{ </w:t>
      </w:r>
      <w:proofErr w:type="spellStart"/>
      <w:r w:rsidR="00286AE3">
        <w:rPr>
          <w:rFonts w:ascii="Arial" w:hAnsi="Arial" w:cs="Arial" w:hint="eastAsia"/>
        </w:rPr>
        <w:t>employees</w:t>
      </w:r>
      <w:proofErr w:type="gramEnd"/>
      <w:r w:rsidR="00286AE3">
        <w:rPr>
          <w:rFonts w:ascii="Arial" w:hAnsi="Arial" w:cs="Arial" w:hint="eastAsia"/>
        </w:rPr>
        <w:t>.ememory_</w:t>
      </w:r>
      <w:proofErr w:type="gramStart"/>
      <w:r w:rsidR="00286AE3">
        <w:rPr>
          <w:rFonts w:ascii="Arial" w:hAnsi="Arial" w:cs="Arial" w:hint="eastAsia"/>
        </w:rPr>
        <w:t>rd</w:t>
      </w:r>
      <w:proofErr w:type="spellEnd"/>
      <w:r w:rsidR="00286AE3">
        <w:rPr>
          <w:rFonts w:ascii="Arial" w:hAnsi="Arial" w:cs="Arial" w:hint="eastAsia"/>
        </w:rPr>
        <w:t xml:space="preserve"> }</w:t>
      </w:r>
      <w:proofErr w:type="gramEnd"/>
      <w:r w:rsidR="00286AE3">
        <w:rPr>
          <w:rFonts w:ascii="Arial" w:hAnsi="Arial" w:cs="Arial" w:hint="eastAsia"/>
        </w:rPr>
        <w:t>}</w:t>
      </w:r>
      <w:r w:rsidR="456D98F2" w:rsidRPr="00DA43C5">
        <w:rPr>
          <w:rFonts w:ascii="Arial" w:hAnsi="Arial" w:cs="Arial"/>
        </w:rPr>
        <w:t xml:space="preserve"> </w:t>
      </w:r>
      <w:r w:rsidRPr="00DA43C5">
        <w:rPr>
          <w:rFonts w:ascii="Arial" w:hAnsi="Arial" w:cs="Arial"/>
        </w:rPr>
        <w:t>R&amp;D engineers.</w:t>
      </w:r>
      <w:r w:rsidR="4C56BA69" w:rsidRPr="00DA43C5">
        <w:rPr>
          <w:rFonts w:ascii="Arial" w:hAnsi="Arial" w:cs="Arial"/>
        </w:rPr>
        <w:t xml:space="preserve"> </w:t>
      </w:r>
      <w:r w:rsidR="22678617" w:rsidRPr="00DA43C5">
        <w:rPr>
          <w:rFonts w:ascii="Arial" w:hAnsi="Arial" w:cs="Arial"/>
        </w:rPr>
        <w:t>Our s</w:t>
      </w:r>
      <w:r w:rsidR="1DF17786" w:rsidRPr="00DA43C5">
        <w:rPr>
          <w:rFonts w:ascii="Arial" w:hAnsi="Arial" w:cs="Arial"/>
        </w:rPr>
        <w:t>ubsidiaries</w:t>
      </w:r>
      <w:r w:rsidR="2030F2B2" w:rsidRPr="00DA43C5">
        <w:rPr>
          <w:rFonts w:ascii="Arial" w:hAnsi="Arial" w:cs="Arial"/>
        </w:rPr>
        <w:t xml:space="preserve">, </w:t>
      </w:r>
      <w:proofErr w:type="spellStart"/>
      <w:r w:rsidR="2030F2B2" w:rsidRPr="00DA43C5">
        <w:rPr>
          <w:rFonts w:ascii="Arial" w:hAnsi="Arial" w:cs="Arial"/>
        </w:rPr>
        <w:t>PUFsecurity</w:t>
      </w:r>
      <w:proofErr w:type="spellEnd"/>
      <w:r w:rsidR="7E0D0ECD" w:rsidRPr="00DA43C5">
        <w:rPr>
          <w:rFonts w:ascii="Arial" w:hAnsi="Arial" w:cs="Arial"/>
        </w:rPr>
        <w:t xml:space="preserve"> has </w:t>
      </w:r>
      <w:proofErr w:type="gramStart"/>
      <w:r w:rsidR="00122EEE">
        <w:rPr>
          <w:rFonts w:ascii="Arial" w:hAnsi="Arial" w:cs="Arial" w:hint="eastAsia"/>
        </w:rPr>
        <w:t xml:space="preserve">{{ </w:t>
      </w:r>
      <w:proofErr w:type="spellStart"/>
      <w:r w:rsidR="00122EEE">
        <w:rPr>
          <w:rFonts w:ascii="Arial" w:hAnsi="Arial" w:cs="Arial" w:hint="eastAsia"/>
        </w:rPr>
        <w:t>employees</w:t>
      </w:r>
      <w:proofErr w:type="gramEnd"/>
      <w:r w:rsidR="00122EEE">
        <w:rPr>
          <w:rFonts w:ascii="Arial" w:hAnsi="Arial" w:cs="Arial" w:hint="eastAsia"/>
        </w:rPr>
        <w:t>.pufsecurity_</w:t>
      </w:r>
      <w:proofErr w:type="gramStart"/>
      <w:r w:rsidR="00122EEE">
        <w:rPr>
          <w:rFonts w:ascii="Arial" w:hAnsi="Arial" w:cs="Arial" w:hint="eastAsia"/>
        </w:rPr>
        <w:t>total</w:t>
      </w:r>
      <w:proofErr w:type="spellEnd"/>
      <w:r w:rsidR="00122EEE">
        <w:rPr>
          <w:rFonts w:ascii="Arial" w:hAnsi="Arial" w:cs="Arial" w:hint="eastAsia"/>
        </w:rPr>
        <w:t xml:space="preserve"> }</w:t>
      </w:r>
      <w:proofErr w:type="gramEnd"/>
      <w:r w:rsidR="00122EEE">
        <w:rPr>
          <w:rFonts w:ascii="Arial" w:hAnsi="Arial" w:cs="Arial" w:hint="eastAsia"/>
        </w:rPr>
        <w:t>}</w:t>
      </w:r>
      <w:r w:rsidR="456D98F2" w:rsidRPr="00DA43C5">
        <w:rPr>
          <w:rFonts w:ascii="Arial" w:hAnsi="Arial" w:cs="Arial"/>
        </w:rPr>
        <w:t xml:space="preserve"> </w:t>
      </w:r>
      <w:r w:rsidR="393B840F" w:rsidRPr="00DA43C5">
        <w:rPr>
          <w:rFonts w:ascii="Arial" w:hAnsi="Arial" w:cs="Arial"/>
        </w:rPr>
        <w:t xml:space="preserve">full-time employees, including </w:t>
      </w:r>
      <w:proofErr w:type="gramStart"/>
      <w:r w:rsidR="00122EEE">
        <w:rPr>
          <w:rFonts w:ascii="Arial" w:hAnsi="Arial" w:cs="Arial" w:hint="eastAsia"/>
        </w:rPr>
        <w:t xml:space="preserve">{{ </w:t>
      </w:r>
      <w:proofErr w:type="spellStart"/>
      <w:r w:rsidR="00122EEE">
        <w:rPr>
          <w:rFonts w:ascii="Arial" w:hAnsi="Arial" w:cs="Arial" w:hint="eastAsia"/>
        </w:rPr>
        <w:t>employees</w:t>
      </w:r>
      <w:proofErr w:type="gramEnd"/>
      <w:r w:rsidR="00122EEE">
        <w:rPr>
          <w:rFonts w:ascii="Arial" w:hAnsi="Arial" w:cs="Arial" w:hint="eastAsia"/>
        </w:rPr>
        <w:t>.pufsecurity_</w:t>
      </w:r>
      <w:proofErr w:type="gramStart"/>
      <w:r w:rsidR="00122EEE">
        <w:rPr>
          <w:rFonts w:ascii="Arial" w:hAnsi="Arial" w:cs="Arial" w:hint="eastAsia"/>
        </w:rPr>
        <w:t>rd</w:t>
      </w:r>
      <w:proofErr w:type="spellEnd"/>
      <w:r w:rsidR="00122EEE">
        <w:rPr>
          <w:rFonts w:ascii="Arial" w:hAnsi="Arial" w:cs="Arial" w:hint="eastAsia"/>
        </w:rPr>
        <w:t xml:space="preserve"> }</w:t>
      </w:r>
      <w:proofErr w:type="gramEnd"/>
      <w:r w:rsidR="00122EEE">
        <w:rPr>
          <w:rFonts w:ascii="Arial" w:hAnsi="Arial" w:cs="Arial" w:hint="eastAsia"/>
        </w:rPr>
        <w:t>}</w:t>
      </w:r>
      <w:r w:rsidR="456D98F2" w:rsidRPr="00DA43C5">
        <w:rPr>
          <w:rFonts w:ascii="Arial" w:hAnsi="Arial" w:cs="Arial"/>
        </w:rPr>
        <w:t xml:space="preserve"> </w:t>
      </w:r>
      <w:r w:rsidR="4E0431F0" w:rsidRPr="00DA43C5">
        <w:rPr>
          <w:rFonts w:ascii="Arial" w:hAnsi="Arial" w:cs="Arial"/>
        </w:rPr>
        <w:t>R&amp;D engineers</w:t>
      </w:r>
      <w:r w:rsidR="2A54E71B" w:rsidRPr="00DA43C5">
        <w:rPr>
          <w:rFonts w:ascii="Arial" w:hAnsi="Arial" w:cs="Arial"/>
        </w:rPr>
        <w:t xml:space="preserve">, and </w:t>
      </w:r>
      <w:proofErr w:type="spellStart"/>
      <w:r w:rsidR="2A54E71B" w:rsidRPr="00DA43C5">
        <w:rPr>
          <w:rFonts w:ascii="Arial" w:hAnsi="Arial" w:cs="Arial"/>
        </w:rPr>
        <w:t>eMemory</w:t>
      </w:r>
      <w:proofErr w:type="spellEnd"/>
      <w:r w:rsidR="2A54E71B" w:rsidRPr="00DA43C5">
        <w:rPr>
          <w:rFonts w:ascii="Arial" w:hAnsi="Arial" w:cs="Arial"/>
        </w:rPr>
        <w:t xml:space="preserve"> Japan has </w:t>
      </w:r>
      <w:proofErr w:type="gramStart"/>
      <w:r w:rsidR="0062408C">
        <w:rPr>
          <w:rFonts w:ascii="Arial" w:hAnsi="Arial" w:cs="Arial" w:hint="eastAsia"/>
        </w:rPr>
        <w:t xml:space="preserve">{{ </w:t>
      </w:r>
      <w:proofErr w:type="spellStart"/>
      <w:r w:rsidR="0062408C">
        <w:rPr>
          <w:rFonts w:ascii="Arial" w:hAnsi="Arial" w:cs="Arial" w:hint="eastAsia"/>
        </w:rPr>
        <w:t>employees</w:t>
      </w:r>
      <w:proofErr w:type="gramEnd"/>
      <w:r w:rsidR="0062408C">
        <w:rPr>
          <w:rFonts w:ascii="Arial" w:hAnsi="Arial" w:cs="Arial" w:hint="eastAsia"/>
        </w:rPr>
        <w:t>.ememory_jp_</w:t>
      </w:r>
      <w:proofErr w:type="gramStart"/>
      <w:r w:rsidR="0062408C">
        <w:rPr>
          <w:rFonts w:ascii="Arial" w:hAnsi="Arial" w:cs="Arial" w:hint="eastAsia"/>
        </w:rPr>
        <w:t>total</w:t>
      </w:r>
      <w:proofErr w:type="spellEnd"/>
      <w:r w:rsidR="0062408C">
        <w:rPr>
          <w:rFonts w:ascii="Arial" w:hAnsi="Arial" w:cs="Arial" w:hint="eastAsia"/>
        </w:rPr>
        <w:t xml:space="preserve"> }</w:t>
      </w:r>
      <w:proofErr w:type="gramEnd"/>
      <w:r w:rsidR="0062408C">
        <w:rPr>
          <w:rFonts w:ascii="Arial" w:hAnsi="Arial" w:cs="Arial" w:hint="eastAsia"/>
        </w:rPr>
        <w:t>}</w:t>
      </w:r>
      <w:r w:rsidR="2A54E71B" w:rsidRPr="00DA43C5">
        <w:rPr>
          <w:rFonts w:ascii="Arial" w:hAnsi="Arial" w:cs="Arial"/>
        </w:rPr>
        <w:t xml:space="preserve"> full-time employee</w:t>
      </w:r>
      <w:r w:rsidR="1DF17786" w:rsidRPr="00DA43C5">
        <w:rPr>
          <w:rFonts w:ascii="Arial" w:hAnsi="Arial" w:cs="Arial"/>
        </w:rPr>
        <w:t>s</w:t>
      </w:r>
      <w:r w:rsidR="2A54E71B" w:rsidRPr="00DA43C5">
        <w:rPr>
          <w:rFonts w:ascii="Arial" w:hAnsi="Arial" w:cs="Arial"/>
        </w:rPr>
        <w:t>.</w:t>
      </w:r>
    </w:p>
    <w:p w14:paraId="167EA59B" w14:textId="77777777" w:rsidR="00161E39" w:rsidRPr="00DA43C5" w:rsidRDefault="00161E39" w:rsidP="00BF7560">
      <w:pPr>
        <w:pStyle w:val="af2"/>
        <w:adjustRightInd w:val="0"/>
        <w:snapToGrid w:val="0"/>
        <w:spacing w:beforeLines="10" w:before="24"/>
        <w:ind w:leftChars="0" w:left="0"/>
        <w:rPr>
          <w:rFonts w:ascii="Arial" w:hAnsi="Arial" w:cs="Arial"/>
          <w:b/>
        </w:rPr>
      </w:pPr>
    </w:p>
    <w:p w14:paraId="673073F9" w14:textId="77777777" w:rsidR="00D03045" w:rsidRPr="00DA43C5" w:rsidRDefault="00D03045" w:rsidP="00BF7560">
      <w:pPr>
        <w:pStyle w:val="af2"/>
        <w:adjustRightInd w:val="0"/>
        <w:snapToGrid w:val="0"/>
        <w:spacing w:beforeLines="10" w:before="24"/>
        <w:ind w:leftChars="0" w:left="0"/>
        <w:rPr>
          <w:rFonts w:ascii="Arial" w:hAnsi="Arial" w:cs="Arial"/>
          <w:b/>
        </w:rPr>
      </w:pPr>
    </w:p>
    <w:p w14:paraId="0F0514CC" w14:textId="77777777" w:rsidR="00D03045" w:rsidRPr="00DA43C5" w:rsidRDefault="00D03045" w:rsidP="00BF7560">
      <w:pPr>
        <w:pStyle w:val="af2"/>
        <w:adjustRightInd w:val="0"/>
        <w:snapToGrid w:val="0"/>
        <w:spacing w:beforeLines="10" w:before="24"/>
        <w:ind w:leftChars="0" w:left="0"/>
        <w:rPr>
          <w:rFonts w:ascii="Arial" w:hAnsi="Arial" w:cs="Arial"/>
          <w:b/>
        </w:rPr>
      </w:pPr>
    </w:p>
    <w:p w14:paraId="6A82DB83" w14:textId="77777777" w:rsidR="00FB3089" w:rsidRPr="00DA43C5" w:rsidRDefault="00FB3089" w:rsidP="00BF7560">
      <w:pPr>
        <w:pStyle w:val="af2"/>
        <w:adjustRightInd w:val="0"/>
        <w:snapToGrid w:val="0"/>
        <w:spacing w:beforeLines="10" w:before="24"/>
        <w:ind w:leftChars="0" w:left="0"/>
        <w:rPr>
          <w:rFonts w:ascii="Arial" w:hAnsi="Arial" w:cs="Arial"/>
          <w:b/>
        </w:rPr>
      </w:pPr>
    </w:p>
    <w:p w14:paraId="568EBDD4" w14:textId="77777777" w:rsidR="00EF3768" w:rsidRPr="00DA43C5" w:rsidRDefault="00EF3768" w:rsidP="00BF7560">
      <w:pPr>
        <w:pStyle w:val="af2"/>
        <w:adjustRightInd w:val="0"/>
        <w:snapToGrid w:val="0"/>
        <w:spacing w:beforeLines="10" w:before="24"/>
        <w:ind w:leftChars="0" w:left="0"/>
        <w:rPr>
          <w:rFonts w:ascii="Arial" w:hAnsi="Arial" w:cs="Arial"/>
          <w:b/>
        </w:rPr>
      </w:pPr>
    </w:p>
    <w:p w14:paraId="27A5A7B7" w14:textId="77777777" w:rsidR="00D03045" w:rsidRPr="00DA43C5" w:rsidRDefault="00D03045" w:rsidP="00BF7560">
      <w:pPr>
        <w:pStyle w:val="af2"/>
        <w:adjustRightInd w:val="0"/>
        <w:snapToGrid w:val="0"/>
        <w:spacing w:beforeLines="10" w:before="24"/>
        <w:ind w:leftChars="0" w:left="0"/>
        <w:rPr>
          <w:rFonts w:ascii="Arial" w:hAnsi="Arial" w:cs="Arial"/>
          <w:b/>
        </w:rPr>
      </w:pPr>
    </w:p>
    <w:p w14:paraId="33CF9A55" w14:textId="45874223" w:rsidR="00A9534B" w:rsidRPr="00DA43C5" w:rsidRDefault="007D5877" w:rsidP="00BF7560">
      <w:pPr>
        <w:pStyle w:val="af2"/>
        <w:adjustRightInd w:val="0"/>
        <w:snapToGrid w:val="0"/>
        <w:spacing w:beforeLines="10" w:before="24"/>
        <w:ind w:leftChars="0" w:left="0"/>
        <w:rPr>
          <w:rFonts w:ascii="Arial" w:hAnsi="Arial" w:cs="Arial"/>
        </w:rPr>
      </w:pPr>
      <w:r w:rsidRPr="00DA43C5">
        <w:rPr>
          <w:rFonts w:ascii="Arial" w:hAnsi="Arial" w:cs="Arial"/>
          <w:b/>
        </w:rPr>
        <w:t>Cautionary Statement</w:t>
      </w:r>
    </w:p>
    <w:p w14:paraId="3E6085A5" w14:textId="7A85F2D1" w:rsidR="00775A98" w:rsidRPr="00DA43C5" w:rsidRDefault="007D5877" w:rsidP="00E21DF6">
      <w:pPr>
        <w:adjustRightInd w:val="0"/>
        <w:snapToGrid w:val="0"/>
        <w:jc w:val="both"/>
        <w:rPr>
          <w:rFonts w:ascii="Arial" w:hAnsi="Arial" w:cs="Arial"/>
        </w:rPr>
      </w:pPr>
      <w:r w:rsidRPr="00DA43C5">
        <w:rPr>
          <w:rFonts w:ascii="Arial" w:hAnsi="Arial" w:cs="Arial"/>
        </w:rPr>
        <w:t xml:space="preserve">This report contains forward-looking statements, which are subject to risk factors associated with </w:t>
      </w:r>
      <w:r w:rsidR="009437E9" w:rsidRPr="00DA43C5">
        <w:rPr>
          <w:rFonts w:ascii="Arial" w:hAnsi="Arial" w:cs="Arial"/>
        </w:rPr>
        <w:t xml:space="preserve">the </w:t>
      </w:r>
      <w:r w:rsidRPr="00DA43C5">
        <w:rPr>
          <w:rFonts w:ascii="Arial" w:hAnsi="Arial" w:cs="Arial"/>
        </w:rPr>
        <w:t xml:space="preserve">semiconductor and intellectual property business. </w:t>
      </w:r>
      <w:r w:rsidR="006B49D3" w:rsidRPr="00DA43C5">
        <w:rPr>
          <w:rFonts w:ascii="Arial" w:hAnsi="Arial" w:cs="Arial"/>
        </w:rPr>
        <w:t xml:space="preserve">We </w:t>
      </w:r>
      <w:r w:rsidRPr="00DA43C5">
        <w:rPr>
          <w:rFonts w:ascii="Arial" w:hAnsi="Arial" w:cs="Arial"/>
        </w:rPr>
        <w:t xml:space="preserve">believe that the expectations reflected in these statements are reasonable. </w:t>
      </w:r>
      <w:r w:rsidR="006B49D3" w:rsidRPr="00DA43C5">
        <w:rPr>
          <w:rFonts w:ascii="Arial" w:hAnsi="Arial" w:cs="Arial"/>
        </w:rPr>
        <w:t xml:space="preserve">However, </w:t>
      </w:r>
      <w:r w:rsidRPr="00DA43C5">
        <w:rPr>
          <w:rFonts w:ascii="Arial" w:hAnsi="Arial" w:cs="Arial"/>
        </w:rPr>
        <w:t xml:space="preserve">they may be affected by a variety of variables, many of which are beyond our control. These variables could cause actual results or trends to differ materially which include, but are not limited to: wafer price fluctuation, actual demand, rapid technology change, delays or failures </w:t>
      </w:r>
      <w:r w:rsidR="006B49D3" w:rsidRPr="00DA43C5">
        <w:rPr>
          <w:rFonts w:ascii="Arial" w:hAnsi="Arial" w:cs="Arial"/>
        </w:rPr>
        <w:t xml:space="preserve">in </w:t>
      </w:r>
      <w:r w:rsidRPr="00DA43C5">
        <w:rPr>
          <w:rFonts w:ascii="Arial" w:hAnsi="Arial" w:cs="Arial"/>
        </w:rPr>
        <w:t xml:space="preserve">customers’ tape-outs into wafer production, our ability to negotiate, monitor and enforce agreements for the determination and payment of royalties, any bug or fault in our technology which leads to significant damage to our technology and reputation, actual or potential litigation, semiconductor industry cycle and general economic conditions. </w:t>
      </w:r>
      <w:r w:rsidR="00E42E67" w:rsidRPr="00DA43C5">
        <w:rPr>
          <w:rFonts w:ascii="Arial" w:hAnsi="Arial" w:cs="Arial"/>
        </w:rPr>
        <w:t>Unless</w:t>
      </w:r>
      <w:r w:rsidRPr="00DA43C5">
        <w:rPr>
          <w:rFonts w:ascii="Arial" w:hAnsi="Arial" w:cs="Arial"/>
        </w:rPr>
        <w:t xml:space="preserve"> required by law, </w:t>
      </w:r>
      <w:proofErr w:type="spellStart"/>
      <w:r w:rsidRPr="00DA43C5">
        <w:rPr>
          <w:rFonts w:ascii="Arial" w:hAnsi="Arial" w:cs="Arial"/>
        </w:rPr>
        <w:t>eMemory</w:t>
      </w:r>
      <w:proofErr w:type="spellEnd"/>
      <w:r w:rsidRPr="00DA43C5">
        <w:rPr>
          <w:rFonts w:ascii="Arial" w:hAnsi="Arial" w:cs="Arial"/>
        </w:rPr>
        <w:t xml:space="preserve"> undertakes no obligation to update or revise any forward-looking statements, whether </w:t>
      </w:r>
      <w:proofErr w:type="gramStart"/>
      <w:r w:rsidRPr="00DA43C5">
        <w:rPr>
          <w:rFonts w:ascii="Arial" w:hAnsi="Arial" w:cs="Arial"/>
        </w:rPr>
        <w:t>as a result of</w:t>
      </w:r>
      <w:proofErr w:type="gramEnd"/>
      <w:r w:rsidRPr="00DA43C5">
        <w:rPr>
          <w:rFonts w:ascii="Arial" w:hAnsi="Arial" w:cs="Arial"/>
        </w:rPr>
        <w:t xml:space="preserve"> new information, future events, or otherwise.</w:t>
      </w:r>
    </w:p>
    <w:p w14:paraId="0490C7D4" w14:textId="77777777" w:rsidR="003B7C03" w:rsidRPr="00DA43C5" w:rsidRDefault="003B7C03" w:rsidP="00E21DF6">
      <w:pPr>
        <w:adjustRightInd w:val="0"/>
        <w:snapToGrid w:val="0"/>
        <w:jc w:val="both"/>
        <w:rPr>
          <w:rFonts w:ascii="Arial" w:hAnsi="Arial" w:cs="Arial"/>
          <w:b/>
        </w:rPr>
      </w:pPr>
    </w:p>
    <w:p w14:paraId="414ECEE1" w14:textId="77777777" w:rsidR="00A9534B" w:rsidRPr="00DA43C5" w:rsidRDefault="007D5877" w:rsidP="00112778">
      <w:pPr>
        <w:adjustRightInd w:val="0"/>
        <w:snapToGrid w:val="0"/>
        <w:spacing w:line="240" w:lineRule="exact"/>
        <w:jc w:val="both"/>
        <w:rPr>
          <w:rFonts w:ascii="Arial" w:hAnsi="Arial" w:cs="Arial"/>
          <w:b/>
        </w:rPr>
      </w:pPr>
      <w:r w:rsidRPr="00DA43C5">
        <w:rPr>
          <w:rFonts w:ascii="Arial" w:hAnsi="Arial" w:cs="Arial"/>
          <w:b/>
        </w:rPr>
        <w:t>Contact</w:t>
      </w:r>
    </w:p>
    <w:p w14:paraId="076376CB" w14:textId="2FDB0BC7" w:rsidR="00A9534B" w:rsidRPr="00DA43C5" w:rsidRDefault="0063272F" w:rsidP="00112778">
      <w:pPr>
        <w:adjustRightInd w:val="0"/>
        <w:snapToGrid w:val="0"/>
        <w:spacing w:line="240" w:lineRule="exact"/>
        <w:jc w:val="both"/>
        <w:rPr>
          <w:rFonts w:ascii="Arial" w:hAnsi="Arial" w:cs="Arial"/>
        </w:rPr>
      </w:pPr>
      <w:r w:rsidRPr="00DA43C5">
        <w:rPr>
          <w:rFonts w:ascii="Arial" w:hAnsi="Arial" w:cs="Arial"/>
        </w:rPr>
        <w:t>Cheryl Huang</w:t>
      </w:r>
    </w:p>
    <w:p w14:paraId="0DD0F030" w14:textId="77777777" w:rsidR="00A9534B" w:rsidRPr="00DA43C5" w:rsidRDefault="007D5877" w:rsidP="00112778">
      <w:pPr>
        <w:adjustRightInd w:val="0"/>
        <w:snapToGrid w:val="0"/>
        <w:spacing w:line="240" w:lineRule="exact"/>
        <w:jc w:val="both"/>
        <w:rPr>
          <w:rFonts w:ascii="Arial" w:hAnsi="Arial" w:cs="Arial"/>
        </w:rPr>
      </w:pPr>
      <w:r w:rsidRPr="00DA43C5">
        <w:rPr>
          <w:rFonts w:ascii="Arial" w:hAnsi="Arial" w:cs="Arial"/>
        </w:rPr>
        <w:t xml:space="preserve">Investor Relations </w:t>
      </w:r>
    </w:p>
    <w:p w14:paraId="239B1BE2" w14:textId="77777777" w:rsidR="00A9534B" w:rsidRPr="00DA43C5" w:rsidRDefault="007D5877" w:rsidP="00112778">
      <w:pPr>
        <w:adjustRightInd w:val="0"/>
        <w:snapToGrid w:val="0"/>
        <w:spacing w:line="240" w:lineRule="exact"/>
        <w:jc w:val="both"/>
        <w:rPr>
          <w:rFonts w:ascii="Arial" w:hAnsi="Arial" w:cs="Arial"/>
        </w:rPr>
      </w:pPr>
      <w:proofErr w:type="spellStart"/>
      <w:r w:rsidRPr="00DA43C5">
        <w:rPr>
          <w:rFonts w:ascii="Arial" w:hAnsi="Arial" w:cs="Arial"/>
        </w:rPr>
        <w:t>eMemory</w:t>
      </w:r>
      <w:proofErr w:type="spellEnd"/>
      <w:r w:rsidRPr="00DA43C5">
        <w:rPr>
          <w:rFonts w:ascii="Arial" w:hAnsi="Arial" w:cs="Arial"/>
        </w:rPr>
        <w:t xml:space="preserve"> Technology Inc. </w:t>
      </w:r>
    </w:p>
    <w:p w14:paraId="10897AA8" w14:textId="2C05ED07" w:rsidR="00A9534B" w:rsidRPr="00DA43C5" w:rsidRDefault="007D5877" w:rsidP="00112778">
      <w:pPr>
        <w:adjustRightInd w:val="0"/>
        <w:snapToGrid w:val="0"/>
        <w:spacing w:line="240" w:lineRule="exact"/>
        <w:jc w:val="both"/>
        <w:rPr>
          <w:rFonts w:ascii="Arial" w:hAnsi="Arial" w:cs="Arial"/>
        </w:rPr>
      </w:pPr>
      <w:r w:rsidRPr="00DA43C5">
        <w:rPr>
          <w:rFonts w:ascii="Arial" w:hAnsi="Arial" w:cs="Arial"/>
        </w:rPr>
        <w:t xml:space="preserve">+886-3-5601168 </w:t>
      </w:r>
      <w:r w:rsidR="00C82CD3">
        <w:rPr>
          <w:rFonts w:ascii="Arial" w:hAnsi="Arial" w:cs="Arial" w:hint="eastAsia"/>
        </w:rPr>
        <w:t>#1110</w:t>
      </w:r>
    </w:p>
    <w:p w14:paraId="05333270" w14:textId="77777777" w:rsidR="005F18B9" w:rsidRPr="00DA43C5" w:rsidRDefault="007D5877" w:rsidP="00112778">
      <w:pPr>
        <w:adjustRightInd w:val="0"/>
        <w:snapToGrid w:val="0"/>
        <w:spacing w:line="240" w:lineRule="exact"/>
        <w:jc w:val="both"/>
        <w:rPr>
          <w:rFonts w:ascii="Arial" w:hAnsi="Arial" w:cs="Arial"/>
          <w:u w:val="single"/>
        </w:rPr>
      </w:pPr>
      <w:hyperlink r:id="rId9" w:history="1">
        <w:r w:rsidRPr="00DA43C5">
          <w:rPr>
            <w:rStyle w:val="af0"/>
            <w:rFonts w:ascii="Arial" w:hAnsi="Arial" w:cs="Arial"/>
            <w:color w:val="auto"/>
          </w:rPr>
          <w:t>ir@ememory.com.tw</w:t>
        </w:r>
      </w:hyperlink>
    </w:p>
    <w:p w14:paraId="18229708" w14:textId="77777777" w:rsidR="00CE19AB" w:rsidRPr="00DA43C5" w:rsidRDefault="00CE19AB" w:rsidP="00E21DF6">
      <w:pPr>
        <w:adjustRightInd w:val="0"/>
        <w:snapToGrid w:val="0"/>
        <w:rPr>
          <w:rFonts w:ascii="Arial" w:hAnsi="Arial" w:cs="Arial"/>
          <w:b/>
        </w:rPr>
      </w:pPr>
    </w:p>
    <w:p w14:paraId="6D28F7ED" w14:textId="07D0D02C" w:rsidR="00D62EC0" w:rsidRPr="00DA43C5" w:rsidRDefault="007D5877" w:rsidP="004414D2">
      <w:pPr>
        <w:adjustRightInd w:val="0"/>
        <w:snapToGrid w:val="0"/>
        <w:jc w:val="center"/>
        <w:rPr>
          <w:rFonts w:ascii="Arial" w:hAnsi="Arial" w:cs="Arial"/>
          <w:b/>
        </w:rPr>
      </w:pPr>
      <w:r w:rsidRPr="00DA43C5">
        <w:rPr>
          <w:rFonts w:ascii="Arial" w:hAnsi="Arial" w:cs="Arial"/>
          <w:b/>
        </w:rPr>
        <w:t xml:space="preserve">-Financial Statements </w:t>
      </w:r>
      <w:r w:rsidR="00F174F2" w:rsidRPr="00DA43C5">
        <w:rPr>
          <w:rFonts w:ascii="Arial" w:hAnsi="Arial" w:cs="Arial"/>
          <w:b/>
        </w:rPr>
        <w:t>to</w:t>
      </w:r>
      <w:r w:rsidRPr="00DA43C5">
        <w:rPr>
          <w:rFonts w:ascii="Arial" w:hAnsi="Arial" w:cs="Arial"/>
          <w:b/>
        </w:rPr>
        <w:t xml:space="preserve"> F</w:t>
      </w:r>
      <w:r w:rsidR="004414D2" w:rsidRPr="00DA43C5">
        <w:rPr>
          <w:rFonts w:ascii="Arial" w:hAnsi="Arial" w:cs="Arial"/>
          <w:b/>
        </w:rPr>
        <w:t>ollow-</w:t>
      </w:r>
    </w:p>
    <w:sectPr w:rsidR="00D62EC0" w:rsidRPr="00DA43C5">
      <w:footerReference w:type="default" r:id="rId10"/>
      <w:pgSz w:w="11907" w:h="16840" w:code="9"/>
      <w:pgMar w:top="1418" w:right="851" w:bottom="1134" w:left="1134" w:header="567" w:footer="3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F0C29" w14:textId="77777777" w:rsidR="001044C8" w:rsidRDefault="001044C8">
      <w:r>
        <w:separator/>
      </w:r>
    </w:p>
  </w:endnote>
  <w:endnote w:type="continuationSeparator" w:id="0">
    <w:p w14:paraId="615756D2" w14:textId="77777777" w:rsidR="001044C8" w:rsidRDefault="001044C8">
      <w:r>
        <w:continuationSeparator/>
      </w:r>
    </w:p>
  </w:endnote>
  <w:endnote w:type="continuationNotice" w:id="1">
    <w:p w14:paraId="24534687" w14:textId="77777777" w:rsidR="001044C8" w:rsidRDefault="001044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華康中黑體(P)">
    <w:altName w:val="Malgun Gothic Semilight"/>
    <w:charset w:val="88"/>
    <w:family w:val="swiss"/>
    <w:pitch w:val="variable"/>
    <w:sig w:usb0="80000001" w:usb1="28091800" w:usb2="00000016" w:usb3="00000000" w:csb0="00100000" w:csb1="00000000"/>
  </w:font>
  <w:font w:name="華康中楷體">
    <w:altName w:val="微軟正黑體"/>
    <w:charset w:val="88"/>
    <w:family w:val="modern"/>
    <w:pitch w:val="fixed"/>
    <w:sig w:usb0="00000001" w:usb1="08080000" w:usb2="00000010" w:usb3="00000000" w:csb0="00100000" w:csb1="00000000"/>
  </w:font>
  <w:font w:name="Arial Unicode MS">
    <w:panose1 w:val="020B0604020202020204"/>
    <w:charset w:val="00"/>
    <w:family w:val="roman"/>
    <w:pitch w:val="variable"/>
    <w:sig w:usb0="00000003" w:usb1="00000000" w:usb2="00000000" w:usb3="00000000" w:csb0="00000001" w:csb1="00000000"/>
  </w:font>
  <w:font w:name="Microsoft JhengHei U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410905"/>
      <w:docPartObj>
        <w:docPartGallery w:val="Page Numbers (Bottom of Page)"/>
        <w:docPartUnique/>
      </w:docPartObj>
    </w:sdtPr>
    <w:sdtEndPr/>
    <w:sdtContent>
      <w:p w14:paraId="07938015" w14:textId="6467FEF7" w:rsidR="007A714D" w:rsidRDefault="007A714D">
        <w:pPr>
          <w:pStyle w:val="ab"/>
          <w:jc w:val="center"/>
        </w:pPr>
        <w:r>
          <w:fldChar w:fldCharType="begin"/>
        </w:r>
        <w:r>
          <w:instrText>PAGE   \* MERGEFORMAT</w:instrText>
        </w:r>
        <w:r>
          <w:fldChar w:fldCharType="separate"/>
        </w:r>
        <w:r>
          <w:rPr>
            <w:lang w:val="zh-TW"/>
          </w:rPr>
          <w:t>2</w:t>
        </w:r>
        <w:r>
          <w:fldChar w:fldCharType="end"/>
        </w:r>
      </w:p>
    </w:sdtContent>
  </w:sdt>
  <w:p w14:paraId="0C8380A7" w14:textId="77777777" w:rsidR="00565BFF" w:rsidRDefault="00565BF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3F88" w14:textId="77777777" w:rsidR="001044C8" w:rsidRDefault="001044C8">
      <w:r>
        <w:separator/>
      </w:r>
    </w:p>
  </w:footnote>
  <w:footnote w:type="continuationSeparator" w:id="0">
    <w:p w14:paraId="18D57485" w14:textId="77777777" w:rsidR="001044C8" w:rsidRDefault="001044C8">
      <w:r>
        <w:continuationSeparator/>
      </w:r>
    </w:p>
  </w:footnote>
  <w:footnote w:type="continuationNotice" w:id="1">
    <w:p w14:paraId="7291D29C" w14:textId="77777777" w:rsidR="001044C8" w:rsidRDefault="001044C8">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7AE"/>
    <w:multiLevelType w:val="hybridMultilevel"/>
    <w:tmpl w:val="E31A2044"/>
    <w:lvl w:ilvl="0" w:tplc="CB728814">
      <w:start w:val="27"/>
      <w:numFmt w:val="bullet"/>
      <w:lvlText w:val="-"/>
      <w:lvlJc w:val="left"/>
      <w:pPr>
        <w:ind w:left="360" w:hanging="360"/>
      </w:pPr>
      <w:rPr>
        <w:rFonts w:ascii="Arial" w:eastAsia="新細明體"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381695"/>
    <w:multiLevelType w:val="hybridMultilevel"/>
    <w:tmpl w:val="0248E0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01A77"/>
    <w:multiLevelType w:val="hybridMultilevel"/>
    <w:tmpl w:val="61D0DEEA"/>
    <w:lvl w:ilvl="0" w:tplc="C6F8C89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70D5A"/>
    <w:multiLevelType w:val="multilevel"/>
    <w:tmpl w:val="19D70D5A"/>
    <w:lvl w:ilvl="0">
      <w:numFmt w:val="bullet"/>
      <w:lvlText w:val="-"/>
      <w:lvlJc w:val="left"/>
      <w:pPr>
        <w:ind w:left="1212" w:hanging="360"/>
      </w:pPr>
      <w:rPr>
        <w:rFonts w:ascii="Helvetica" w:eastAsia="新細明體" w:hAnsi="Helvetica" w:cs="Helvetica" w:hint="default"/>
      </w:rPr>
    </w:lvl>
    <w:lvl w:ilvl="1">
      <w:start w:val="1"/>
      <w:numFmt w:val="bullet"/>
      <w:lvlText w:val=""/>
      <w:lvlJc w:val="left"/>
      <w:pPr>
        <w:ind w:left="1812" w:hanging="480"/>
      </w:pPr>
      <w:rPr>
        <w:rFonts w:ascii="Wingdings" w:hAnsi="Wingdings" w:hint="default"/>
      </w:rPr>
    </w:lvl>
    <w:lvl w:ilvl="2">
      <w:start w:val="1"/>
      <w:numFmt w:val="bullet"/>
      <w:lvlText w:val=""/>
      <w:lvlJc w:val="left"/>
      <w:pPr>
        <w:ind w:left="2292" w:hanging="480"/>
      </w:pPr>
      <w:rPr>
        <w:rFonts w:ascii="Wingdings" w:hAnsi="Wingdings" w:hint="default"/>
      </w:rPr>
    </w:lvl>
    <w:lvl w:ilvl="3">
      <w:start w:val="1"/>
      <w:numFmt w:val="bullet"/>
      <w:lvlText w:val=""/>
      <w:lvlJc w:val="left"/>
      <w:pPr>
        <w:ind w:left="2772" w:hanging="480"/>
      </w:pPr>
      <w:rPr>
        <w:rFonts w:ascii="Wingdings" w:hAnsi="Wingdings" w:hint="default"/>
      </w:rPr>
    </w:lvl>
    <w:lvl w:ilvl="4">
      <w:start w:val="1"/>
      <w:numFmt w:val="bullet"/>
      <w:lvlText w:val=""/>
      <w:lvlJc w:val="left"/>
      <w:pPr>
        <w:ind w:left="3252" w:hanging="480"/>
      </w:pPr>
      <w:rPr>
        <w:rFonts w:ascii="Wingdings" w:hAnsi="Wingdings" w:hint="default"/>
      </w:rPr>
    </w:lvl>
    <w:lvl w:ilvl="5">
      <w:start w:val="1"/>
      <w:numFmt w:val="bullet"/>
      <w:lvlText w:val=""/>
      <w:lvlJc w:val="left"/>
      <w:pPr>
        <w:ind w:left="3732" w:hanging="480"/>
      </w:pPr>
      <w:rPr>
        <w:rFonts w:ascii="Wingdings" w:hAnsi="Wingdings" w:hint="default"/>
      </w:rPr>
    </w:lvl>
    <w:lvl w:ilvl="6">
      <w:start w:val="1"/>
      <w:numFmt w:val="bullet"/>
      <w:lvlText w:val=""/>
      <w:lvlJc w:val="left"/>
      <w:pPr>
        <w:ind w:left="4212" w:hanging="480"/>
      </w:pPr>
      <w:rPr>
        <w:rFonts w:ascii="Wingdings" w:hAnsi="Wingdings" w:hint="default"/>
      </w:rPr>
    </w:lvl>
    <w:lvl w:ilvl="7">
      <w:start w:val="1"/>
      <w:numFmt w:val="bullet"/>
      <w:lvlText w:val=""/>
      <w:lvlJc w:val="left"/>
      <w:pPr>
        <w:ind w:left="4692" w:hanging="480"/>
      </w:pPr>
      <w:rPr>
        <w:rFonts w:ascii="Wingdings" w:hAnsi="Wingdings" w:hint="default"/>
      </w:rPr>
    </w:lvl>
    <w:lvl w:ilvl="8">
      <w:start w:val="1"/>
      <w:numFmt w:val="bullet"/>
      <w:lvlText w:val=""/>
      <w:lvlJc w:val="left"/>
      <w:pPr>
        <w:ind w:left="5172" w:hanging="480"/>
      </w:pPr>
      <w:rPr>
        <w:rFonts w:ascii="Wingdings" w:hAnsi="Wingdings" w:hint="default"/>
      </w:rPr>
    </w:lvl>
  </w:abstractNum>
  <w:abstractNum w:abstractNumId="4" w15:restartNumberingAfterBreak="0">
    <w:nsid w:val="1F6930EA"/>
    <w:multiLevelType w:val="hybridMultilevel"/>
    <w:tmpl w:val="C97C1A8A"/>
    <w:lvl w:ilvl="0" w:tplc="3E5CA62C">
      <w:start w:val="1"/>
      <w:numFmt w:val="bullet"/>
      <w:lvlText w:val=""/>
      <w:lvlJc w:val="left"/>
      <w:pPr>
        <w:ind w:left="340" w:hanging="480"/>
      </w:pPr>
      <w:rPr>
        <w:rFonts w:ascii="Wingdings" w:hAnsi="Wingdings" w:hint="default"/>
        <w:color w:val="auto"/>
        <w:w w:val="99"/>
        <w:sz w:val="20"/>
        <w:szCs w:val="20"/>
      </w:rPr>
    </w:lvl>
    <w:lvl w:ilvl="1" w:tplc="88187042">
      <w:start w:val="1"/>
      <w:numFmt w:val="bullet"/>
      <w:lvlText w:val=""/>
      <w:lvlJc w:val="left"/>
      <w:pPr>
        <w:ind w:left="820" w:hanging="480"/>
      </w:pPr>
      <w:rPr>
        <w:rFonts w:ascii="Wingdings" w:hAnsi="Wingdings" w:hint="default"/>
      </w:rPr>
    </w:lvl>
    <w:lvl w:ilvl="2" w:tplc="F512535C">
      <w:start w:val="1"/>
      <w:numFmt w:val="bullet"/>
      <w:lvlText w:val=""/>
      <w:lvlJc w:val="left"/>
      <w:pPr>
        <w:ind w:left="1300" w:hanging="480"/>
      </w:pPr>
      <w:rPr>
        <w:rFonts w:ascii="Wingdings" w:hAnsi="Wingdings" w:hint="default"/>
      </w:rPr>
    </w:lvl>
    <w:lvl w:ilvl="3" w:tplc="6FF8EFF8">
      <w:start w:val="1"/>
      <w:numFmt w:val="bullet"/>
      <w:lvlText w:val=""/>
      <w:lvlJc w:val="left"/>
      <w:pPr>
        <w:ind w:left="1780" w:hanging="480"/>
      </w:pPr>
      <w:rPr>
        <w:rFonts w:ascii="Wingdings" w:hAnsi="Wingdings" w:hint="default"/>
      </w:rPr>
    </w:lvl>
    <w:lvl w:ilvl="4" w:tplc="B2D2BFE4">
      <w:start w:val="1"/>
      <w:numFmt w:val="bullet"/>
      <w:lvlText w:val=""/>
      <w:lvlJc w:val="left"/>
      <w:pPr>
        <w:ind w:left="2260" w:hanging="480"/>
      </w:pPr>
      <w:rPr>
        <w:rFonts w:ascii="Wingdings" w:hAnsi="Wingdings" w:hint="default"/>
      </w:rPr>
    </w:lvl>
    <w:lvl w:ilvl="5" w:tplc="44747180">
      <w:start w:val="1"/>
      <w:numFmt w:val="bullet"/>
      <w:lvlText w:val=""/>
      <w:lvlJc w:val="left"/>
      <w:pPr>
        <w:ind w:left="2740" w:hanging="480"/>
      </w:pPr>
      <w:rPr>
        <w:rFonts w:ascii="Wingdings" w:hAnsi="Wingdings" w:hint="default"/>
      </w:rPr>
    </w:lvl>
    <w:lvl w:ilvl="6" w:tplc="AF061F3E">
      <w:start w:val="1"/>
      <w:numFmt w:val="bullet"/>
      <w:lvlText w:val=""/>
      <w:lvlJc w:val="left"/>
      <w:pPr>
        <w:ind w:left="3220" w:hanging="480"/>
      </w:pPr>
      <w:rPr>
        <w:rFonts w:ascii="Wingdings" w:hAnsi="Wingdings" w:hint="default"/>
      </w:rPr>
    </w:lvl>
    <w:lvl w:ilvl="7" w:tplc="E5AE08D6">
      <w:start w:val="1"/>
      <w:numFmt w:val="bullet"/>
      <w:lvlText w:val=""/>
      <w:lvlJc w:val="left"/>
      <w:pPr>
        <w:ind w:left="3700" w:hanging="480"/>
      </w:pPr>
      <w:rPr>
        <w:rFonts w:ascii="Wingdings" w:hAnsi="Wingdings" w:hint="default"/>
      </w:rPr>
    </w:lvl>
    <w:lvl w:ilvl="8" w:tplc="63181C54">
      <w:start w:val="1"/>
      <w:numFmt w:val="bullet"/>
      <w:lvlText w:val=""/>
      <w:lvlJc w:val="left"/>
      <w:pPr>
        <w:ind w:left="4180" w:hanging="480"/>
      </w:pPr>
      <w:rPr>
        <w:rFonts w:ascii="Wingdings" w:hAnsi="Wingdings" w:hint="default"/>
      </w:rPr>
    </w:lvl>
  </w:abstractNum>
  <w:abstractNum w:abstractNumId="5" w15:restartNumberingAfterBreak="0">
    <w:nsid w:val="27BA3519"/>
    <w:multiLevelType w:val="hybridMultilevel"/>
    <w:tmpl w:val="1ECAA53A"/>
    <w:lvl w:ilvl="0" w:tplc="A704DBE2">
      <w:start w:val="27"/>
      <w:numFmt w:val="bullet"/>
      <w:lvlText w:val="-"/>
      <w:lvlJc w:val="left"/>
      <w:pPr>
        <w:ind w:left="720" w:hanging="360"/>
      </w:pPr>
      <w:rPr>
        <w:rFonts w:ascii="Arial" w:eastAsia="新細明體"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C0412"/>
    <w:multiLevelType w:val="hybridMultilevel"/>
    <w:tmpl w:val="C54453AE"/>
    <w:lvl w:ilvl="0" w:tplc="C6F8C89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A090C"/>
    <w:multiLevelType w:val="hybridMultilevel"/>
    <w:tmpl w:val="6C822E5A"/>
    <w:lvl w:ilvl="0" w:tplc="0409000D">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8" w15:restartNumberingAfterBreak="0">
    <w:nsid w:val="375E55DD"/>
    <w:multiLevelType w:val="hybridMultilevel"/>
    <w:tmpl w:val="1BFAB538"/>
    <w:lvl w:ilvl="0" w:tplc="2A24001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1371A6F"/>
    <w:multiLevelType w:val="hybridMultilevel"/>
    <w:tmpl w:val="B226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D64D5"/>
    <w:multiLevelType w:val="hybridMultilevel"/>
    <w:tmpl w:val="E15AD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117E15"/>
    <w:multiLevelType w:val="hybridMultilevel"/>
    <w:tmpl w:val="C0643040"/>
    <w:lvl w:ilvl="0" w:tplc="04090009">
      <w:start w:val="1"/>
      <w:numFmt w:val="bullet"/>
      <w:lvlText w:val=""/>
      <w:lvlJc w:val="left"/>
      <w:pPr>
        <w:ind w:left="340" w:hanging="480"/>
      </w:pPr>
      <w:rPr>
        <w:rFonts w:ascii="Wingdings" w:hAnsi="Wingdings" w:hint="default"/>
        <w:color w:val="auto"/>
        <w:w w:val="99"/>
        <w:sz w:val="20"/>
        <w:szCs w:val="20"/>
      </w:rPr>
    </w:lvl>
    <w:lvl w:ilvl="1" w:tplc="FFFFFFFF">
      <w:start w:val="1"/>
      <w:numFmt w:val="bullet"/>
      <w:lvlText w:val=""/>
      <w:lvlJc w:val="left"/>
      <w:pPr>
        <w:ind w:left="820" w:hanging="480"/>
      </w:pPr>
      <w:rPr>
        <w:rFonts w:ascii="Wingdings" w:hAnsi="Wingdings" w:hint="default"/>
      </w:rPr>
    </w:lvl>
    <w:lvl w:ilvl="2" w:tplc="FFFFFFFF">
      <w:start w:val="1"/>
      <w:numFmt w:val="bullet"/>
      <w:lvlText w:val=""/>
      <w:lvlJc w:val="left"/>
      <w:pPr>
        <w:ind w:left="1300" w:hanging="480"/>
      </w:pPr>
      <w:rPr>
        <w:rFonts w:ascii="Wingdings" w:hAnsi="Wingdings" w:hint="default"/>
      </w:rPr>
    </w:lvl>
    <w:lvl w:ilvl="3" w:tplc="FFFFFFFF">
      <w:start w:val="1"/>
      <w:numFmt w:val="bullet"/>
      <w:lvlText w:val=""/>
      <w:lvlJc w:val="left"/>
      <w:pPr>
        <w:ind w:left="1780" w:hanging="480"/>
      </w:pPr>
      <w:rPr>
        <w:rFonts w:ascii="Wingdings" w:hAnsi="Wingdings" w:hint="default"/>
      </w:rPr>
    </w:lvl>
    <w:lvl w:ilvl="4" w:tplc="FFFFFFFF">
      <w:start w:val="1"/>
      <w:numFmt w:val="bullet"/>
      <w:lvlText w:val=""/>
      <w:lvlJc w:val="left"/>
      <w:pPr>
        <w:ind w:left="2260" w:hanging="480"/>
      </w:pPr>
      <w:rPr>
        <w:rFonts w:ascii="Wingdings" w:hAnsi="Wingdings" w:hint="default"/>
      </w:rPr>
    </w:lvl>
    <w:lvl w:ilvl="5" w:tplc="FFFFFFFF">
      <w:start w:val="1"/>
      <w:numFmt w:val="bullet"/>
      <w:lvlText w:val=""/>
      <w:lvlJc w:val="left"/>
      <w:pPr>
        <w:ind w:left="2740" w:hanging="480"/>
      </w:pPr>
      <w:rPr>
        <w:rFonts w:ascii="Wingdings" w:hAnsi="Wingdings" w:hint="default"/>
      </w:rPr>
    </w:lvl>
    <w:lvl w:ilvl="6" w:tplc="FFFFFFFF">
      <w:start w:val="1"/>
      <w:numFmt w:val="bullet"/>
      <w:lvlText w:val=""/>
      <w:lvlJc w:val="left"/>
      <w:pPr>
        <w:ind w:left="3220" w:hanging="480"/>
      </w:pPr>
      <w:rPr>
        <w:rFonts w:ascii="Wingdings" w:hAnsi="Wingdings" w:hint="default"/>
      </w:rPr>
    </w:lvl>
    <w:lvl w:ilvl="7" w:tplc="FFFFFFFF">
      <w:start w:val="1"/>
      <w:numFmt w:val="bullet"/>
      <w:lvlText w:val=""/>
      <w:lvlJc w:val="left"/>
      <w:pPr>
        <w:ind w:left="3700" w:hanging="480"/>
      </w:pPr>
      <w:rPr>
        <w:rFonts w:ascii="Wingdings" w:hAnsi="Wingdings" w:hint="default"/>
      </w:rPr>
    </w:lvl>
    <w:lvl w:ilvl="8" w:tplc="FFFFFFFF">
      <w:start w:val="1"/>
      <w:numFmt w:val="bullet"/>
      <w:lvlText w:val=""/>
      <w:lvlJc w:val="left"/>
      <w:pPr>
        <w:ind w:left="4180" w:hanging="480"/>
      </w:pPr>
      <w:rPr>
        <w:rFonts w:ascii="Wingdings" w:hAnsi="Wingdings" w:hint="default"/>
      </w:rPr>
    </w:lvl>
  </w:abstractNum>
  <w:abstractNum w:abstractNumId="12" w15:restartNumberingAfterBreak="0">
    <w:nsid w:val="44AE16BE"/>
    <w:multiLevelType w:val="hybridMultilevel"/>
    <w:tmpl w:val="D8B8916E"/>
    <w:lvl w:ilvl="0" w:tplc="0409000F">
      <w:start w:val="1"/>
      <w:numFmt w:val="decimal"/>
      <w:lvlText w:val="%1."/>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3" w15:restartNumberingAfterBreak="0">
    <w:nsid w:val="44EF3F12"/>
    <w:multiLevelType w:val="hybridMultilevel"/>
    <w:tmpl w:val="16808B82"/>
    <w:lvl w:ilvl="0" w:tplc="0409000F">
      <w:start w:val="1"/>
      <w:numFmt w:val="decimal"/>
      <w:lvlText w:val="%1."/>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4" w15:restartNumberingAfterBreak="0">
    <w:nsid w:val="4CF63CA0"/>
    <w:multiLevelType w:val="hybridMultilevel"/>
    <w:tmpl w:val="0E20339C"/>
    <w:lvl w:ilvl="0" w:tplc="0409000D">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15:restartNumberingAfterBreak="0">
    <w:nsid w:val="54CB3E39"/>
    <w:multiLevelType w:val="hybridMultilevel"/>
    <w:tmpl w:val="C4DA6F6E"/>
    <w:lvl w:ilvl="0" w:tplc="375EA140">
      <w:start w:val="1"/>
      <w:numFmt w:val="bullet"/>
      <w:lvlText w:val="−"/>
      <w:lvlJc w:val="left"/>
      <w:pPr>
        <w:tabs>
          <w:tab w:val="num" w:pos="720"/>
        </w:tabs>
        <w:ind w:left="720" w:hanging="360"/>
      </w:pPr>
      <w:rPr>
        <w:rFonts w:ascii="Arial" w:hAnsi="Arial" w:hint="default"/>
      </w:rPr>
    </w:lvl>
    <w:lvl w:ilvl="1" w:tplc="9952447A">
      <w:start w:val="1"/>
      <w:numFmt w:val="bullet"/>
      <w:lvlText w:val="−"/>
      <w:lvlJc w:val="left"/>
      <w:pPr>
        <w:tabs>
          <w:tab w:val="num" w:pos="1440"/>
        </w:tabs>
        <w:ind w:left="1440" w:hanging="360"/>
      </w:pPr>
      <w:rPr>
        <w:rFonts w:ascii="Arial" w:hAnsi="Arial" w:hint="default"/>
      </w:rPr>
    </w:lvl>
    <w:lvl w:ilvl="2" w:tplc="837C9BD2" w:tentative="1">
      <w:start w:val="1"/>
      <w:numFmt w:val="bullet"/>
      <w:lvlText w:val="−"/>
      <w:lvlJc w:val="left"/>
      <w:pPr>
        <w:tabs>
          <w:tab w:val="num" w:pos="2160"/>
        </w:tabs>
        <w:ind w:left="2160" w:hanging="360"/>
      </w:pPr>
      <w:rPr>
        <w:rFonts w:ascii="Arial" w:hAnsi="Arial" w:hint="default"/>
      </w:rPr>
    </w:lvl>
    <w:lvl w:ilvl="3" w:tplc="4B1CBF98" w:tentative="1">
      <w:start w:val="1"/>
      <w:numFmt w:val="bullet"/>
      <w:lvlText w:val="−"/>
      <w:lvlJc w:val="left"/>
      <w:pPr>
        <w:tabs>
          <w:tab w:val="num" w:pos="2880"/>
        </w:tabs>
        <w:ind w:left="2880" w:hanging="360"/>
      </w:pPr>
      <w:rPr>
        <w:rFonts w:ascii="Arial" w:hAnsi="Arial" w:hint="default"/>
      </w:rPr>
    </w:lvl>
    <w:lvl w:ilvl="4" w:tplc="BF64DE5C" w:tentative="1">
      <w:start w:val="1"/>
      <w:numFmt w:val="bullet"/>
      <w:lvlText w:val="−"/>
      <w:lvlJc w:val="left"/>
      <w:pPr>
        <w:tabs>
          <w:tab w:val="num" w:pos="3600"/>
        </w:tabs>
        <w:ind w:left="3600" w:hanging="360"/>
      </w:pPr>
      <w:rPr>
        <w:rFonts w:ascii="Arial" w:hAnsi="Arial" w:hint="default"/>
      </w:rPr>
    </w:lvl>
    <w:lvl w:ilvl="5" w:tplc="158CDF80" w:tentative="1">
      <w:start w:val="1"/>
      <w:numFmt w:val="bullet"/>
      <w:lvlText w:val="−"/>
      <w:lvlJc w:val="left"/>
      <w:pPr>
        <w:tabs>
          <w:tab w:val="num" w:pos="4320"/>
        </w:tabs>
        <w:ind w:left="4320" w:hanging="360"/>
      </w:pPr>
      <w:rPr>
        <w:rFonts w:ascii="Arial" w:hAnsi="Arial" w:hint="default"/>
      </w:rPr>
    </w:lvl>
    <w:lvl w:ilvl="6" w:tplc="BEC65B40" w:tentative="1">
      <w:start w:val="1"/>
      <w:numFmt w:val="bullet"/>
      <w:lvlText w:val="−"/>
      <w:lvlJc w:val="left"/>
      <w:pPr>
        <w:tabs>
          <w:tab w:val="num" w:pos="5040"/>
        </w:tabs>
        <w:ind w:left="5040" w:hanging="360"/>
      </w:pPr>
      <w:rPr>
        <w:rFonts w:ascii="Arial" w:hAnsi="Arial" w:hint="default"/>
      </w:rPr>
    </w:lvl>
    <w:lvl w:ilvl="7" w:tplc="285CA80E" w:tentative="1">
      <w:start w:val="1"/>
      <w:numFmt w:val="bullet"/>
      <w:lvlText w:val="−"/>
      <w:lvlJc w:val="left"/>
      <w:pPr>
        <w:tabs>
          <w:tab w:val="num" w:pos="5760"/>
        </w:tabs>
        <w:ind w:left="5760" w:hanging="360"/>
      </w:pPr>
      <w:rPr>
        <w:rFonts w:ascii="Arial" w:hAnsi="Arial" w:hint="default"/>
      </w:rPr>
    </w:lvl>
    <w:lvl w:ilvl="8" w:tplc="945E7E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B906B97"/>
    <w:multiLevelType w:val="multilevel"/>
    <w:tmpl w:val="8ADEF31A"/>
    <w:lvl w:ilvl="0">
      <w:start w:val="1"/>
      <w:numFmt w:val="bullet"/>
      <w:lvlText w:val=""/>
      <w:lvlJc w:val="left"/>
      <w:pPr>
        <w:ind w:left="482" w:hanging="480"/>
      </w:pPr>
      <w:rPr>
        <w:rFonts w:ascii="Wingdings" w:hAnsi="Wingdings" w:hint="default"/>
        <w:w w:val="99"/>
        <w:sz w:val="20"/>
        <w:szCs w:val="20"/>
      </w:rPr>
    </w:lvl>
    <w:lvl w:ilvl="1">
      <w:start w:val="1"/>
      <w:numFmt w:val="bullet"/>
      <w:lvlText w:val=""/>
      <w:lvlJc w:val="left"/>
      <w:pPr>
        <w:ind w:left="962" w:hanging="480"/>
      </w:pPr>
      <w:rPr>
        <w:rFonts w:ascii="Wingdings" w:hAnsi="Wingdings" w:hint="default"/>
      </w:rPr>
    </w:lvl>
    <w:lvl w:ilvl="2">
      <w:start w:val="1"/>
      <w:numFmt w:val="bullet"/>
      <w:lvlText w:val=""/>
      <w:lvlJc w:val="left"/>
      <w:pPr>
        <w:ind w:left="1442" w:hanging="480"/>
      </w:pPr>
      <w:rPr>
        <w:rFonts w:ascii="Wingdings" w:hAnsi="Wingdings" w:hint="default"/>
      </w:rPr>
    </w:lvl>
    <w:lvl w:ilvl="3">
      <w:start w:val="1"/>
      <w:numFmt w:val="bullet"/>
      <w:lvlText w:val=""/>
      <w:lvlJc w:val="left"/>
      <w:pPr>
        <w:ind w:left="1922" w:hanging="480"/>
      </w:pPr>
      <w:rPr>
        <w:rFonts w:ascii="Wingdings" w:hAnsi="Wingdings" w:hint="default"/>
      </w:rPr>
    </w:lvl>
    <w:lvl w:ilvl="4">
      <w:start w:val="1"/>
      <w:numFmt w:val="bullet"/>
      <w:lvlText w:val=""/>
      <w:lvlJc w:val="left"/>
      <w:pPr>
        <w:ind w:left="2402" w:hanging="480"/>
      </w:pPr>
      <w:rPr>
        <w:rFonts w:ascii="Wingdings" w:hAnsi="Wingdings" w:hint="default"/>
      </w:rPr>
    </w:lvl>
    <w:lvl w:ilvl="5">
      <w:start w:val="1"/>
      <w:numFmt w:val="bullet"/>
      <w:lvlText w:val=""/>
      <w:lvlJc w:val="left"/>
      <w:pPr>
        <w:ind w:left="2882" w:hanging="480"/>
      </w:pPr>
      <w:rPr>
        <w:rFonts w:ascii="Wingdings" w:hAnsi="Wingdings" w:hint="default"/>
      </w:rPr>
    </w:lvl>
    <w:lvl w:ilvl="6">
      <w:start w:val="1"/>
      <w:numFmt w:val="bullet"/>
      <w:lvlText w:val=""/>
      <w:lvlJc w:val="left"/>
      <w:pPr>
        <w:ind w:left="3362" w:hanging="480"/>
      </w:pPr>
      <w:rPr>
        <w:rFonts w:ascii="Wingdings" w:hAnsi="Wingdings" w:hint="default"/>
      </w:rPr>
    </w:lvl>
    <w:lvl w:ilvl="7">
      <w:start w:val="1"/>
      <w:numFmt w:val="bullet"/>
      <w:lvlText w:val=""/>
      <w:lvlJc w:val="left"/>
      <w:pPr>
        <w:ind w:left="3842" w:hanging="480"/>
      </w:pPr>
      <w:rPr>
        <w:rFonts w:ascii="Wingdings" w:hAnsi="Wingdings" w:hint="default"/>
      </w:rPr>
    </w:lvl>
    <w:lvl w:ilvl="8">
      <w:start w:val="1"/>
      <w:numFmt w:val="bullet"/>
      <w:lvlText w:val=""/>
      <w:lvlJc w:val="left"/>
      <w:pPr>
        <w:ind w:left="4322" w:hanging="480"/>
      </w:pPr>
      <w:rPr>
        <w:rFonts w:ascii="Wingdings" w:hAnsi="Wingdings" w:hint="default"/>
      </w:rPr>
    </w:lvl>
  </w:abstractNum>
  <w:abstractNum w:abstractNumId="17" w15:restartNumberingAfterBreak="0">
    <w:nsid w:val="5CA5723D"/>
    <w:multiLevelType w:val="hybridMultilevel"/>
    <w:tmpl w:val="CD30352C"/>
    <w:lvl w:ilvl="0" w:tplc="2F38E1D0">
      <w:start w:val="1"/>
      <w:numFmt w:val="decimal"/>
      <w:lvlText w:val="%1."/>
      <w:lvlJc w:val="left"/>
      <w:pPr>
        <w:tabs>
          <w:tab w:val="num" w:pos="720"/>
        </w:tabs>
        <w:ind w:left="720" w:hanging="360"/>
      </w:pPr>
    </w:lvl>
    <w:lvl w:ilvl="1" w:tplc="94E219F0">
      <w:start w:val="1"/>
      <w:numFmt w:val="decimal"/>
      <w:lvlText w:val="%2."/>
      <w:lvlJc w:val="left"/>
      <w:pPr>
        <w:tabs>
          <w:tab w:val="num" w:pos="1440"/>
        </w:tabs>
        <w:ind w:left="1440" w:hanging="360"/>
      </w:pPr>
    </w:lvl>
    <w:lvl w:ilvl="2" w:tplc="555046D2" w:tentative="1">
      <w:start w:val="1"/>
      <w:numFmt w:val="decimal"/>
      <w:lvlText w:val="%3."/>
      <w:lvlJc w:val="left"/>
      <w:pPr>
        <w:tabs>
          <w:tab w:val="num" w:pos="2160"/>
        </w:tabs>
        <w:ind w:left="2160" w:hanging="360"/>
      </w:pPr>
    </w:lvl>
    <w:lvl w:ilvl="3" w:tplc="33629270" w:tentative="1">
      <w:start w:val="1"/>
      <w:numFmt w:val="decimal"/>
      <w:lvlText w:val="%4."/>
      <w:lvlJc w:val="left"/>
      <w:pPr>
        <w:tabs>
          <w:tab w:val="num" w:pos="2880"/>
        </w:tabs>
        <w:ind w:left="2880" w:hanging="360"/>
      </w:pPr>
    </w:lvl>
    <w:lvl w:ilvl="4" w:tplc="7E86565C" w:tentative="1">
      <w:start w:val="1"/>
      <w:numFmt w:val="decimal"/>
      <w:lvlText w:val="%5."/>
      <w:lvlJc w:val="left"/>
      <w:pPr>
        <w:tabs>
          <w:tab w:val="num" w:pos="3600"/>
        </w:tabs>
        <w:ind w:left="3600" w:hanging="360"/>
      </w:pPr>
    </w:lvl>
    <w:lvl w:ilvl="5" w:tplc="5DFE2F74" w:tentative="1">
      <w:start w:val="1"/>
      <w:numFmt w:val="decimal"/>
      <w:lvlText w:val="%6."/>
      <w:lvlJc w:val="left"/>
      <w:pPr>
        <w:tabs>
          <w:tab w:val="num" w:pos="4320"/>
        </w:tabs>
        <w:ind w:left="4320" w:hanging="360"/>
      </w:pPr>
    </w:lvl>
    <w:lvl w:ilvl="6" w:tplc="D3DEA8EE" w:tentative="1">
      <w:start w:val="1"/>
      <w:numFmt w:val="decimal"/>
      <w:lvlText w:val="%7."/>
      <w:lvlJc w:val="left"/>
      <w:pPr>
        <w:tabs>
          <w:tab w:val="num" w:pos="5040"/>
        </w:tabs>
        <w:ind w:left="5040" w:hanging="360"/>
      </w:pPr>
    </w:lvl>
    <w:lvl w:ilvl="7" w:tplc="36E8CE58" w:tentative="1">
      <w:start w:val="1"/>
      <w:numFmt w:val="decimal"/>
      <w:lvlText w:val="%8."/>
      <w:lvlJc w:val="left"/>
      <w:pPr>
        <w:tabs>
          <w:tab w:val="num" w:pos="5760"/>
        </w:tabs>
        <w:ind w:left="5760" w:hanging="360"/>
      </w:pPr>
    </w:lvl>
    <w:lvl w:ilvl="8" w:tplc="AE9886B2" w:tentative="1">
      <w:start w:val="1"/>
      <w:numFmt w:val="decimal"/>
      <w:lvlText w:val="%9."/>
      <w:lvlJc w:val="left"/>
      <w:pPr>
        <w:tabs>
          <w:tab w:val="num" w:pos="6480"/>
        </w:tabs>
        <w:ind w:left="6480" w:hanging="360"/>
      </w:pPr>
    </w:lvl>
  </w:abstractNum>
  <w:abstractNum w:abstractNumId="18" w15:restartNumberingAfterBreak="0">
    <w:nsid w:val="62CB6253"/>
    <w:multiLevelType w:val="hybridMultilevel"/>
    <w:tmpl w:val="CFDA5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B30830"/>
    <w:multiLevelType w:val="hybridMultilevel"/>
    <w:tmpl w:val="9704FCEA"/>
    <w:lvl w:ilvl="0" w:tplc="2716FC30">
      <w:start w:val="1"/>
      <w:numFmt w:val="bullet"/>
      <w:lvlText w:val=""/>
      <w:lvlJc w:val="left"/>
      <w:pPr>
        <w:tabs>
          <w:tab w:val="num" w:pos="720"/>
        </w:tabs>
        <w:ind w:left="720" w:hanging="360"/>
      </w:pPr>
      <w:rPr>
        <w:rFonts w:ascii="Wingdings" w:hAnsi="Wingdings" w:hint="default"/>
      </w:rPr>
    </w:lvl>
    <w:lvl w:ilvl="1" w:tplc="65747540" w:tentative="1">
      <w:start w:val="1"/>
      <w:numFmt w:val="bullet"/>
      <w:lvlText w:val=""/>
      <w:lvlJc w:val="left"/>
      <w:pPr>
        <w:tabs>
          <w:tab w:val="num" w:pos="1440"/>
        </w:tabs>
        <w:ind w:left="1440" w:hanging="360"/>
      </w:pPr>
      <w:rPr>
        <w:rFonts w:ascii="Wingdings" w:hAnsi="Wingdings" w:hint="default"/>
      </w:rPr>
    </w:lvl>
    <w:lvl w:ilvl="2" w:tplc="9BE2C9C6" w:tentative="1">
      <w:start w:val="1"/>
      <w:numFmt w:val="bullet"/>
      <w:lvlText w:val=""/>
      <w:lvlJc w:val="left"/>
      <w:pPr>
        <w:tabs>
          <w:tab w:val="num" w:pos="2160"/>
        </w:tabs>
        <w:ind w:left="2160" w:hanging="360"/>
      </w:pPr>
      <w:rPr>
        <w:rFonts w:ascii="Wingdings" w:hAnsi="Wingdings" w:hint="default"/>
      </w:rPr>
    </w:lvl>
    <w:lvl w:ilvl="3" w:tplc="3F7A9D50" w:tentative="1">
      <w:start w:val="1"/>
      <w:numFmt w:val="bullet"/>
      <w:lvlText w:val=""/>
      <w:lvlJc w:val="left"/>
      <w:pPr>
        <w:tabs>
          <w:tab w:val="num" w:pos="2880"/>
        </w:tabs>
        <w:ind w:left="2880" w:hanging="360"/>
      </w:pPr>
      <w:rPr>
        <w:rFonts w:ascii="Wingdings" w:hAnsi="Wingdings" w:hint="default"/>
      </w:rPr>
    </w:lvl>
    <w:lvl w:ilvl="4" w:tplc="6DD85516" w:tentative="1">
      <w:start w:val="1"/>
      <w:numFmt w:val="bullet"/>
      <w:lvlText w:val=""/>
      <w:lvlJc w:val="left"/>
      <w:pPr>
        <w:tabs>
          <w:tab w:val="num" w:pos="3600"/>
        </w:tabs>
        <w:ind w:left="3600" w:hanging="360"/>
      </w:pPr>
      <w:rPr>
        <w:rFonts w:ascii="Wingdings" w:hAnsi="Wingdings" w:hint="default"/>
      </w:rPr>
    </w:lvl>
    <w:lvl w:ilvl="5" w:tplc="C2920E3E" w:tentative="1">
      <w:start w:val="1"/>
      <w:numFmt w:val="bullet"/>
      <w:lvlText w:val=""/>
      <w:lvlJc w:val="left"/>
      <w:pPr>
        <w:tabs>
          <w:tab w:val="num" w:pos="4320"/>
        </w:tabs>
        <w:ind w:left="4320" w:hanging="360"/>
      </w:pPr>
      <w:rPr>
        <w:rFonts w:ascii="Wingdings" w:hAnsi="Wingdings" w:hint="default"/>
      </w:rPr>
    </w:lvl>
    <w:lvl w:ilvl="6" w:tplc="AC7A3498" w:tentative="1">
      <w:start w:val="1"/>
      <w:numFmt w:val="bullet"/>
      <w:lvlText w:val=""/>
      <w:lvlJc w:val="left"/>
      <w:pPr>
        <w:tabs>
          <w:tab w:val="num" w:pos="5040"/>
        </w:tabs>
        <w:ind w:left="5040" w:hanging="360"/>
      </w:pPr>
      <w:rPr>
        <w:rFonts w:ascii="Wingdings" w:hAnsi="Wingdings" w:hint="default"/>
      </w:rPr>
    </w:lvl>
    <w:lvl w:ilvl="7" w:tplc="F9E42666" w:tentative="1">
      <w:start w:val="1"/>
      <w:numFmt w:val="bullet"/>
      <w:lvlText w:val=""/>
      <w:lvlJc w:val="left"/>
      <w:pPr>
        <w:tabs>
          <w:tab w:val="num" w:pos="5760"/>
        </w:tabs>
        <w:ind w:left="5760" w:hanging="360"/>
      </w:pPr>
      <w:rPr>
        <w:rFonts w:ascii="Wingdings" w:hAnsi="Wingdings" w:hint="default"/>
      </w:rPr>
    </w:lvl>
    <w:lvl w:ilvl="8" w:tplc="93EAE92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A55F77"/>
    <w:multiLevelType w:val="multilevel"/>
    <w:tmpl w:val="F95E559C"/>
    <w:lvl w:ilvl="0">
      <w:start w:val="1"/>
      <w:numFmt w:val="bullet"/>
      <w:lvlText w:val=""/>
      <w:lvlJc w:val="left"/>
      <w:pPr>
        <w:ind w:left="2182" w:hanging="480"/>
      </w:pPr>
      <w:rPr>
        <w:rFonts w:ascii="Wingdings" w:hAnsi="Wingdings" w:hint="default"/>
        <w:color w:val="auto"/>
        <w:lang w:val="en-US"/>
      </w:rPr>
    </w:lvl>
    <w:lvl w:ilvl="1">
      <w:numFmt w:val="bullet"/>
      <w:lvlText w:val="-"/>
      <w:lvlJc w:val="left"/>
      <w:pPr>
        <w:ind w:left="1800" w:hanging="480"/>
      </w:pPr>
      <w:rPr>
        <w:rFonts w:ascii="Helvetica" w:eastAsia="新細明體" w:hAnsi="Helvetica" w:cs="Helvetica" w:hint="default"/>
      </w:rPr>
    </w:lvl>
    <w:lvl w:ilvl="2">
      <w:start w:val="1"/>
      <w:numFmt w:val="bullet"/>
      <w:lvlText w:val=""/>
      <w:lvlJc w:val="left"/>
      <w:pPr>
        <w:ind w:left="2280" w:hanging="480"/>
      </w:pPr>
      <w:rPr>
        <w:rFonts w:ascii="Wingdings" w:hAnsi="Wingdings" w:hint="default"/>
      </w:rPr>
    </w:lvl>
    <w:lvl w:ilvl="3">
      <w:start w:val="1"/>
      <w:numFmt w:val="bullet"/>
      <w:lvlText w:val=""/>
      <w:lvlJc w:val="left"/>
      <w:pPr>
        <w:ind w:left="2760" w:hanging="480"/>
      </w:pPr>
      <w:rPr>
        <w:rFonts w:ascii="Wingdings" w:hAnsi="Wingdings" w:hint="default"/>
      </w:rPr>
    </w:lvl>
    <w:lvl w:ilvl="4">
      <w:start w:val="1"/>
      <w:numFmt w:val="bullet"/>
      <w:lvlText w:val=""/>
      <w:lvlJc w:val="left"/>
      <w:pPr>
        <w:ind w:left="3240" w:hanging="480"/>
      </w:pPr>
      <w:rPr>
        <w:rFonts w:ascii="Wingdings" w:hAnsi="Wingdings" w:hint="default"/>
      </w:rPr>
    </w:lvl>
    <w:lvl w:ilvl="5">
      <w:start w:val="1"/>
      <w:numFmt w:val="bullet"/>
      <w:lvlText w:val=""/>
      <w:lvlJc w:val="left"/>
      <w:pPr>
        <w:ind w:left="3720" w:hanging="480"/>
      </w:pPr>
      <w:rPr>
        <w:rFonts w:ascii="Wingdings" w:hAnsi="Wingdings" w:hint="default"/>
      </w:rPr>
    </w:lvl>
    <w:lvl w:ilvl="6">
      <w:start w:val="1"/>
      <w:numFmt w:val="bullet"/>
      <w:lvlText w:val=""/>
      <w:lvlJc w:val="left"/>
      <w:pPr>
        <w:ind w:left="4200" w:hanging="480"/>
      </w:pPr>
      <w:rPr>
        <w:rFonts w:ascii="Wingdings" w:hAnsi="Wingdings" w:hint="default"/>
      </w:rPr>
    </w:lvl>
    <w:lvl w:ilvl="7">
      <w:start w:val="1"/>
      <w:numFmt w:val="bullet"/>
      <w:lvlText w:val=""/>
      <w:lvlJc w:val="left"/>
      <w:pPr>
        <w:ind w:left="4680" w:hanging="480"/>
      </w:pPr>
      <w:rPr>
        <w:rFonts w:ascii="Wingdings" w:hAnsi="Wingdings" w:hint="default"/>
      </w:rPr>
    </w:lvl>
    <w:lvl w:ilvl="8">
      <w:start w:val="1"/>
      <w:numFmt w:val="bullet"/>
      <w:lvlText w:val=""/>
      <w:lvlJc w:val="left"/>
      <w:pPr>
        <w:ind w:left="5160" w:hanging="480"/>
      </w:pPr>
      <w:rPr>
        <w:rFonts w:ascii="Wingdings" w:hAnsi="Wingdings" w:hint="default"/>
      </w:rPr>
    </w:lvl>
  </w:abstractNum>
  <w:abstractNum w:abstractNumId="21" w15:restartNumberingAfterBreak="0">
    <w:nsid w:val="6CF014AF"/>
    <w:multiLevelType w:val="hybridMultilevel"/>
    <w:tmpl w:val="57B0892C"/>
    <w:lvl w:ilvl="0" w:tplc="0409000D">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2" w15:restartNumberingAfterBreak="0">
    <w:nsid w:val="6E602DF7"/>
    <w:multiLevelType w:val="hybridMultilevel"/>
    <w:tmpl w:val="491C1DFE"/>
    <w:lvl w:ilvl="0" w:tplc="04090009">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3" w15:restartNumberingAfterBreak="0">
    <w:nsid w:val="6F282C1B"/>
    <w:multiLevelType w:val="hybridMultilevel"/>
    <w:tmpl w:val="6262DC4E"/>
    <w:lvl w:ilvl="0" w:tplc="0409000D">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4" w15:restartNumberingAfterBreak="0">
    <w:nsid w:val="780F1FB6"/>
    <w:multiLevelType w:val="hybridMultilevel"/>
    <w:tmpl w:val="64F20B5E"/>
    <w:lvl w:ilvl="0" w:tplc="7C2E6B8A">
      <w:start w:val="1"/>
      <w:numFmt w:val="bullet"/>
      <w:lvlText w:val="–"/>
      <w:lvlJc w:val="left"/>
      <w:pPr>
        <w:tabs>
          <w:tab w:val="num" w:pos="720"/>
        </w:tabs>
        <w:ind w:left="720" w:hanging="360"/>
      </w:pPr>
      <w:rPr>
        <w:rFonts w:ascii="Arial" w:hAnsi="Arial" w:hint="default"/>
      </w:rPr>
    </w:lvl>
    <w:lvl w:ilvl="1" w:tplc="08E6D616">
      <w:start w:val="1"/>
      <w:numFmt w:val="bullet"/>
      <w:lvlText w:val="–"/>
      <w:lvlJc w:val="left"/>
      <w:pPr>
        <w:tabs>
          <w:tab w:val="num" w:pos="1440"/>
        </w:tabs>
        <w:ind w:left="1440" w:hanging="360"/>
      </w:pPr>
      <w:rPr>
        <w:rFonts w:ascii="Arial" w:hAnsi="Arial" w:hint="default"/>
      </w:rPr>
    </w:lvl>
    <w:lvl w:ilvl="2" w:tplc="89FCFB6C" w:tentative="1">
      <w:start w:val="1"/>
      <w:numFmt w:val="bullet"/>
      <w:lvlText w:val="–"/>
      <w:lvlJc w:val="left"/>
      <w:pPr>
        <w:tabs>
          <w:tab w:val="num" w:pos="2160"/>
        </w:tabs>
        <w:ind w:left="2160" w:hanging="360"/>
      </w:pPr>
      <w:rPr>
        <w:rFonts w:ascii="Arial" w:hAnsi="Arial" w:hint="default"/>
      </w:rPr>
    </w:lvl>
    <w:lvl w:ilvl="3" w:tplc="E3861366" w:tentative="1">
      <w:start w:val="1"/>
      <w:numFmt w:val="bullet"/>
      <w:lvlText w:val="–"/>
      <w:lvlJc w:val="left"/>
      <w:pPr>
        <w:tabs>
          <w:tab w:val="num" w:pos="2880"/>
        </w:tabs>
        <w:ind w:left="2880" w:hanging="360"/>
      </w:pPr>
      <w:rPr>
        <w:rFonts w:ascii="Arial" w:hAnsi="Arial" w:hint="default"/>
      </w:rPr>
    </w:lvl>
    <w:lvl w:ilvl="4" w:tplc="89B2E83E" w:tentative="1">
      <w:start w:val="1"/>
      <w:numFmt w:val="bullet"/>
      <w:lvlText w:val="–"/>
      <w:lvlJc w:val="left"/>
      <w:pPr>
        <w:tabs>
          <w:tab w:val="num" w:pos="3600"/>
        </w:tabs>
        <w:ind w:left="3600" w:hanging="360"/>
      </w:pPr>
      <w:rPr>
        <w:rFonts w:ascii="Arial" w:hAnsi="Arial" w:hint="default"/>
      </w:rPr>
    </w:lvl>
    <w:lvl w:ilvl="5" w:tplc="441C5B3A" w:tentative="1">
      <w:start w:val="1"/>
      <w:numFmt w:val="bullet"/>
      <w:lvlText w:val="–"/>
      <w:lvlJc w:val="left"/>
      <w:pPr>
        <w:tabs>
          <w:tab w:val="num" w:pos="4320"/>
        </w:tabs>
        <w:ind w:left="4320" w:hanging="360"/>
      </w:pPr>
      <w:rPr>
        <w:rFonts w:ascii="Arial" w:hAnsi="Arial" w:hint="default"/>
      </w:rPr>
    </w:lvl>
    <w:lvl w:ilvl="6" w:tplc="38880682" w:tentative="1">
      <w:start w:val="1"/>
      <w:numFmt w:val="bullet"/>
      <w:lvlText w:val="–"/>
      <w:lvlJc w:val="left"/>
      <w:pPr>
        <w:tabs>
          <w:tab w:val="num" w:pos="5040"/>
        </w:tabs>
        <w:ind w:left="5040" w:hanging="360"/>
      </w:pPr>
      <w:rPr>
        <w:rFonts w:ascii="Arial" w:hAnsi="Arial" w:hint="default"/>
      </w:rPr>
    </w:lvl>
    <w:lvl w:ilvl="7" w:tplc="FB6AC63E" w:tentative="1">
      <w:start w:val="1"/>
      <w:numFmt w:val="bullet"/>
      <w:lvlText w:val="–"/>
      <w:lvlJc w:val="left"/>
      <w:pPr>
        <w:tabs>
          <w:tab w:val="num" w:pos="5760"/>
        </w:tabs>
        <w:ind w:left="5760" w:hanging="360"/>
      </w:pPr>
      <w:rPr>
        <w:rFonts w:ascii="Arial" w:hAnsi="Arial" w:hint="default"/>
      </w:rPr>
    </w:lvl>
    <w:lvl w:ilvl="8" w:tplc="DCC87FC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A090DD9"/>
    <w:multiLevelType w:val="hybridMultilevel"/>
    <w:tmpl w:val="95A8B21A"/>
    <w:lvl w:ilvl="0" w:tplc="C84CBD2E">
      <w:start w:val="2"/>
      <w:numFmt w:val="upperLetter"/>
      <w:pStyle w:val="9"/>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E32211F"/>
    <w:multiLevelType w:val="hybridMultilevel"/>
    <w:tmpl w:val="B0761AB6"/>
    <w:lvl w:ilvl="0" w:tplc="FE56F240">
      <w:start w:val="1"/>
      <w:numFmt w:val="bullet"/>
      <w:lvlText w:val=""/>
      <w:lvlJc w:val="left"/>
      <w:pPr>
        <w:tabs>
          <w:tab w:val="num" w:pos="720"/>
        </w:tabs>
        <w:ind w:left="720" w:hanging="360"/>
      </w:pPr>
      <w:rPr>
        <w:rFonts w:ascii="Wingdings" w:hAnsi="Wingdings" w:hint="default"/>
      </w:rPr>
    </w:lvl>
    <w:lvl w:ilvl="1" w:tplc="1D5CDB28" w:tentative="1">
      <w:start w:val="1"/>
      <w:numFmt w:val="bullet"/>
      <w:lvlText w:val=""/>
      <w:lvlJc w:val="left"/>
      <w:pPr>
        <w:tabs>
          <w:tab w:val="num" w:pos="1440"/>
        </w:tabs>
        <w:ind w:left="1440" w:hanging="360"/>
      </w:pPr>
      <w:rPr>
        <w:rFonts w:ascii="Wingdings" w:hAnsi="Wingdings" w:hint="default"/>
      </w:rPr>
    </w:lvl>
    <w:lvl w:ilvl="2" w:tplc="0B3E8B16" w:tentative="1">
      <w:start w:val="1"/>
      <w:numFmt w:val="bullet"/>
      <w:lvlText w:val=""/>
      <w:lvlJc w:val="left"/>
      <w:pPr>
        <w:tabs>
          <w:tab w:val="num" w:pos="2160"/>
        </w:tabs>
        <w:ind w:left="2160" w:hanging="360"/>
      </w:pPr>
      <w:rPr>
        <w:rFonts w:ascii="Wingdings" w:hAnsi="Wingdings" w:hint="default"/>
      </w:rPr>
    </w:lvl>
    <w:lvl w:ilvl="3" w:tplc="74BEF7A6" w:tentative="1">
      <w:start w:val="1"/>
      <w:numFmt w:val="bullet"/>
      <w:lvlText w:val=""/>
      <w:lvlJc w:val="left"/>
      <w:pPr>
        <w:tabs>
          <w:tab w:val="num" w:pos="2880"/>
        </w:tabs>
        <w:ind w:left="2880" w:hanging="360"/>
      </w:pPr>
      <w:rPr>
        <w:rFonts w:ascii="Wingdings" w:hAnsi="Wingdings" w:hint="default"/>
      </w:rPr>
    </w:lvl>
    <w:lvl w:ilvl="4" w:tplc="1EB21CDA" w:tentative="1">
      <w:start w:val="1"/>
      <w:numFmt w:val="bullet"/>
      <w:lvlText w:val=""/>
      <w:lvlJc w:val="left"/>
      <w:pPr>
        <w:tabs>
          <w:tab w:val="num" w:pos="3600"/>
        </w:tabs>
        <w:ind w:left="3600" w:hanging="360"/>
      </w:pPr>
      <w:rPr>
        <w:rFonts w:ascii="Wingdings" w:hAnsi="Wingdings" w:hint="default"/>
      </w:rPr>
    </w:lvl>
    <w:lvl w:ilvl="5" w:tplc="2634DBA4" w:tentative="1">
      <w:start w:val="1"/>
      <w:numFmt w:val="bullet"/>
      <w:lvlText w:val=""/>
      <w:lvlJc w:val="left"/>
      <w:pPr>
        <w:tabs>
          <w:tab w:val="num" w:pos="4320"/>
        </w:tabs>
        <w:ind w:left="4320" w:hanging="360"/>
      </w:pPr>
      <w:rPr>
        <w:rFonts w:ascii="Wingdings" w:hAnsi="Wingdings" w:hint="default"/>
      </w:rPr>
    </w:lvl>
    <w:lvl w:ilvl="6" w:tplc="CA3AB644" w:tentative="1">
      <w:start w:val="1"/>
      <w:numFmt w:val="bullet"/>
      <w:lvlText w:val=""/>
      <w:lvlJc w:val="left"/>
      <w:pPr>
        <w:tabs>
          <w:tab w:val="num" w:pos="5040"/>
        </w:tabs>
        <w:ind w:left="5040" w:hanging="360"/>
      </w:pPr>
      <w:rPr>
        <w:rFonts w:ascii="Wingdings" w:hAnsi="Wingdings" w:hint="default"/>
      </w:rPr>
    </w:lvl>
    <w:lvl w:ilvl="7" w:tplc="CB3444C0" w:tentative="1">
      <w:start w:val="1"/>
      <w:numFmt w:val="bullet"/>
      <w:lvlText w:val=""/>
      <w:lvlJc w:val="left"/>
      <w:pPr>
        <w:tabs>
          <w:tab w:val="num" w:pos="5760"/>
        </w:tabs>
        <w:ind w:left="5760" w:hanging="360"/>
      </w:pPr>
      <w:rPr>
        <w:rFonts w:ascii="Wingdings" w:hAnsi="Wingdings" w:hint="default"/>
      </w:rPr>
    </w:lvl>
    <w:lvl w:ilvl="8" w:tplc="EDCC5E52" w:tentative="1">
      <w:start w:val="1"/>
      <w:numFmt w:val="bullet"/>
      <w:lvlText w:val=""/>
      <w:lvlJc w:val="left"/>
      <w:pPr>
        <w:tabs>
          <w:tab w:val="num" w:pos="6480"/>
        </w:tabs>
        <w:ind w:left="6480" w:hanging="360"/>
      </w:pPr>
      <w:rPr>
        <w:rFonts w:ascii="Wingdings" w:hAnsi="Wingdings" w:hint="default"/>
      </w:rPr>
    </w:lvl>
  </w:abstractNum>
  <w:num w:numId="1" w16cid:durableId="2030983214">
    <w:abstractNumId w:val="4"/>
  </w:num>
  <w:num w:numId="2" w16cid:durableId="558981975">
    <w:abstractNumId w:val="20"/>
  </w:num>
  <w:num w:numId="3" w16cid:durableId="2134588889">
    <w:abstractNumId w:val="3"/>
  </w:num>
  <w:num w:numId="4" w16cid:durableId="70741506">
    <w:abstractNumId w:val="6"/>
  </w:num>
  <w:num w:numId="5" w16cid:durableId="765804472">
    <w:abstractNumId w:val="2"/>
  </w:num>
  <w:num w:numId="6" w16cid:durableId="997655170">
    <w:abstractNumId w:val="16"/>
  </w:num>
  <w:num w:numId="7" w16cid:durableId="1698970653">
    <w:abstractNumId w:val="25"/>
  </w:num>
  <w:num w:numId="8" w16cid:durableId="1131555608">
    <w:abstractNumId w:val="10"/>
  </w:num>
  <w:num w:numId="9" w16cid:durableId="52775713">
    <w:abstractNumId w:val="26"/>
  </w:num>
  <w:num w:numId="10" w16cid:durableId="1790199496">
    <w:abstractNumId w:val="19"/>
  </w:num>
  <w:num w:numId="11" w16cid:durableId="1376612882">
    <w:abstractNumId w:val="0"/>
  </w:num>
  <w:num w:numId="12" w16cid:durableId="344095016">
    <w:abstractNumId w:val="5"/>
  </w:num>
  <w:num w:numId="13" w16cid:durableId="885872214">
    <w:abstractNumId w:val="12"/>
  </w:num>
  <w:num w:numId="14" w16cid:durableId="1514489890">
    <w:abstractNumId w:val="13"/>
  </w:num>
  <w:num w:numId="15" w16cid:durableId="30229010">
    <w:abstractNumId w:val="17"/>
  </w:num>
  <w:num w:numId="16" w16cid:durableId="650712797">
    <w:abstractNumId w:val="9"/>
  </w:num>
  <w:num w:numId="17" w16cid:durableId="1591350436">
    <w:abstractNumId w:val="1"/>
  </w:num>
  <w:num w:numId="18" w16cid:durableId="101807414">
    <w:abstractNumId w:val="21"/>
  </w:num>
  <w:num w:numId="19" w16cid:durableId="2135634288">
    <w:abstractNumId w:val="14"/>
  </w:num>
  <w:num w:numId="20" w16cid:durableId="1447579282">
    <w:abstractNumId w:val="23"/>
  </w:num>
  <w:num w:numId="21" w16cid:durableId="1811557756">
    <w:abstractNumId w:val="7"/>
  </w:num>
  <w:num w:numId="22" w16cid:durableId="1593856981">
    <w:abstractNumId w:val="18"/>
  </w:num>
  <w:num w:numId="23" w16cid:durableId="1180924467">
    <w:abstractNumId w:val="8"/>
  </w:num>
  <w:num w:numId="24" w16cid:durableId="1421637774">
    <w:abstractNumId w:val="24"/>
  </w:num>
  <w:num w:numId="25" w16cid:durableId="1656492457">
    <w:abstractNumId w:val="15"/>
  </w:num>
  <w:num w:numId="26" w16cid:durableId="1047873569">
    <w:abstractNumId w:val="11"/>
  </w:num>
  <w:num w:numId="27" w16cid:durableId="366101901">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zsDAzNLEwN7MwMjFR0lEKTi0uzszPAykwN64FAF+tnNUtAAAA"/>
  </w:docVars>
  <w:rsids>
    <w:rsidRoot w:val="00397C03"/>
    <w:rsid w:val="000007F2"/>
    <w:rsid w:val="00001076"/>
    <w:rsid w:val="0000152F"/>
    <w:rsid w:val="00001C08"/>
    <w:rsid w:val="00002A95"/>
    <w:rsid w:val="00002ABA"/>
    <w:rsid w:val="00002B88"/>
    <w:rsid w:val="000030EC"/>
    <w:rsid w:val="0000388B"/>
    <w:rsid w:val="00003A27"/>
    <w:rsid w:val="00003E7F"/>
    <w:rsid w:val="00004871"/>
    <w:rsid w:val="00004891"/>
    <w:rsid w:val="00004F8F"/>
    <w:rsid w:val="00005102"/>
    <w:rsid w:val="00005176"/>
    <w:rsid w:val="0000594B"/>
    <w:rsid w:val="00005A68"/>
    <w:rsid w:val="00006116"/>
    <w:rsid w:val="00006ED8"/>
    <w:rsid w:val="00007BB9"/>
    <w:rsid w:val="00007D60"/>
    <w:rsid w:val="00010930"/>
    <w:rsid w:val="00010E84"/>
    <w:rsid w:val="00010ED9"/>
    <w:rsid w:val="000118F5"/>
    <w:rsid w:val="0001196C"/>
    <w:rsid w:val="00011BD4"/>
    <w:rsid w:val="000123E4"/>
    <w:rsid w:val="00012572"/>
    <w:rsid w:val="00012A7D"/>
    <w:rsid w:val="0001359F"/>
    <w:rsid w:val="00013EB8"/>
    <w:rsid w:val="0001449B"/>
    <w:rsid w:val="000145A9"/>
    <w:rsid w:val="00015A92"/>
    <w:rsid w:val="00015C87"/>
    <w:rsid w:val="00015ED6"/>
    <w:rsid w:val="00017A88"/>
    <w:rsid w:val="000204A9"/>
    <w:rsid w:val="000207EB"/>
    <w:rsid w:val="00020A8C"/>
    <w:rsid w:val="00020DB5"/>
    <w:rsid w:val="00021019"/>
    <w:rsid w:val="00022403"/>
    <w:rsid w:val="000227D0"/>
    <w:rsid w:val="00023956"/>
    <w:rsid w:val="00023C19"/>
    <w:rsid w:val="00024394"/>
    <w:rsid w:val="00024B0D"/>
    <w:rsid w:val="000268EF"/>
    <w:rsid w:val="00026988"/>
    <w:rsid w:val="000274CD"/>
    <w:rsid w:val="00027786"/>
    <w:rsid w:val="00027E69"/>
    <w:rsid w:val="00030071"/>
    <w:rsid w:val="00030372"/>
    <w:rsid w:val="00030DE2"/>
    <w:rsid w:val="00030EC8"/>
    <w:rsid w:val="00031330"/>
    <w:rsid w:val="00031690"/>
    <w:rsid w:val="00031F08"/>
    <w:rsid w:val="0003260B"/>
    <w:rsid w:val="00032668"/>
    <w:rsid w:val="00032ADC"/>
    <w:rsid w:val="00032E92"/>
    <w:rsid w:val="000335B5"/>
    <w:rsid w:val="000340BF"/>
    <w:rsid w:val="000346BD"/>
    <w:rsid w:val="000347A5"/>
    <w:rsid w:val="00035261"/>
    <w:rsid w:val="0003593D"/>
    <w:rsid w:val="000360B3"/>
    <w:rsid w:val="000369DA"/>
    <w:rsid w:val="00037830"/>
    <w:rsid w:val="00037F0F"/>
    <w:rsid w:val="00040074"/>
    <w:rsid w:val="000415F2"/>
    <w:rsid w:val="00042A91"/>
    <w:rsid w:val="00042ACD"/>
    <w:rsid w:val="0004303A"/>
    <w:rsid w:val="0004399E"/>
    <w:rsid w:val="00043A0F"/>
    <w:rsid w:val="00043CD5"/>
    <w:rsid w:val="00044101"/>
    <w:rsid w:val="0004525F"/>
    <w:rsid w:val="00046318"/>
    <w:rsid w:val="00046557"/>
    <w:rsid w:val="00046A17"/>
    <w:rsid w:val="00047DB1"/>
    <w:rsid w:val="00047F77"/>
    <w:rsid w:val="000503EA"/>
    <w:rsid w:val="00051060"/>
    <w:rsid w:val="0005175F"/>
    <w:rsid w:val="00052199"/>
    <w:rsid w:val="00053808"/>
    <w:rsid w:val="0005396A"/>
    <w:rsid w:val="00054053"/>
    <w:rsid w:val="000540CC"/>
    <w:rsid w:val="0005458C"/>
    <w:rsid w:val="00054C99"/>
    <w:rsid w:val="00054E33"/>
    <w:rsid w:val="000552F8"/>
    <w:rsid w:val="00056176"/>
    <w:rsid w:val="000561D3"/>
    <w:rsid w:val="000567A3"/>
    <w:rsid w:val="000568FC"/>
    <w:rsid w:val="00057CEA"/>
    <w:rsid w:val="00062250"/>
    <w:rsid w:val="00062B27"/>
    <w:rsid w:val="00064330"/>
    <w:rsid w:val="000648A5"/>
    <w:rsid w:val="00064D43"/>
    <w:rsid w:val="00064D73"/>
    <w:rsid w:val="00065097"/>
    <w:rsid w:val="0006528F"/>
    <w:rsid w:val="0006534A"/>
    <w:rsid w:val="00065AF9"/>
    <w:rsid w:val="00065F96"/>
    <w:rsid w:val="00066A6F"/>
    <w:rsid w:val="00066D3B"/>
    <w:rsid w:val="0006718B"/>
    <w:rsid w:val="000672C8"/>
    <w:rsid w:val="00067F1F"/>
    <w:rsid w:val="000708D7"/>
    <w:rsid w:val="000717D5"/>
    <w:rsid w:val="0007182A"/>
    <w:rsid w:val="00071A92"/>
    <w:rsid w:val="000736C4"/>
    <w:rsid w:val="00073A19"/>
    <w:rsid w:val="00073A63"/>
    <w:rsid w:val="00073F22"/>
    <w:rsid w:val="00074602"/>
    <w:rsid w:val="0007483B"/>
    <w:rsid w:val="00074A26"/>
    <w:rsid w:val="0007593D"/>
    <w:rsid w:val="00075EC6"/>
    <w:rsid w:val="00076674"/>
    <w:rsid w:val="0007711C"/>
    <w:rsid w:val="00077147"/>
    <w:rsid w:val="00077DCD"/>
    <w:rsid w:val="00077E65"/>
    <w:rsid w:val="0008124F"/>
    <w:rsid w:val="000812C9"/>
    <w:rsid w:val="00081AB5"/>
    <w:rsid w:val="00081B34"/>
    <w:rsid w:val="00081EE8"/>
    <w:rsid w:val="000828E8"/>
    <w:rsid w:val="00082E5C"/>
    <w:rsid w:val="00083636"/>
    <w:rsid w:val="00084251"/>
    <w:rsid w:val="00084CD5"/>
    <w:rsid w:val="00084D6C"/>
    <w:rsid w:val="000855A8"/>
    <w:rsid w:val="00085A84"/>
    <w:rsid w:val="000860DF"/>
    <w:rsid w:val="000867D0"/>
    <w:rsid w:val="00087416"/>
    <w:rsid w:val="000874EF"/>
    <w:rsid w:val="000903B4"/>
    <w:rsid w:val="00090A3F"/>
    <w:rsid w:val="00091036"/>
    <w:rsid w:val="00091A31"/>
    <w:rsid w:val="00092384"/>
    <w:rsid w:val="00092F27"/>
    <w:rsid w:val="00093013"/>
    <w:rsid w:val="0009339C"/>
    <w:rsid w:val="00093F8D"/>
    <w:rsid w:val="00094866"/>
    <w:rsid w:val="00094B12"/>
    <w:rsid w:val="0009647F"/>
    <w:rsid w:val="000964F2"/>
    <w:rsid w:val="00096981"/>
    <w:rsid w:val="00096ED6"/>
    <w:rsid w:val="00097770"/>
    <w:rsid w:val="00097E0D"/>
    <w:rsid w:val="000A024B"/>
    <w:rsid w:val="000A03E7"/>
    <w:rsid w:val="000A0E86"/>
    <w:rsid w:val="000A0F32"/>
    <w:rsid w:val="000A16CF"/>
    <w:rsid w:val="000A236D"/>
    <w:rsid w:val="000A2428"/>
    <w:rsid w:val="000A33B6"/>
    <w:rsid w:val="000A368E"/>
    <w:rsid w:val="000A3987"/>
    <w:rsid w:val="000A4965"/>
    <w:rsid w:val="000A50E1"/>
    <w:rsid w:val="000A5EA3"/>
    <w:rsid w:val="000A61A0"/>
    <w:rsid w:val="000A66B4"/>
    <w:rsid w:val="000A7670"/>
    <w:rsid w:val="000A76AF"/>
    <w:rsid w:val="000B03A0"/>
    <w:rsid w:val="000B0E42"/>
    <w:rsid w:val="000B1C19"/>
    <w:rsid w:val="000B312D"/>
    <w:rsid w:val="000B3723"/>
    <w:rsid w:val="000B3D2A"/>
    <w:rsid w:val="000B40ED"/>
    <w:rsid w:val="000B47F6"/>
    <w:rsid w:val="000B5066"/>
    <w:rsid w:val="000B58B0"/>
    <w:rsid w:val="000B5A2D"/>
    <w:rsid w:val="000B5C4E"/>
    <w:rsid w:val="000B63A9"/>
    <w:rsid w:val="000B676E"/>
    <w:rsid w:val="000B691B"/>
    <w:rsid w:val="000B710A"/>
    <w:rsid w:val="000C043F"/>
    <w:rsid w:val="000C16D8"/>
    <w:rsid w:val="000C23A2"/>
    <w:rsid w:val="000C30B4"/>
    <w:rsid w:val="000C4898"/>
    <w:rsid w:val="000C4ED5"/>
    <w:rsid w:val="000C51AA"/>
    <w:rsid w:val="000C51F8"/>
    <w:rsid w:val="000C5270"/>
    <w:rsid w:val="000C5A91"/>
    <w:rsid w:val="000C741F"/>
    <w:rsid w:val="000D0014"/>
    <w:rsid w:val="000D0048"/>
    <w:rsid w:val="000D0AB9"/>
    <w:rsid w:val="000D0C4B"/>
    <w:rsid w:val="000D0EB6"/>
    <w:rsid w:val="000D16B1"/>
    <w:rsid w:val="000D28E5"/>
    <w:rsid w:val="000D355D"/>
    <w:rsid w:val="000D4CE6"/>
    <w:rsid w:val="000D4EBC"/>
    <w:rsid w:val="000D54AC"/>
    <w:rsid w:val="000D5867"/>
    <w:rsid w:val="000D6F67"/>
    <w:rsid w:val="000D7451"/>
    <w:rsid w:val="000D7DAE"/>
    <w:rsid w:val="000E0006"/>
    <w:rsid w:val="000E043A"/>
    <w:rsid w:val="000E07C6"/>
    <w:rsid w:val="000E0F6B"/>
    <w:rsid w:val="000E1B6A"/>
    <w:rsid w:val="000E1EFE"/>
    <w:rsid w:val="000E24C1"/>
    <w:rsid w:val="000E33A3"/>
    <w:rsid w:val="000E3CEC"/>
    <w:rsid w:val="000E4785"/>
    <w:rsid w:val="000E5D75"/>
    <w:rsid w:val="000E640D"/>
    <w:rsid w:val="000E76B4"/>
    <w:rsid w:val="000E7B4C"/>
    <w:rsid w:val="000E7C93"/>
    <w:rsid w:val="000E7CCA"/>
    <w:rsid w:val="000F0866"/>
    <w:rsid w:val="000F122D"/>
    <w:rsid w:val="000F16D3"/>
    <w:rsid w:val="000F189B"/>
    <w:rsid w:val="000F1BA1"/>
    <w:rsid w:val="000F2C68"/>
    <w:rsid w:val="000F3740"/>
    <w:rsid w:val="000F39F4"/>
    <w:rsid w:val="000F3B80"/>
    <w:rsid w:val="000F45C9"/>
    <w:rsid w:val="000F49CC"/>
    <w:rsid w:val="000F4C6F"/>
    <w:rsid w:val="000F535E"/>
    <w:rsid w:val="000F6B46"/>
    <w:rsid w:val="000F77A7"/>
    <w:rsid w:val="000F7B15"/>
    <w:rsid w:val="00100127"/>
    <w:rsid w:val="00100291"/>
    <w:rsid w:val="0010050A"/>
    <w:rsid w:val="00100C70"/>
    <w:rsid w:val="00100FE1"/>
    <w:rsid w:val="001010F5"/>
    <w:rsid w:val="0010119E"/>
    <w:rsid w:val="0010152D"/>
    <w:rsid w:val="001018A5"/>
    <w:rsid w:val="00102712"/>
    <w:rsid w:val="0010272E"/>
    <w:rsid w:val="0010307F"/>
    <w:rsid w:val="00103BCE"/>
    <w:rsid w:val="001042A4"/>
    <w:rsid w:val="001044C8"/>
    <w:rsid w:val="001046DD"/>
    <w:rsid w:val="00104A2C"/>
    <w:rsid w:val="0010505B"/>
    <w:rsid w:val="00105C14"/>
    <w:rsid w:val="00106372"/>
    <w:rsid w:val="001063AB"/>
    <w:rsid w:val="00107389"/>
    <w:rsid w:val="00107606"/>
    <w:rsid w:val="00110606"/>
    <w:rsid w:val="00110678"/>
    <w:rsid w:val="001112B9"/>
    <w:rsid w:val="001118B7"/>
    <w:rsid w:val="00112771"/>
    <w:rsid w:val="00112778"/>
    <w:rsid w:val="001128DB"/>
    <w:rsid w:val="00112FBE"/>
    <w:rsid w:val="001132A5"/>
    <w:rsid w:val="0011333C"/>
    <w:rsid w:val="00113ABE"/>
    <w:rsid w:val="00113BD1"/>
    <w:rsid w:val="0011683C"/>
    <w:rsid w:val="00116EF4"/>
    <w:rsid w:val="00116F7C"/>
    <w:rsid w:val="0011752E"/>
    <w:rsid w:val="00117E3F"/>
    <w:rsid w:val="00121058"/>
    <w:rsid w:val="00121762"/>
    <w:rsid w:val="00121F48"/>
    <w:rsid w:val="001220C8"/>
    <w:rsid w:val="00122202"/>
    <w:rsid w:val="00122D77"/>
    <w:rsid w:val="00122EEE"/>
    <w:rsid w:val="001237AD"/>
    <w:rsid w:val="00123A2A"/>
    <w:rsid w:val="00123B97"/>
    <w:rsid w:val="0012426E"/>
    <w:rsid w:val="00124447"/>
    <w:rsid w:val="0012449D"/>
    <w:rsid w:val="0012461E"/>
    <w:rsid w:val="00124B99"/>
    <w:rsid w:val="00125374"/>
    <w:rsid w:val="00125419"/>
    <w:rsid w:val="001258A0"/>
    <w:rsid w:val="00127163"/>
    <w:rsid w:val="001304EA"/>
    <w:rsid w:val="0013062A"/>
    <w:rsid w:val="00130BB4"/>
    <w:rsid w:val="00130BC7"/>
    <w:rsid w:val="00130DBC"/>
    <w:rsid w:val="00131671"/>
    <w:rsid w:val="00131C69"/>
    <w:rsid w:val="00131DA7"/>
    <w:rsid w:val="00131EB1"/>
    <w:rsid w:val="00132801"/>
    <w:rsid w:val="001328F0"/>
    <w:rsid w:val="00132A83"/>
    <w:rsid w:val="00132E49"/>
    <w:rsid w:val="00133146"/>
    <w:rsid w:val="00133580"/>
    <w:rsid w:val="00133699"/>
    <w:rsid w:val="00133C65"/>
    <w:rsid w:val="00134BD8"/>
    <w:rsid w:val="00135222"/>
    <w:rsid w:val="001368FA"/>
    <w:rsid w:val="001377BC"/>
    <w:rsid w:val="00137AFD"/>
    <w:rsid w:val="00137CB0"/>
    <w:rsid w:val="0014070E"/>
    <w:rsid w:val="001415CA"/>
    <w:rsid w:val="00142272"/>
    <w:rsid w:val="0014288E"/>
    <w:rsid w:val="00142911"/>
    <w:rsid w:val="001429DF"/>
    <w:rsid w:val="00142B77"/>
    <w:rsid w:val="00143002"/>
    <w:rsid w:val="001453EA"/>
    <w:rsid w:val="00145689"/>
    <w:rsid w:val="00145A82"/>
    <w:rsid w:val="00146540"/>
    <w:rsid w:val="001468F9"/>
    <w:rsid w:val="0014732B"/>
    <w:rsid w:val="001476E5"/>
    <w:rsid w:val="00147A1D"/>
    <w:rsid w:val="00150DE7"/>
    <w:rsid w:val="0015281A"/>
    <w:rsid w:val="00152AA5"/>
    <w:rsid w:val="00152E3A"/>
    <w:rsid w:val="00153359"/>
    <w:rsid w:val="001535CE"/>
    <w:rsid w:val="00154A08"/>
    <w:rsid w:val="00154DE4"/>
    <w:rsid w:val="0015698C"/>
    <w:rsid w:val="00157575"/>
    <w:rsid w:val="00157AB7"/>
    <w:rsid w:val="00160F9D"/>
    <w:rsid w:val="001612C8"/>
    <w:rsid w:val="001613D0"/>
    <w:rsid w:val="00161E39"/>
    <w:rsid w:val="00162D75"/>
    <w:rsid w:val="00162F04"/>
    <w:rsid w:val="00163147"/>
    <w:rsid w:val="00163474"/>
    <w:rsid w:val="00163807"/>
    <w:rsid w:val="00164150"/>
    <w:rsid w:val="00164392"/>
    <w:rsid w:val="00165334"/>
    <w:rsid w:val="0016554B"/>
    <w:rsid w:val="00166D99"/>
    <w:rsid w:val="00167C3E"/>
    <w:rsid w:val="00170354"/>
    <w:rsid w:val="00170ED8"/>
    <w:rsid w:val="00170F74"/>
    <w:rsid w:val="00171272"/>
    <w:rsid w:val="0017130E"/>
    <w:rsid w:val="00171533"/>
    <w:rsid w:val="00171BDA"/>
    <w:rsid w:val="00171EAC"/>
    <w:rsid w:val="001721D2"/>
    <w:rsid w:val="001729FC"/>
    <w:rsid w:val="00172B60"/>
    <w:rsid w:val="00172C51"/>
    <w:rsid w:val="00173599"/>
    <w:rsid w:val="0017468B"/>
    <w:rsid w:val="0017516E"/>
    <w:rsid w:val="001767C8"/>
    <w:rsid w:val="001767E8"/>
    <w:rsid w:val="00176A2B"/>
    <w:rsid w:val="00176C5B"/>
    <w:rsid w:val="00176F09"/>
    <w:rsid w:val="0017726A"/>
    <w:rsid w:val="00177796"/>
    <w:rsid w:val="00177934"/>
    <w:rsid w:val="00177DC4"/>
    <w:rsid w:val="001806C3"/>
    <w:rsid w:val="00181CA6"/>
    <w:rsid w:val="00181E58"/>
    <w:rsid w:val="001824C5"/>
    <w:rsid w:val="001828F7"/>
    <w:rsid w:val="001844D8"/>
    <w:rsid w:val="00184752"/>
    <w:rsid w:val="00184909"/>
    <w:rsid w:val="00184FE1"/>
    <w:rsid w:val="00185664"/>
    <w:rsid w:val="00186273"/>
    <w:rsid w:val="001871E3"/>
    <w:rsid w:val="00187382"/>
    <w:rsid w:val="001873F1"/>
    <w:rsid w:val="001900C9"/>
    <w:rsid w:val="001907F1"/>
    <w:rsid w:val="00191057"/>
    <w:rsid w:val="001911D2"/>
    <w:rsid w:val="001923F8"/>
    <w:rsid w:val="00192735"/>
    <w:rsid w:val="00192762"/>
    <w:rsid w:val="001929B0"/>
    <w:rsid w:val="0019466F"/>
    <w:rsid w:val="001954F0"/>
    <w:rsid w:val="00196382"/>
    <w:rsid w:val="0019644B"/>
    <w:rsid w:val="001966A9"/>
    <w:rsid w:val="00196837"/>
    <w:rsid w:val="00196BEE"/>
    <w:rsid w:val="001A0BF1"/>
    <w:rsid w:val="001A0C57"/>
    <w:rsid w:val="001A1D43"/>
    <w:rsid w:val="001A215E"/>
    <w:rsid w:val="001A29AD"/>
    <w:rsid w:val="001A2C2A"/>
    <w:rsid w:val="001A2D1B"/>
    <w:rsid w:val="001A41AB"/>
    <w:rsid w:val="001A4F5B"/>
    <w:rsid w:val="001A50AA"/>
    <w:rsid w:val="001A67AF"/>
    <w:rsid w:val="001A6D7A"/>
    <w:rsid w:val="001A7029"/>
    <w:rsid w:val="001A7D11"/>
    <w:rsid w:val="001B023B"/>
    <w:rsid w:val="001B1304"/>
    <w:rsid w:val="001B1B35"/>
    <w:rsid w:val="001B1E24"/>
    <w:rsid w:val="001B20A2"/>
    <w:rsid w:val="001B231B"/>
    <w:rsid w:val="001B28B5"/>
    <w:rsid w:val="001B2D39"/>
    <w:rsid w:val="001B308D"/>
    <w:rsid w:val="001B318F"/>
    <w:rsid w:val="001B371C"/>
    <w:rsid w:val="001B397C"/>
    <w:rsid w:val="001B452D"/>
    <w:rsid w:val="001B45DA"/>
    <w:rsid w:val="001B5221"/>
    <w:rsid w:val="001B6462"/>
    <w:rsid w:val="001B6A28"/>
    <w:rsid w:val="001B6F66"/>
    <w:rsid w:val="001B70C0"/>
    <w:rsid w:val="001B7663"/>
    <w:rsid w:val="001B7BDA"/>
    <w:rsid w:val="001C0260"/>
    <w:rsid w:val="001C0D62"/>
    <w:rsid w:val="001C18F5"/>
    <w:rsid w:val="001C1BFB"/>
    <w:rsid w:val="001C1EB7"/>
    <w:rsid w:val="001C280F"/>
    <w:rsid w:val="001C3187"/>
    <w:rsid w:val="001C3348"/>
    <w:rsid w:val="001C3F41"/>
    <w:rsid w:val="001C4087"/>
    <w:rsid w:val="001C4177"/>
    <w:rsid w:val="001C4301"/>
    <w:rsid w:val="001C50D2"/>
    <w:rsid w:val="001C7C62"/>
    <w:rsid w:val="001D04BF"/>
    <w:rsid w:val="001D09DB"/>
    <w:rsid w:val="001D1467"/>
    <w:rsid w:val="001D1605"/>
    <w:rsid w:val="001D25DC"/>
    <w:rsid w:val="001D3121"/>
    <w:rsid w:val="001D35B4"/>
    <w:rsid w:val="001D3B97"/>
    <w:rsid w:val="001D41AD"/>
    <w:rsid w:val="001D4997"/>
    <w:rsid w:val="001D4A19"/>
    <w:rsid w:val="001D4C06"/>
    <w:rsid w:val="001D52DD"/>
    <w:rsid w:val="001D5A28"/>
    <w:rsid w:val="001D5E01"/>
    <w:rsid w:val="001D6A01"/>
    <w:rsid w:val="001E027F"/>
    <w:rsid w:val="001E0521"/>
    <w:rsid w:val="001E0B34"/>
    <w:rsid w:val="001E0CA2"/>
    <w:rsid w:val="001E1A0E"/>
    <w:rsid w:val="001E1A83"/>
    <w:rsid w:val="001E20A4"/>
    <w:rsid w:val="001E240A"/>
    <w:rsid w:val="001E2425"/>
    <w:rsid w:val="001E2FDD"/>
    <w:rsid w:val="001E337A"/>
    <w:rsid w:val="001E3959"/>
    <w:rsid w:val="001E4325"/>
    <w:rsid w:val="001E45C4"/>
    <w:rsid w:val="001E477D"/>
    <w:rsid w:val="001E4D2A"/>
    <w:rsid w:val="001E515C"/>
    <w:rsid w:val="001E51D3"/>
    <w:rsid w:val="001E557F"/>
    <w:rsid w:val="001E56DF"/>
    <w:rsid w:val="001E5EB3"/>
    <w:rsid w:val="001E601D"/>
    <w:rsid w:val="001E6444"/>
    <w:rsid w:val="001E6975"/>
    <w:rsid w:val="001E6D0A"/>
    <w:rsid w:val="001E7E88"/>
    <w:rsid w:val="001F085C"/>
    <w:rsid w:val="001F08D9"/>
    <w:rsid w:val="001F0D91"/>
    <w:rsid w:val="001F1A2A"/>
    <w:rsid w:val="001F1F18"/>
    <w:rsid w:val="001F2153"/>
    <w:rsid w:val="001F34E8"/>
    <w:rsid w:val="001F3834"/>
    <w:rsid w:val="001F3C54"/>
    <w:rsid w:val="001F3D85"/>
    <w:rsid w:val="001F438B"/>
    <w:rsid w:val="001F4938"/>
    <w:rsid w:val="001F4A77"/>
    <w:rsid w:val="001F665D"/>
    <w:rsid w:val="001F6C5F"/>
    <w:rsid w:val="001F6FB3"/>
    <w:rsid w:val="001F73FD"/>
    <w:rsid w:val="001F79A9"/>
    <w:rsid w:val="001F7DCC"/>
    <w:rsid w:val="00200373"/>
    <w:rsid w:val="00200481"/>
    <w:rsid w:val="00201A12"/>
    <w:rsid w:val="00202ADB"/>
    <w:rsid w:val="00202BDC"/>
    <w:rsid w:val="00203E3D"/>
    <w:rsid w:val="002045B0"/>
    <w:rsid w:val="00204E71"/>
    <w:rsid w:val="00205A26"/>
    <w:rsid w:val="00206B7E"/>
    <w:rsid w:val="00206C73"/>
    <w:rsid w:val="00206E04"/>
    <w:rsid w:val="00206FF8"/>
    <w:rsid w:val="0020730D"/>
    <w:rsid w:val="0020793D"/>
    <w:rsid w:val="00207BD3"/>
    <w:rsid w:val="00207C63"/>
    <w:rsid w:val="00207EBE"/>
    <w:rsid w:val="00211A85"/>
    <w:rsid w:val="00211F7F"/>
    <w:rsid w:val="002136A1"/>
    <w:rsid w:val="00213C10"/>
    <w:rsid w:val="00215384"/>
    <w:rsid w:val="00215579"/>
    <w:rsid w:val="002160FC"/>
    <w:rsid w:val="00216AC1"/>
    <w:rsid w:val="002171A2"/>
    <w:rsid w:val="0021738B"/>
    <w:rsid w:val="00217A1C"/>
    <w:rsid w:val="00220893"/>
    <w:rsid w:val="00220978"/>
    <w:rsid w:val="0022266E"/>
    <w:rsid w:val="002226E9"/>
    <w:rsid w:val="00222951"/>
    <w:rsid w:val="0022324C"/>
    <w:rsid w:val="0022369C"/>
    <w:rsid w:val="00223D94"/>
    <w:rsid w:val="00224570"/>
    <w:rsid w:val="00224833"/>
    <w:rsid w:val="00225A3B"/>
    <w:rsid w:val="00225B65"/>
    <w:rsid w:val="00226BA7"/>
    <w:rsid w:val="00226D40"/>
    <w:rsid w:val="002270DD"/>
    <w:rsid w:val="002312E4"/>
    <w:rsid w:val="00231AA6"/>
    <w:rsid w:val="00231D9A"/>
    <w:rsid w:val="00231EE7"/>
    <w:rsid w:val="00232202"/>
    <w:rsid w:val="00232990"/>
    <w:rsid w:val="00232CCE"/>
    <w:rsid w:val="00233C03"/>
    <w:rsid w:val="002346CB"/>
    <w:rsid w:val="002346EE"/>
    <w:rsid w:val="002347AB"/>
    <w:rsid w:val="002358E1"/>
    <w:rsid w:val="002362BC"/>
    <w:rsid w:val="00237113"/>
    <w:rsid w:val="00237214"/>
    <w:rsid w:val="00237E82"/>
    <w:rsid w:val="002404E6"/>
    <w:rsid w:val="002408FD"/>
    <w:rsid w:val="00240B21"/>
    <w:rsid w:val="002410DD"/>
    <w:rsid w:val="00241E1D"/>
    <w:rsid w:val="00242598"/>
    <w:rsid w:val="00242DB3"/>
    <w:rsid w:val="002443E1"/>
    <w:rsid w:val="00244A4C"/>
    <w:rsid w:val="0024582D"/>
    <w:rsid w:val="00247B90"/>
    <w:rsid w:val="00247D34"/>
    <w:rsid w:val="00250090"/>
    <w:rsid w:val="00250743"/>
    <w:rsid w:val="00250E9A"/>
    <w:rsid w:val="002510B8"/>
    <w:rsid w:val="002512F8"/>
    <w:rsid w:val="00251A99"/>
    <w:rsid w:val="00251CBC"/>
    <w:rsid w:val="002522E1"/>
    <w:rsid w:val="00252BE2"/>
    <w:rsid w:val="00254690"/>
    <w:rsid w:val="00254AE0"/>
    <w:rsid w:val="002565B9"/>
    <w:rsid w:val="00257162"/>
    <w:rsid w:val="00257519"/>
    <w:rsid w:val="0026011F"/>
    <w:rsid w:val="002602D1"/>
    <w:rsid w:val="00260888"/>
    <w:rsid w:val="002612A3"/>
    <w:rsid w:val="0026293E"/>
    <w:rsid w:val="00262F00"/>
    <w:rsid w:val="00263E8A"/>
    <w:rsid w:val="00264344"/>
    <w:rsid w:val="00264384"/>
    <w:rsid w:val="0026538F"/>
    <w:rsid w:val="00265951"/>
    <w:rsid w:val="0026595C"/>
    <w:rsid w:val="0026606D"/>
    <w:rsid w:val="002660B6"/>
    <w:rsid w:val="002666FF"/>
    <w:rsid w:val="00267444"/>
    <w:rsid w:val="00267775"/>
    <w:rsid w:val="00267C3D"/>
    <w:rsid w:val="00267C7E"/>
    <w:rsid w:val="00270163"/>
    <w:rsid w:val="0027043F"/>
    <w:rsid w:val="0027086E"/>
    <w:rsid w:val="00270DFD"/>
    <w:rsid w:val="002710C1"/>
    <w:rsid w:val="002721E6"/>
    <w:rsid w:val="00272220"/>
    <w:rsid w:val="00272760"/>
    <w:rsid w:val="0027350F"/>
    <w:rsid w:val="002737BE"/>
    <w:rsid w:val="00274F32"/>
    <w:rsid w:val="0027566D"/>
    <w:rsid w:val="002761B8"/>
    <w:rsid w:val="002768B3"/>
    <w:rsid w:val="00276D95"/>
    <w:rsid w:val="00277E6B"/>
    <w:rsid w:val="002806B9"/>
    <w:rsid w:val="002808A9"/>
    <w:rsid w:val="00280A12"/>
    <w:rsid w:val="00280BAB"/>
    <w:rsid w:val="00280BD6"/>
    <w:rsid w:val="00281D74"/>
    <w:rsid w:val="0028216D"/>
    <w:rsid w:val="00282329"/>
    <w:rsid w:val="002823B5"/>
    <w:rsid w:val="00282FFB"/>
    <w:rsid w:val="00283C0C"/>
    <w:rsid w:val="0028415B"/>
    <w:rsid w:val="002848F8"/>
    <w:rsid w:val="00284EF2"/>
    <w:rsid w:val="00285AE6"/>
    <w:rsid w:val="00285E12"/>
    <w:rsid w:val="00286AE3"/>
    <w:rsid w:val="00286B6C"/>
    <w:rsid w:val="0028732E"/>
    <w:rsid w:val="002901CF"/>
    <w:rsid w:val="00290DCF"/>
    <w:rsid w:val="00291917"/>
    <w:rsid w:val="00291D8B"/>
    <w:rsid w:val="00291E86"/>
    <w:rsid w:val="00292045"/>
    <w:rsid w:val="0029303F"/>
    <w:rsid w:val="002930D0"/>
    <w:rsid w:val="0029384A"/>
    <w:rsid w:val="00293ADA"/>
    <w:rsid w:val="00295B74"/>
    <w:rsid w:val="0029642A"/>
    <w:rsid w:val="002966AE"/>
    <w:rsid w:val="002A089C"/>
    <w:rsid w:val="002A1414"/>
    <w:rsid w:val="002A18CD"/>
    <w:rsid w:val="002A22B8"/>
    <w:rsid w:val="002A2F5F"/>
    <w:rsid w:val="002A2F6F"/>
    <w:rsid w:val="002A35BF"/>
    <w:rsid w:val="002A3613"/>
    <w:rsid w:val="002A3EBA"/>
    <w:rsid w:val="002A41FE"/>
    <w:rsid w:val="002A4C73"/>
    <w:rsid w:val="002A4CAE"/>
    <w:rsid w:val="002A550F"/>
    <w:rsid w:val="002A562E"/>
    <w:rsid w:val="002A590B"/>
    <w:rsid w:val="002B0034"/>
    <w:rsid w:val="002B0082"/>
    <w:rsid w:val="002B04B8"/>
    <w:rsid w:val="002B0AE2"/>
    <w:rsid w:val="002B0B2C"/>
    <w:rsid w:val="002B0B96"/>
    <w:rsid w:val="002B151D"/>
    <w:rsid w:val="002B1570"/>
    <w:rsid w:val="002B167D"/>
    <w:rsid w:val="002B169B"/>
    <w:rsid w:val="002B17F8"/>
    <w:rsid w:val="002B19DA"/>
    <w:rsid w:val="002B1BA5"/>
    <w:rsid w:val="002B27F0"/>
    <w:rsid w:val="002B2D08"/>
    <w:rsid w:val="002B2F32"/>
    <w:rsid w:val="002B35C6"/>
    <w:rsid w:val="002B3CBC"/>
    <w:rsid w:val="002B5E55"/>
    <w:rsid w:val="002B618D"/>
    <w:rsid w:val="002B6210"/>
    <w:rsid w:val="002B66A8"/>
    <w:rsid w:val="002B6B51"/>
    <w:rsid w:val="002B6BBE"/>
    <w:rsid w:val="002B7373"/>
    <w:rsid w:val="002B7BFE"/>
    <w:rsid w:val="002C0609"/>
    <w:rsid w:val="002C1151"/>
    <w:rsid w:val="002C1384"/>
    <w:rsid w:val="002C16B4"/>
    <w:rsid w:val="002C1925"/>
    <w:rsid w:val="002C2AF5"/>
    <w:rsid w:val="002C2D17"/>
    <w:rsid w:val="002C2E6F"/>
    <w:rsid w:val="002C3185"/>
    <w:rsid w:val="002C3662"/>
    <w:rsid w:val="002C3C09"/>
    <w:rsid w:val="002C4587"/>
    <w:rsid w:val="002C4B52"/>
    <w:rsid w:val="002C534E"/>
    <w:rsid w:val="002C582C"/>
    <w:rsid w:val="002C61F3"/>
    <w:rsid w:val="002C6BDE"/>
    <w:rsid w:val="002C707A"/>
    <w:rsid w:val="002C7401"/>
    <w:rsid w:val="002C7E79"/>
    <w:rsid w:val="002D01C5"/>
    <w:rsid w:val="002D0612"/>
    <w:rsid w:val="002D07C3"/>
    <w:rsid w:val="002D152F"/>
    <w:rsid w:val="002D19D7"/>
    <w:rsid w:val="002D1E35"/>
    <w:rsid w:val="002D1F86"/>
    <w:rsid w:val="002D22F9"/>
    <w:rsid w:val="002D255C"/>
    <w:rsid w:val="002D4301"/>
    <w:rsid w:val="002D4366"/>
    <w:rsid w:val="002D4DD0"/>
    <w:rsid w:val="002D506B"/>
    <w:rsid w:val="002D54A8"/>
    <w:rsid w:val="002D5E9B"/>
    <w:rsid w:val="002D670E"/>
    <w:rsid w:val="002D76FD"/>
    <w:rsid w:val="002D7BEA"/>
    <w:rsid w:val="002E0A60"/>
    <w:rsid w:val="002E0F8B"/>
    <w:rsid w:val="002E1015"/>
    <w:rsid w:val="002E155E"/>
    <w:rsid w:val="002E1635"/>
    <w:rsid w:val="002E196C"/>
    <w:rsid w:val="002E1A56"/>
    <w:rsid w:val="002E3326"/>
    <w:rsid w:val="002E4082"/>
    <w:rsid w:val="002E4F8D"/>
    <w:rsid w:val="002E59CF"/>
    <w:rsid w:val="002E59E5"/>
    <w:rsid w:val="002E676E"/>
    <w:rsid w:val="002E7DC5"/>
    <w:rsid w:val="002F05B5"/>
    <w:rsid w:val="002F0649"/>
    <w:rsid w:val="002F0B9C"/>
    <w:rsid w:val="002F26F9"/>
    <w:rsid w:val="002F2B24"/>
    <w:rsid w:val="002F307B"/>
    <w:rsid w:val="002F31EC"/>
    <w:rsid w:val="002F3304"/>
    <w:rsid w:val="002F3568"/>
    <w:rsid w:val="002F3A5F"/>
    <w:rsid w:val="002F3E67"/>
    <w:rsid w:val="002F4880"/>
    <w:rsid w:val="002F4FE6"/>
    <w:rsid w:val="002F510B"/>
    <w:rsid w:val="002F6755"/>
    <w:rsid w:val="002F6876"/>
    <w:rsid w:val="002F6DDB"/>
    <w:rsid w:val="002F702F"/>
    <w:rsid w:val="002F740C"/>
    <w:rsid w:val="002F768F"/>
    <w:rsid w:val="002F7E30"/>
    <w:rsid w:val="0030087F"/>
    <w:rsid w:val="00301610"/>
    <w:rsid w:val="00302014"/>
    <w:rsid w:val="00302756"/>
    <w:rsid w:val="00303189"/>
    <w:rsid w:val="00304174"/>
    <w:rsid w:val="0030449F"/>
    <w:rsid w:val="003048F3"/>
    <w:rsid w:val="0030507C"/>
    <w:rsid w:val="00307E9B"/>
    <w:rsid w:val="0031064C"/>
    <w:rsid w:val="00310E3A"/>
    <w:rsid w:val="00310F62"/>
    <w:rsid w:val="0031143A"/>
    <w:rsid w:val="00311F7D"/>
    <w:rsid w:val="00311FC7"/>
    <w:rsid w:val="0031287C"/>
    <w:rsid w:val="003139D1"/>
    <w:rsid w:val="00314D11"/>
    <w:rsid w:val="00314FC4"/>
    <w:rsid w:val="003156BC"/>
    <w:rsid w:val="00315D41"/>
    <w:rsid w:val="003171BE"/>
    <w:rsid w:val="00317461"/>
    <w:rsid w:val="003176BE"/>
    <w:rsid w:val="00320BBE"/>
    <w:rsid w:val="0032134C"/>
    <w:rsid w:val="003213F3"/>
    <w:rsid w:val="00321450"/>
    <w:rsid w:val="00321B2C"/>
    <w:rsid w:val="00321E2D"/>
    <w:rsid w:val="00323501"/>
    <w:rsid w:val="0032350E"/>
    <w:rsid w:val="0032454A"/>
    <w:rsid w:val="00326BE1"/>
    <w:rsid w:val="00326ED6"/>
    <w:rsid w:val="00327661"/>
    <w:rsid w:val="003278B2"/>
    <w:rsid w:val="00327FE6"/>
    <w:rsid w:val="003300FF"/>
    <w:rsid w:val="003301C0"/>
    <w:rsid w:val="0033035F"/>
    <w:rsid w:val="00330D48"/>
    <w:rsid w:val="0033158C"/>
    <w:rsid w:val="00332FB1"/>
    <w:rsid w:val="0033311C"/>
    <w:rsid w:val="00334D71"/>
    <w:rsid w:val="00334F61"/>
    <w:rsid w:val="003353B5"/>
    <w:rsid w:val="0033611F"/>
    <w:rsid w:val="00336B6A"/>
    <w:rsid w:val="00336F89"/>
    <w:rsid w:val="00337238"/>
    <w:rsid w:val="003377F3"/>
    <w:rsid w:val="00337BF8"/>
    <w:rsid w:val="00337E54"/>
    <w:rsid w:val="00340673"/>
    <w:rsid w:val="00340B14"/>
    <w:rsid w:val="00340E50"/>
    <w:rsid w:val="003414F9"/>
    <w:rsid w:val="00341F73"/>
    <w:rsid w:val="003433E5"/>
    <w:rsid w:val="00343DE2"/>
    <w:rsid w:val="0034448F"/>
    <w:rsid w:val="00344E47"/>
    <w:rsid w:val="00345068"/>
    <w:rsid w:val="00345F89"/>
    <w:rsid w:val="003462E3"/>
    <w:rsid w:val="00346338"/>
    <w:rsid w:val="00346634"/>
    <w:rsid w:val="00347A02"/>
    <w:rsid w:val="0035032F"/>
    <w:rsid w:val="00350B84"/>
    <w:rsid w:val="00350F68"/>
    <w:rsid w:val="003511C4"/>
    <w:rsid w:val="00352373"/>
    <w:rsid w:val="00353867"/>
    <w:rsid w:val="003548BA"/>
    <w:rsid w:val="00354EED"/>
    <w:rsid w:val="0035511F"/>
    <w:rsid w:val="00355454"/>
    <w:rsid w:val="00355A1F"/>
    <w:rsid w:val="00355DC3"/>
    <w:rsid w:val="00356014"/>
    <w:rsid w:val="00357F51"/>
    <w:rsid w:val="00362AB9"/>
    <w:rsid w:val="0036347A"/>
    <w:rsid w:val="00363839"/>
    <w:rsid w:val="00363940"/>
    <w:rsid w:val="00363BC7"/>
    <w:rsid w:val="00365216"/>
    <w:rsid w:val="0036570B"/>
    <w:rsid w:val="0036703C"/>
    <w:rsid w:val="0036792A"/>
    <w:rsid w:val="00370AD0"/>
    <w:rsid w:val="003715AD"/>
    <w:rsid w:val="00372E5B"/>
    <w:rsid w:val="003735E9"/>
    <w:rsid w:val="00373791"/>
    <w:rsid w:val="00373B38"/>
    <w:rsid w:val="00374226"/>
    <w:rsid w:val="0037482B"/>
    <w:rsid w:val="00375575"/>
    <w:rsid w:val="00375601"/>
    <w:rsid w:val="00376128"/>
    <w:rsid w:val="00376DDC"/>
    <w:rsid w:val="003779D4"/>
    <w:rsid w:val="003802D8"/>
    <w:rsid w:val="00380733"/>
    <w:rsid w:val="00380822"/>
    <w:rsid w:val="0038087A"/>
    <w:rsid w:val="00380ABC"/>
    <w:rsid w:val="00380FFE"/>
    <w:rsid w:val="003810B4"/>
    <w:rsid w:val="00381A26"/>
    <w:rsid w:val="00381B90"/>
    <w:rsid w:val="00381EF0"/>
    <w:rsid w:val="00382084"/>
    <w:rsid w:val="0038286A"/>
    <w:rsid w:val="00383812"/>
    <w:rsid w:val="0038392B"/>
    <w:rsid w:val="00384013"/>
    <w:rsid w:val="003845CE"/>
    <w:rsid w:val="003846A9"/>
    <w:rsid w:val="00384856"/>
    <w:rsid w:val="0038569E"/>
    <w:rsid w:val="00385A43"/>
    <w:rsid w:val="00386E9B"/>
    <w:rsid w:val="003904B0"/>
    <w:rsid w:val="00390908"/>
    <w:rsid w:val="00392257"/>
    <w:rsid w:val="00392402"/>
    <w:rsid w:val="00392450"/>
    <w:rsid w:val="00393241"/>
    <w:rsid w:val="0039358E"/>
    <w:rsid w:val="003935DD"/>
    <w:rsid w:val="003936AF"/>
    <w:rsid w:val="003937C4"/>
    <w:rsid w:val="00394334"/>
    <w:rsid w:val="00394DC2"/>
    <w:rsid w:val="003969B6"/>
    <w:rsid w:val="00396E98"/>
    <w:rsid w:val="00397268"/>
    <w:rsid w:val="003975F7"/>
    <w:rsid w:val="00397C03"/>
    <w:rsid w:val="003A1997"/>
    <w:rsid w:val="003A1CB0"/>
    <w:rsid w:val="003A2273"/>
    <w:rsid w:val="003A3041"/>
    <w:rsid w:val="003A3ADA"/>
    <w:rsid w:val="003A427B"/>
    <w:rsid w:val="003A497B"/>
    <w:rsid w:val="003A498B"/>
    <w:rsid w:val="003A49EA"/>
    <w:rsid w:val="003A4F53"/>
    <w:rsid w:val="003A5144"/>
    <w:rsid w:val="003A5179"/>
    <w:rsid w:val="003A5916"/>
    <w:rsid w:val="003A6B10"/>
    <w:rsid w:val="003A7032"/>
    <w:rsid w:val="003B0452"/>
    <w:rsid w:val="003B0C99"/>
    <w:rsid w:val="003B1415"/>
    <w:rsid w:val="003B16F5"/>
    <w:rsid w:val="003B33E1"/>
    <w:rsid w:val="003B3F4B"/>
    <w:rsid w:val="003B416A"/>
    <w:rsid w:val="003B440D"/>
    <w:rsid w:val="003B4933"/>
    <w:rsid w:val="003B4EEE"/>
    <w:rsid w:val="003B4F8F"/>
    <w:rsid w:val="003B522E"/>
    <w:rsid w:val="003B599D"/>
    <w:rsid w:val="003B6058"/>
    <w:rsid w:val="003B6DBC"/>
    <w:rsid w:val="003B7112"/>
    <w:rsid w:val="003B74E0"/>
    <w:rsid w:val="003B7C03"/>
    <w:rsid w:val="003B7F60"/>
    <w:rsid w:val="003C0894"/>
    <w:rsid w:val="003C10A2"/>
    <w:rsid w:val="003C13D8"/>
    <w:rsid w:val="003C1E47"/>
    <w:rsid w:val="003C205D"/>
    <w:rsid w:val="003C27A9"/>
    <w:rsid w:val="003C286B"/>
    <w:rsid w:val="003C2965"/>
    <w:rsid w:val="003C30FF"/>
    <w:rsid w:val="003C3AC5"/>
    <w:rsid w:val="003C3D09"/>
    <w:rsid w:val="003C48B9"/>
    <w:rsid w:val="003C4D86"/>
    <w:rsid w:val="003C4FD3"/>
    <w:rsid w:val="003C7669"/>
    <w:rsid w:val="003C7A8B"/>
    <w:rsid w:val="003C7B53"/>
    <w:rsid w:val="003C7E61"/>
    <w:rsid w:val="003D0FC6"/>
    <w:rsid w:val="003D1315"/>
    <w:rsid w:val="003D2783"/>
    <w:rsid w:val="003D2C93"/>
    <w:rsid w:val="003D3914"/>
    <w:rsid w:val="003D3AE6"/>
    <w:rsid w:val="003D4200"/>
    <w:rsid w:val="003D4934"/>
    <w:rsid w:val="003D536D"/>
    <w:rsid w:val="003D54F8"/>
    <w:rsid w:val="003D5EC8"/>
    <w:rsid w:val="003D644D"/>
    <w:rsid w:val="003D7866"/>
    <w:rsid w:val="003D7F91"/>
    <w:rsid w:val="003E03D6"/>
    <w:rsid w:val="003E0819"/>
    <w:rsid w:val="003E0CA7"/>
    <w:rsid w:val="003E169D"/>
    <w:rsid w:val="003E17F7"/>
    <w:rsid w:val="003E2A26"/>
    <w:rsid w:val="003E2F2D"/>
    <w:rsid w:val="003E3149"/>
    <w:rsid w:val="003E36B8"/>
    <w:rsid w:val="003E4317"/>
    <w:rsid w:val="003E4F2D"/>
    <w:rsid w:val="003E51B4"/>
    <w:rsid w:val="003E5EAB"/>
    <w:rsid w:val="003E5EB6"/>
    <w:rsid w:val="003E6411"/>
    <w:rsid w:val="003E71A8"/>
    <w:rsid w:val="003E725E"/>
    <w:rsid w:val="003E7318"/>
    <w:rsid w:val="003F086C"/>
    <w:rsid w:val="003F1C9D"/>
    <w:rsid w:val="003F221E"/>
    <w:rsid w:val="003F47F4"/>
    <w:rsid w:val="003F4AE0"/>
    <w:rsid w:val="003F5723"/>
    <w:rsid w:val="003F6369"/>
    <w:rsid w:val="003F6841"/>
    <w:rsid w:val="003F71E6"/>
    <w:rsid w:val="003F734B"/>
    <w:rsid w:val="003F7F04"/>
    <w:rsid w:val="003F7F90"/>
    <w:rsid w:val="00400474"/>
    <w:rsid w:val="004004B0"/>
    <w:rsid w:val="00401099"/>
    <w:rsid w:val="00401174"/>
    <w:rsid w:val="004011CA"/>
    <w:rsid w:val="00401727"/>
    <w:rsid w:val="00401AAC"/>
    <w:rsid w:val="00401E47"/>
    <w:rsid w:val="00402253"/>
    <w:rsid w:val="004030D5"/>
    <w:rsid w:val="004035BB"/>
    <w:rsid w:val="00403609"/>
    <w:rsid w:val="0040367A"/>
    <w:rsid w:val="004042D3"/>
    <w:rsid w:val="00404366"/>
    <w:rsid w:val="00404456"/>
    <w:rsid w:val="00404794"/>
    <w:rsid w:val="00404EF4"/>
    <w:rsid w:val="00405082"/>
    <w:rsid w:val="00410628"/>
    <w:rsid w:val="004110F0"/>
    <w:rsid w:val="00411B82"/>
    <w:rsid w:val="00412111"/>
    <w:rsid w:val="00412946"/>
    <w:rsid w:val="00412A91"/>
    <w:rsid w:val="00412BCF"/>
    <w:rsid w:val="00412BD8"/>
    <w:rsid w:val="00413BF7"/>
    <w:rsid w:val="00414A9A"/>
    <w:rsid w:val="00414D34"/>
    <w:rsid w:val="00415A6D"/>
    <w:rsid w:val="00415C53"/>
    <w:rsid w:val="00415E35"/>
    <w:rsid w:val="00416690"/>
    <w:rsid w:val="00416E16"/>
    <w:rsid w:val="0041701E"/>
    <w:rsid w:val="00417460"/>
    <w:rsid w:val="00417C4C"/>
    <w:rsid w:val="00417C67"/>
    <w:rsid w:val="00417CDA"/>
    <w:rsid w:val="004204CD"/>
    <w:rsid w:val="0042067A"/>
    <w:rsid w:val="00420F80"/>
    <w:rsid w:val="00420F84"/>
    <w:rsid w:val="00420FB7"/>
    <w:rsid w:val="00421CBC"/>
    <w:rsid w:val="00421EBE"/>
    <w:rsid w:val="00422044"/>
    <w:rsid w:val="00422EA5"/>
    <w:rsid w:val="00424712"/>
    <w:rsid w:val="0042559B"/>
    <w:rsid w:val="00425797"/>
    <w:rsid w:val="00425E20"/>
    <w:rsid w:val="00426641"/>
    <w:rsid w:val="00430414"/>
    <w:rsid w:val="00430B3D"/>
    <w:rsid w:val="00430B96"/>
    <w:rsid w:val="004310CE"/>
    <w:rsid w:val="00431270"/>
    <w:rsid w:val="0043135E"/>
    <w:rsid w:val="00431807"/>
    <w:rsid w:val="004322A2"/>
    <w:rsid w:val="00432FB9"/>
    <w:rsid w:val="0043454A"/>
    <w:rsid w:val="00434D9E"/>
    <w:rsid w:val="00434E98"/>
    <w:rsid w:val="004360F7"/>
    <w:rsid w:val="00436159"/>
    <w:rsid w:val="00436291"/>
    <w:rsid w:val="00437208"/>
    <w:rsid w:val="00440ACD"/>
    <w:rsid w:val="00440EA9"/>
    <w:rsid w:val="00441487"/>
    <w:rsid w:val="004414D2"/>
    <w:rsid w:val="00441519"/>
    <w:rsid w:val="00441902"/>
    <w:rsid w:val="004419D1"/>
    <w:rsid w:val="00442405"/>
    <w:rsid w:val="004430AE"/>
    <w:rsid w:val="00443171"/>
    <w:rsid w:val="00443D75"/>
    <w:rsid w:val="0044411A"/>
    <w:rsid w:val="00445A98"/>
    <w:rsid w:val="00445B89"/>
    <w:rsid w:val="004466C9"/>
    <w:rsid w:val="004467C7"/>
    <w:rsid w:val="00447933"/>
    <w:rsid w:val="00450AC2"/>
    <w:rsid w:val="00450C14"/>
    <w:rsid w:val="0045106F"/>
    <w:rsid w:val="00451C45"/>
    <w:rsid w:val="004525F3"/>
    <w:rsid w:val="004528A4"/>
    <w:rsid w:val="00453E65"/>
    <w:rsid w:val="00453EBB"/>
    <w:rsid w:val="00453FFA"/>
    <w:rsid w:val="00454184"/>
    <w:rsid w:val="004543A7"/>
    <w:rsid w:val="004546DB"/>
    <w:rsid w:val="00457DB4"/>
    <w:rsid w:val="00457E00"/>
    <w:rsid w:val="00457EE8"/>
    <w:rsid w:val="0046016B"/>
    <w:rsid w:val="00460678"/>
    <w:rsid w:val="0046124A"/>
    <w:rsid w:val="00461341"/>
    <w:rsid w:val="004619D6"/>
    <w:rsid w:val="00461E2F"/>
    <w:rsid w:val="00462A81"/>
    <w:rsid w:val="00463006"/>
    <w:rsid w:val="004632E6"/>
    <w:rsid w:val="0046403E"/>
    <w:rsid w:val="00464140"/>
    <w:rsid w:val="00464EA9"/>
    <w:rsid w:val="00465859"/>
    <w:rsid w:val="00465B03"/>
    <w:rsid w:val="00465CA0"/>
    <w:rsid w:val="00470D29"/>
    <w:rsid w:val="00470EED"/>
    <w:rsid w:val="004715D2"/>
    <w:rsid w:val="004715DC"/>
    <w:rsid w:val="004717FE"/>
    <w:rsid w:val="004718D2"/>
    <w:rsid w:val="00472329"/>
    <w:rsid w:val="00472534"/>
    <w:rsid w:val="0047264B"/>
    <w:rsid w:val="00472885"/>
    <w:rsid w:val="00472A00"/>
    <w:rsid w:val="0047361D"/>
    <w:rsid w:val="00473714"/>
    <w:rsid w:val="00475264"/>
    <w:rsid w:val="00476B3B"/>
    <w:rsid w:val="004779E8"/>
    <w:rsid w:val="00477A65"/>
    <w:rsid w:val="004811FE"/>
    <w:rsid w:val="004825FF"/>
    <w:rsid w:val="00482DEE"/>
    <w:rsid w:val="00482DF0"/>
    <w:rsid w:val="00483003"/>
    <w:rsid w:val="00483223"/>
    <w:rsid w:val="00483418"/>
    <w:rsid w:val="00483693"/>
    <w:rsid w:val="004840F9"/>
    <w:rsid w:val="00484F11"/>
    <w:rsid w:val="004851B4"/>
    <w:rsid w:val="00485446"/>
    <w:rsid w:val="0048584C"/>
    <w:rsid w:val="00486E83"/>
    <w:rsid w:val="004872C2"/>
    <w:rsid w:val="004875BD"/>
    <w:rsid w:val="0048798F"/>
    <w:rsid w:val="0049012A"/>
    <w:rsid w:val="004901D0"/>
    <w:rsid w:val="00490306"/>
    <w:rsid w:val="00490D1C"/>
    <w:rsid w:val="004915F5"/>
    <w:rsid w:val="0049166B"/>
    <w:rsid w:val="00492A44"/>
    <w:rsid w:val="00492C73"/>
    <w:rsid w:val="00493633"/>
    <w:rsid w:val="004937CB"/>
    <w:rsid w:val="00493C9C"/>
    <w:rsid w:val="00494589"/>
    <w:rsid w:val="00495B30"/>
    <w:rsid w:val="00495CF1"/>
    <w:rsid w:val="00496FBB"/>
    <w:rsid w:val="00497EE5"/>
    <w:rsid w:val="004A07D1"/>
    <w:rsid w:val="004A2A41"/>
    <w:rsid w:val="004A2EDA"/>
    <w:rsid w:val="004A399C"/>
    <w:rsid w:val="004A4536"/>
    <w:rsid w:val="004A466A"/>
    <w:rsid w:val="004A4E03"/>
    <w:rsid w:val="004A51AC"/>
    <w:rsid w:val="004A5482"/>
    <w:rsid w:val="004A6654"/>
    <w:rsid w:val="004A67C1"/>
    <w:rsid w:val="004A6BCC"/>
    <w:rsid w:val="004A6FB9"/>
    <w:rsid w:val="004A73E7"/>
    <w:rsid w:val="004A7575"/>
    <w:rsid w:val="004A7795"/>
    <w:rsid w:val="004A7E8E"/>
    <w:rsid w:val="004B0117"/>
    <w:rsid w:val="004B02D4"/>
    <w:rsid w:val="004B04CA"/>
    <w:rsid w:val="004B0968"/>
    <w:rsid w:val="004B13EB"/>
    <w:rsid w:val="004B143F"/>
    <w:rsid w:val="004B1AAA"/>
    <w:rsid w:val="004B1CB6"/>
    <w:rsid w:val="004B1F2F"/>
    <w:rsid w:val="004B26F6"/>
    <w:rsid w:val="004B2765"/>
    <w:rsid w:val="004B2BF2"/>
    <w:rsid w:val="004B3E89"/>
    <w:rsid w:val="004B45C9"/>
    <w:rsid w:val="004B547E"/>
    <w:rsid w:val="004B5991"/>
    <w:rsid w:val="004B5EE0"/>
    <w:rsid w:val="004B6500"/>
    <w:rsid w:val="004B7B17"/>
    <w:rsid w:val="004C00C4"/>
    <w:rsid w:val="004C0B68"/>
    <w:rsid w:val="004C0D51"/>
    <w:rsid w:val="004C0EE0"/>
    <w:rsid w:val="004C249B"/>
    <w:rsid w:val="004C2517"/>
    <w:rsid w:val="004C25C3"/>
    <w:rsid w:val="004C268F"/>
    <w:rsid w:val="004C30E7"/>
    <w:rsid w:val="004C410E"/>
    <w:rsid w:val="004C43AD"/>
    <w:rsid w:val="004C5450"/>
    <w:rsid w:val="004C56EC"/>
    <w:rsid w:val="004C5A97"/>
    <w:rsid w:val="004C666F"/>
    <w:rsid w:val="004C6923"/>
    <w:rsid w:val="004C7C07"/>
    <w:rsid w:val="004D0CD1"/>
    <w:rsid w:val="004D1808"/>
    <w:rsid w:val="004D1998"/>
    <w:rsid w:val="004D27DB"/>
    <w:rsid w:val="004D2804"/>
    <w:rsid w:val="004D29D4"/>
    <w:rsid w:val="004D31EE"/>
    <w:rsid w:val="004D38BD"/>
    <w:rsid w:val="004D3C7A"/>
    <w:rsid w:val="004D3C81"/>
    <w:rsid w:val="004D4545"/>
    <w:rsid w:val="004D459F"/>
    <w:rsid w:val="004D484F"/>
    <w:rsid w:val="004D545C"/>
    <w:rsid w:val="004D5A6E"/>
    <w:rsid w:val="004D60E0"/>
    <w:rsid w:val="004D6568"/>
    <w:rsid w:val="004D67F8"/>
    <w:rsid w:val="004D684C"/>
    <w:rsid w:val="004D7A05"/>
    <w:rsid w:val="004E0931"/>
    <w:rsid w:val="004E09F1"/>
    <w:rsid w:val="004E1D11"/>
    <w:rsid w:val="004E3201"/>
    <w:rsid w:val="004E45ED"/>
    <w:rsid w:val="004E4ECB"/>
    <w:rsid w:val="004E6917"/>
    <w:rsid w:val="004E6D7B"/>
    <w:rsid w:val="004E7640"/>
    <w:rsid w:val="004E78EC"/>
    <w:rsid w:val="004E7D8B"/>
    <w:rsid w:val="004F004D"/>
    <w:rsid w:val="004F0A24"/>
    <w:rsid w:val="004F0EA6"/>
    <w:rsid w:val="004F1111"/>
    <w:rsid w:val="004F1400"/>
    <w:rsid w:val="004F1880"/>
    <w:rsid w:val="004F208B"/>
    <w:rsid w:val="004F25C6"/>
    <w:rsid w:val="004F2B68"/>
    <w:rsid w:val="004F2D36"/>
    <w:rsid w:val="004F3124"/>
    <w:rsid w:val="004F3A2B"/>
    <w:rsid w:val="004F3BC8"/>
    <w:rsid w:val="004F409D"/>
    <w:rsid w:val="004F43D9"/>
    <w:rsid w:val="004F464D"/>
    <w:rsid w:val="004F4E7F"/>
    <w:rsid w:val="004F5935"/>
    <w:rsid w:val="004F5C41"/>
    <w:rsid w:val="004F5EEF"/>
    <w:rsid w:val="004F7075"/>
    <w:rsid w:val="004F777F"/>
    <w:rsid w:val="004F7FC2"/>
    <w:rsid w:val="00500090"/>
    <w:rsid w:val="00500430"/>
    <w:rsid w:val="00500581"/>
    <w:rsid w:val="00500A1E"/>
    <w:rsid w:val="005012F9"/>
    <w:rsid w:val="0050167D"/>
    <w:rsid w:val="005017C8"/>
    <w:rsid w:val="00502998"/>
    <w:rsid w:val="00503815"/>
    <w:rsid w:val="00504D0F"/>
    <w:rsid w:val="00505191"/>
    <w:rsid w:val="005066DA"/>
    <w:rsid w:val="0050684A"/>
    <w:rsid w:val="00507322"/>
    <w:rsid w:val="005075FC"/>
    <w:rsid w:val="00507D16"/>
    <w:rsid w:val="00510025"/>
    <w:rsid w:val="00510A88"/>
    <w:rsid w:val="005115BA"/>
    <w:rsid w:val="0051254E"/>
    <w:rsid w:val="0051279F"/>
    <w:rsid w:val="005127B6"/>
    <w:rsid w:val="005129F9"/>
    <w:rsid w:val="00513610"/>
    <w:rsid w:val="00513E17"/>
    <w:rsid w:val="0051470C"/>
    <w:rsid w:val="00514B23"/>
    <w:rsid w:val="005156A4"/>
    <w:rsid w:val="00515B2F"/>
    <w:rsid w:val="00515CA3"/>
    <w:rsid w:val="00516355"/>
    <w:rsid w:val="00516784"/>
    <w:rsid w:val="00517E79"/>
    <w:rsid w:val="00517FC6"/>
    <w:rsid w:val="0052035D"/>
    <w:rsid w:val="0052051B"/>
    <w:rsid w:val="0052106E"/>
    <w:rsid w:val="005216E8"/>
    <w:rsid w:val="00521F2D"/>
    <w:rsid w:val="0052222D"/>
    <w:rsid w:val="0052511C"/>
    <w:rsid w:val="00525729"/>
    <w:rsid w:val="005259CA"/>
    <w:rsid w:val="0052634C"/>
    <w:rsid w:val="005265E9"/>
    <w:rsid w:val="005268DD"/>
    <w:rsid w:val="0052709B"/>
    <w:rsid w:val="005271F9"/>
    <w:rsid w:val="005302EF"/>
    <w:rsid w:val="005305CB"/>
    <w:rsid w:val="00530806"/>
    <w:rsid w:val="00531F7C"/>
    <w:rsid w:val="00531FC3"/>
    <w:rsid w:val="00532953"/>
    <w:rsid w:val="00532B2B"/>
    <w:rsid w:val="0053334C"/>
    <w:rsid w:val="00533913"/>
    <w:rsid w:val="00534324"/>
    <w:rsid w:val="00534D12"/>
    <w:rsid w:val="00535250"/>
    <w:rsid w:val="00535749"/>
    <w:rsid w:val="00536CAC"/>
    <w:rsid w:val="00537602"/>
    <w:rsid w:val="00537934"/>
    <w:rsid w:val="00540693"/>
    <w:rsid w:val="00540753"/>
    <w:rsid w:val="00540A17"/>
    <w:rsid w:val="00541784"/>
    <w:rsid w:val="00541F8F"/>
    <w:rsid w:val="0054248B"/>
    <w:rsid w:val="00542A4A"/>
    <w:rsid w:val="00543FD3"/>
    <w:rsid w:val="00544C2F"/>
    <w:rsid w:val="005456AE"/>
    <w:rsid w:val="00546EE5"/>
    <w:rsid w:val="00547EEE"/>
    <w:rsid w:val="00550F5A"/>
    <w:rsid w:val="00551209"/>
    <w:rsid w:val="00551BE2"/>
    <w:rsid w:val="00551F65"/>
    <w:rsid w:val="00552B50"/>
    <w:rsid w:val="00552D94"/>
    <w:rsid w:val="00553DBE"/>
    <w:rsid w:val="00554578"/>
    <w:rsid w:val="00555523"/>
    <w:rsid w:val="00555BB9"/>
    <w:rsid w:val="00556255"/>
    <w:rsid w:val="0055698D"/>
    <w:rsid w:val="00556BA5"/>
    <w:rsid w:val="00560C37"/>
    <w:rsid w:val="0056121A"/>
    <w:rsid w:val="005617EC"/>
    <w:rsid w:val="00561AB4"/>
    <w:rsid w:val="00561CAE"/>
    <w:rsid w:val="00562429"/>
    <w:rsid w:val="00563394"/>
    <w:rsid w:val="00563C31"/>
    <w:rsid w:val="00564763"/>
    <w:rsid w:val="0056561E"/>
    <w:rsid w:val="00565881"/>
    <w:rsid w:val="00565BFF"/>
    <w:rsid w:val="00566530"/>
    <w:rsid w:val="005674AB"/>
    <w:rsid w:val="00567758"/>
    <w:rsid w:val="005677C8"/>
    <w:rsid w:val="00567B53"/>
    <w:rsid w:val="00570BB3"/>
    <w:rsid w:val="00570E2D"/>
    <w:rsid w:val="00570FE7"/>
    <w:rsid w:val="00571B41"/>
    <w:rsid w:val="005726FF"/>
    <w:rsid w:val="00572770"/>
    <w:rsid w:val="005729DF"/>
    <w:rsid w:val="0057386C"/>
    <w:rsid w:val="005742A0"/>
    <w:rsid w:val="005753DB"/>
    <w:rsid w:val="00575CF5"/>
    <w:rsid w:val="00576ED7"/>
    <w:rsid w:val="0057741C"/>
    <w:rsid w:val="005778C6"/>
    <w:rsid w:val="0058086D"/>
    <w:rsid w:val="005818D0"/>
    <w:rsid w:val="00581CB9"/>
    <w:rsid w:val="0058222D"/>
    <w:rsid w:val="0058261E"/>
    <w:rsid w:val="005826DE"/>
    <w:rsid w:val="00582818"/>
    <w:rsid w:val="00582E05"/>
    <w:rsid w:val="00583C31"/>
    <w:rsid w:val="0058430E"/>
    <w:rsid w:val="00584D31"/>
    <w:rsid w:val="00584DA6"/>
    <w:rsid w:val="00585E7C"/>
    <w:rsid w:val="005864B8"/>
    <w:rsid w:val="00587A8F"/>
    <w:rsid w:val="00587ADD"/>
    <w:rsid w:val="00587E27"/>
    <w:rsid w:val="00587F01"/>
    <w:rsid w:val="0059049F"/>
    <w:rsid w:val="00590684"/>
    <w:rsid w:val="00592230"/>
    <w:rsid w:val="005939E8"/>
    <w:rsid w:val="0059444B"/>
    <w:rsid w:val="005946DD"/>
    <w:rsid w:val="0059517B"/>
    <w:rsid w:val="0059538B"/>
    <w:rsid w:val="00595CDE"/>
    <w:rsid w:val="00595EBB"/>
    <w:rsid w:val="005969E6"/>
    <w:rsid w:val="00597D18"/>
    <w:rsid w:val="00597D4F"/>
    <w:rsid w:val="00597E41"/>
    <w:rsid w:val="00597E45"/>
    <w:rsid w:val="005A1C45"/>
    <w:rsid w:val="005A2FBF"/>
    <w:rsid w:val="005A39A3"/>
    <w:rsid w:val="005A3E94"/>
    <w:rsid w:val="005A4420"/>
    <w:rsid w:val="005A4729"/>
    <w:rsid w:val="005A4818"/>
    <w:rsid w:val="005A49D1"/>
    <w:rsid w:val="005A4EE3"/>
    <w:rsid w:val="005A5D54"/>
    <w:rsid w:val="005A608E"/>
    <w:rsid w:val="005A6561"/>
    <w:rsid w:val="005A7076"/>
    <w:rsid w:val="005A7B31"/>
    <w:rsid w:val="005B0D82"/>
    <w:rsid w:val="005B127D"/>
    <w:rsid w:val="005B16F1"/>
    <w:rsid w:val="005B2BAF"/>
    <w:rsid w:val="005B3008"/>
    <w:rsid w:val="005B343E"/>
    <w:rsid w:val="005B34D8"/>
    <w:rsid w:val="005B3734"/>
    <w:rsid w:val="005B418D"/>
    <w:rsid w:val="005B4693"/>
    <w:rsid w:val="005B4FEC"/>
    <w:rsid w:val="005B50FD"/>
    <w:rsid w:val="005B5864"/>
    <w:rsid w:val="005B615D"/>
    <w:rsid w:val="005B6224"/>
    <w:rsid w:val="005B64AB"/>
    <w:rsid w:val="005B6501"/>
    <w:rsid w:val="005B66BC"/>
    <w:rsid w:val="005B6A02"/>
    <w:rsid w:val="005C000E"/>
    <w:rsid w:val="005C0E43"/>
    <w:rsid w:val="005C12A9"/>
    <w:rsid w:val="005C1673"/>
    <w:rsid w:val="005C1BDC"/>
    <w:rsid w:val="005C234D"/>
    <w:rsid w:val="005C2376"/>
    <w:rsid w:val="005C2A60"/>
    <w:rsid w:val="005C33C7"/>
    <w:rsid w:val="005C3B70"/>
    <w:rsid w:val="005C3CD2"/>
    <w:rsid w:val="005C4B48"/>
    <w:rsid w:val="005C4C71"/>
    <w:rsid w:val="005C526F"/>
    <w:rsid w:val="005C5729"/>
    <w:rsid w:val="005C63D6"/>
    <w:rsid w:val="005C65B6"/>
    <w:rsid w:val="005C6955"/>
    <w:rsid w:val="005C79C9"/>
    <w:rsid w:val="005C7C5E"/>
    <w:rsid w:val="005C7CFB"/>
    <w:rsid w:val="005D0398"/>
    <w:rsid w:val="005D061F"/>
    <w:rsid w:val="005D09E0"/>
    <w:rsid w:val="005D0C09"/>
    <w:rsid w:val="005D0E7D"/>
    <w:rsid w:val="005D0F8D"/>
    <w:rsid w:val="005D1ED6"/>
    <w:rsid w:val="005D24FC"/>
    <w:rsid w:val="005D2767"/>
    <w:rsid w:val="005D27A4"/>
    <w:rsid w:val="005D2A72"/>
    <w:rsid w:val="005D340F"/>
    <w:rsid w:val="005D4262"/>
    <w:rsid w:val="005D4726"/>
    <w:rsid w:val="005D5016"/>
    <w:rsid w:val="005D594B"/>
    <w:rsid w:val="005D5A92"/>
    <w:rsid w:val="005D645E"/>
    <w:rsid w:val="005D696D"/>
    <w:rsid w:val="005D6D98"/>
    <w:rsid w:val="005D7DF4"/>
    <w:rsid w:val="005E0296"/>
    <w:rsid w:val="005E02C5"/>
    <w:rsid w:val="005E0513"/>
    <w:rsid w:val="005E08A9"/>
    <w:rsid w:val="005E0C8D"/>
    <w:rsid w:val="005E109C"/>
    <w:rsid w:val="005E1205"/>
    <w:rsid w:val="005E1819"/>
    <w:rsid w:val="005E2550"/>
    <w:rsid w:val="005E2D43"/>
    <w:rsid w:val="005E5CE3"/>
    <w:rsid w:val="005E642D"/>
    <w:rsid w:val="005E6751"/>
    <w:rsid w:val="005E686F"/>
    <w:rsid w:val="005E6ECE"/>
    <w:rsid w:val="005E7059"/>
    <w:rsid w:val="005E748B"/>
    <w:rsid w:val="005E749E"/>
    <w:rsid w:val="005F059C"/>
    <w:rsid w:val="005F0807"/>
    <w:rsid w:val="005F087A"/>
    <w:rsid w:val="005F0C9A"/>
    <w:rsid w:val="005F0D02"/>
    <w:rsid w:val="005F18B9"/>
    <w:rsid w:val="005F2488"/>
    <w:rsid w:val="005F24D0"/>
    <w:rsid w:val="005F2529"/>
    <w:rsid w:val="005F297E"/>
    <w:rsid w:val="005F2C00"/>
    <w:rsid w:val="005F2E58"/>
    <w:rsid w:val="005F3241"/>
    <w:rsid w:val="005F3479"/>
    <w:rsid w:val="005F36EF"/>
    <w:rsid w:val="005F3A8D"/>
    <w:rsid w:val="005F3C24"/>
    <w:rsid w:val="005F46F4"/>
    <w:rsid w:val="005F4DC2"/>
    <w:rsid w:val="005F53A4"/>
    <w:rsid w:val="005F5A27"/>
    <w:rsid w:val="005F692F"/>
    <w:rsid w:val="00600398"/>
    <w:rsid w:val="00600783"/>
    <w:rsid w:val="00600C3F"/>
    <w:rsid w:val="006012FE"/>
    <w:rsid w:val="00601C44"/>
    <w:rsid w:val="0060214C"/>
    <w:rsid w:val="0060296B"/>
    <w:rsid w:val="006033B4"/>
    <w:rsid w:val="006037FD"/>
    <w:rsid w:val="0060498F"/>
    <w:rsid w:val="00605BFE"/>
    <w:rsid w:val="00606D77"/>
    <w:rsid w:val="00607745"/>
    <w:rsid w:val="00607852"/>
    <w:rsid w:val="00607CA0"/>
    <w:rsid w:val="0061006F"/>
    <w:rsid w:val="00611222"/>
    <w:rsid w:val="00611497"/>
    <w:rsid w:val="00611614"/>
    <w:rsid w:val="00611A20"/>
    <w:rsid w:val="00611D08"/>
    <w:rsid w:val="00611E34"/>
    <w:rsid w:val="006120B5"/>
    <w:rsid w:val="00612473"/>
    <w:rsid w:val="0061353D"/>
    <w:rsid w:val="00613661"/>
    <w:rsid w:val="00613800"/>
    <w:rsid w:val="006152E6"/>
    <w:rsid w:val="00615601"/>
    <w:rsid w:val="00617A1A"/>
    <w:rsid w:val="00617A4F"/>
    <w:rsid w:val="00617C4B"/>
    <w:rsid w:val="0062116F"/>
    <w:rsid w:val="0062151A"/>
    <w:rsid w:val="00621CBF"/>
    <w:rsid w:val="00621DD6"/>
    <w:rsid w:val="00622EDC"/>
    <w:rsid w:val="00623273"/>
    <w:rsid w:val="00623546"/>
    <w:rsid w:val="0062408C"/>
    <w:rsid w:val="006241B3"/>
    <w:rsid w:val="0062437D"/>
    <w:rsid w:val="00624D53"/>
    <w:rsid w:val="00625451"/>
    <w:rsid w:val="00625B1F"/>
    <w:rsid w:val="00625CD2"/>
    <w:rsid w:val="006263B7"/>
    <w:rsid w:val="00626EEF"/>
    <w:rsid w:val="00627D5F"/>
    <w:rsid w:val="006302DE"/>
    <w:rsid w:val="00630456"/>
    <w:rsid w:val="00630952"/>
    <w:rsid w:val="006310C5"/>
    <w:rsid w:val="00631158"/>
    <w:rsid w:val="0063196C"/>
    <w:rsid w:val="00631B1E"/>
    <w:rsid w:val="00632552"/>
    <w:rsid w:val="0063272F"/>
    <w:rsid w:val="006333CD"/>
    <w:rsid w:val="0063371C"/>
    <w:rsid w:val="00633884"/>
    <w:rsid w:val="006339FB"/>
    <w:rsid w:val="00633E28"/>
    <w:rsid w:val="00633F50"/>
    <w:rsid w:val="006343C0"/>
    <w:rsid w:val="00634C18"/>
    <w:rsid w:val="00634C1F"/>
    <w:rsid w:val="00634D98"/>
    <w:rsid w:val="00634F2D"/>
    <w:rsid w:val="00634F62"/>
    <w:rsid w:val="00636FA0"/>
    <w:rsid w:val="00636FEA"/>
    <w:rsid w:val="00637364"/>
    <w:rsid w:val="006401BC"/>
    <w:rsid w:val="00641839"/>
    <w:rsid w:val="00641A3D"/>
    <w:rsid w:val="00641BE0"/>
    <w:rsid w:val="00641F8C"/>
    <w:rsid w:val="00642590"/>
    <w:rsid w:val="00642A19"/>
    <w:rsid w:val="006431D4"/>
    <w:rsid w:val="006439A3"/>
    <w:rsid w:val="00643B76"/>
    <w:rsid w:val="00643E49"/>
    <w:rsid w:val="00643F13"/>
    <w:rsid w:val="00644027"/>
    <w:rsid w:val="00644194"/>
    <w:rsid w:val="00644F75"/>
    <w:rsid w:val="0064632A"/>
    <w:rsid w:val="00646B05"/>
    <w:rsid w:val="00646E37"/>
    <w:rsid w:val="00646E4F"/>
    <w:rsid w:val="00647194"/>
    <w:rsid w:val="006478AA"/>
    <w:rsid w:val="00650F75"/>
    <w:rsid w:val="00651959"/>
    <w:rsid w:val="00652736"/>
    <w:rsid w:val="00653500"/>
    <w:rsid w:val="0065362F"/>
    <w:rsid w:val="00653B1C"/>
    <w:rsid w:val="00654FB8"/>
    <w:rsid w:val="0065526D"/>
    <w:rsid w:val="00655304"/>
    <w:rsid w:val="0065572C"/>
    <w:rsid w:val="006562CD"/>
    <w:rsid w:val="00656594"/>
    <w:rsid w:val="00656AF9"/>
    <w:rsid w:val="0065717B"/>
    <w:rsid w:val="00657393"/>
    <w:rsid w:val="00657427"/>
    <w:rsid w:val="006575C2"/>
    <w:rsid w:val="00660803"/>
    <w:rsid w:val="00660AD8"/>
    <w:rsid w:val="00660F97"/>
    <w:rsid w:val="00661BA0"/>
    <w:rsid w:val="00661FB4"/>
    <w:rsid w:val="006628D9"/>
    <w:rsid w:val="00663DC2"/>
    <w:rsid w:val="006645D3"/>
    <w:rsid w:val="00665A12"/>
    <w:rsid w:val="00665A21"/>
    <w:rsid w:val="00665FB1"/>
    <w:rsid w:val="0066612F"/>
    <w:rsid w:val="00666648"/>
    <w:rsid w:val="006666FB"/>
    <w:rsid w:val="00667394"/>
    <w:rsid w:val="00667E35"/>
    <w:rsid w:val="00670083"/>
    <w:rsid w:val="00670479"/>
    <w:rsid w:val="0067053B"/>
    <w:rsid w:val="00672181"/>
    <w:rsid w:val="00672364"/>
    <w:rsid w:val="006729B7"/>
    <w:rsid w:val="0067322A"/>
    <w:rsid w:val="006761BF"/>
    <w:rsid w:val="00676C98"/>
    <w:rsid w:val="00676E25"/>
    <w:rsid w:val="00677B52"/>
    <w:rsid w:val="006801A9"/>
    <w:rsid w:val="006802DA"/>
    <w:rsid w:val="0068084A"/>
    <w:rsid w:val="00680DBA"/>
    <w:rsid w:val="00680FAF"/>
    <w:rsid w:val="00681098"/>
    <w:rsid w:val="00681587"/>
    <w:rsid w:val="00681732"/>
    <w:rsid w:val="00681A3E"/>
    <w:rsid w:val="006829F6"/>
    <w:rsid w:val="00683173"/>
    <w:rsid w:val="0068363A"/>
    <w:rsid w:val="0068420E"/>
    <w:rsid w:val="00684FAC"/>
    <w:rsid w:val="00685088"/>
    <w:rsid w:val="0068548B"/>
    <w:rsid w:val="006854B0"/>
    <w:rsid w:val="00685892"/>
    <w:rsid w:val="006858E0"/>
    <w:rsid w:val="006865A0"/>
    <w:rsid w:val="00686BA3"/>
    <w:rsid w:val="00687351"/>
    <w:rsid w:val="0069083B"/>
    <w:rsid w:val="00690DF9"/>
    <w:rsid w:val="0069104A"/>
    <w:rsid w:val="006912B1"/>
    <w:rsid w:val="00691AFB"/>
    <w:rsid w:val="00691C33"/>
    <w:rsid w:val="00692005"/>
    <w:rsid w:val="0069208B"/>
    <w:rsid w:val="00692128"/>
    <w:rsid w:val="0069405E"/>
    <w:rsid w:val="0069483B"/>
    <w:rsid w:val="00694B7B"/>
    <w:rsid w:val="006952A8"/>
    <w:rsid w:val="00695450"/>
    <w:rsid w:val="00695D9E"/>
    <w:rsid w:val="006961BE"/>
    <w:rsid w:val="006965E3"/>
    <w:rsid w:val="006975A3"/>
    <w:rsid w:val="006976B3"/>
    <w:rsid w:val="006A07CA"/>
    <w:rsid w:val="006A100C"/>
    <w:rsid w:val="006A12B3"/>
    <w:rsid w:val="006A1463"/>
    <w:rsid w:val="006A1763"/>
    <w:rsid w:val="006A1AD0"/>
    <w:rsid w:val="006A34C7"/>
    <w:rsid w:val="006A40E0"/>
    <w:rsid w:val="006A4A75"/>
    <w:rsid w:val="006A4E0C"/>
    <w:rsid w:val="006A5AF9"/>
    <w:rsid w:val="006A5FD3"/>
    <w:rsid w:val="006A665B"/>
    <w:rsid w:val="006A6E8D"/>
    <w:rsid w:val="006B0427"/>
    <w:rsid w:val="006B0A37"/>
    <w:rsid w:val="006B0EDB"/>
    <w:rsid w:val="006B1412"/>
    <w:rsid w:val="006B1D23"/>
    <w:rsid w:val="006B24E7"/>
    <w:rsid w:val="006B3057"/>
    <w:rsid w:val="006B315D"/>
    <w:rsid w:val="006B32AA"/>
    <w:rsid w:val="006B3367"/>
    <w:rsid w:val="006B3383"/>
    <w:rsid w:val="006B37F6"/>
    <w:rsid w:val="006B3B83"/>
    <w:rsid w:val="006B3B99"/>
    <w:rsid w:val="006B4084"/>
    <w:rsid w:val="006B49D3"/>
    <w:rsid w:val="006B533E"/>
    <w:rsid w:val="006B6618"/>
    <w:rsid w:val="006B6827"/>
    <w:rsid w:val="006B6DA2"/>
    <w:rsid w:val="006B747E"/>
    <w:rsid w:val="006B7AB9"/>
    <w:rsid w:val="006B7D24"/>
    <w:rsid w:val="006B7DA9"/>
    <w:rsid w:val="006C0215"/>
    <w:rsid w:val="006C1277"/>
    <w:rsid w:val="006C1860"/>
    <w:rsid w:val="006C203E"/>
    <w:rsid w:val="006C27DB"/>
    <w:rsid w:val="006C2C38"/>
    <w:rsid w:val="006C333C"/>
    <w:rsid w:val="006C424F"/>
    <w:rsid w:val="006C446B"/>
    <w:rsid w:val="006C48F7"/>
    <w:rsid w:val="006C595C"/>
    <w:rsid w:val="006C67B2"/>
    <w:rsid w:val="006C6F3F"/>
    <w:rsid w:val="006C7CAF"/>
    <w:rsid w:val="006D01A7"/>
    <w:rsid w:val="006D0C94"/>
    <w:rsid w:val="006D1282"/>
    <w:rsid w:val="006D26B8"/>
    <w:rsid w:val="006D4B8B"/>
    <w:rsid w:val="006D57B7"/>
    <w:rsid w:val="006D6518"/>
    <w:rsid w:val="006D7522"/>
    <w:rsid w:val="006D7AA3"/>
    <w:rsid w:val="006E03CB"/>
    <w:rsid w:val="006E1547"/>
    <w:rsid w:val="006E1AA4"/>
    <w:rsid w:val="006E21BB"/>
    <w:rsid w:val="006E256E"/>
    <w:rsid w:val="006E30D6"/>
    <w:rsid w:val="006E327D"/>
    <w:rsid w:val="006E4449"/>
    <w:rsid w:val="006E5BD8"/>
    <w:rsid w:val="006E5DF1"/>
    <w:rsid w:val="006E72D3"/>
    <w:rsid w:val="006E72EB"/>
    <w:rsid w:val="006F05EA"/>
    <w:rsid w:val="006F07DA"/>
    <w:rsid w:val="006F1675"/>
    <w:rsid w:val="006F1697"/>
    <w:rsid w:val="006F1945"/>
    <w:rsid w:val="006F2061"/>
    <w:rsid w:val="006F2876"/>
    <w:rsid w:val="006F3681"/>
    <w:rsid w:val="006F387E"/>
    <w:rsid w:val="006F581D"/>
    <w:rsid w:val="006F5A56"/>
    <w:rsid w:val="006F5E8B"/>
    <w:rsid w:val="006F619E"/>
    <w:rsid w:val="006F6DD3"/>
    <w:rsid w:val="006F6DDD"/>
    <w:rsid w:val="006F6F88"/>
    <w:rsid w:val="006F7315"/>
    <w:rsid w:val="006F748B"/>
    <w:rsid w:val="006F7617"/>
    <w:rsid w:val="006F76DD"/>
    <w:rsid w:val="006F792B"/>
    <w:rsid w:val="006F7B18"/>
    <w:rsid w:val="007000FB"/>
    <w:rsid w:val="00700197"/>
    <w:rsid w:val="007012D5"/>
    <w:rsid w:val="007027B9"/>
    <w:rsid w:val="00702FFB"/>
    <w:rsid w:val="00703973"/>
    <w:rsid w:val="00703C24"/>
    <w:rsid w:val="00704E19"/>
    <w:rsid w:val="00705110"/>
    <w:rsid w:val="00705EF7"/>
    <w:rsid w:val="00706AFC"/>
    <w:rsid w:val="00706FE5"/>
    <w:rsid w:val="007072AD"/>
    <w:rsid w:val="00707E0E"/>
    <w:rsid w:val="0071008D"/>
    <w:rsid w:val="007101FE"/>
    <w:rsid w:val="00710439"/>
    <w:rsid w:val="00711388"/>
    <w:rsid w:val="00711B0F"/>
    <w:rsid w:val="00711B78"/>
    <w:rsid w:val="00711E79"/>
    <w:rsid w:val="00712FFA"/>
    <w:rsid w:val="007132E6"/>
    <w:rsid w:val="007135A6"/>
    <w:rsid w:val="00713E2C"/>
    <w:rsid w:val="00713F14"/>
    <w:rsid w:val="00714229"/>
    <w:rsid w:val="00714BEF"/>
    <w:rsid w:val="00714D1E"/>
    <w:rsid w:val="007165E5"/>
    <w:rsid w:val="00716768"/>
    <w:rsid w:val="00717108"/>
    <w:rsid w:val="00720C26"/>
    <w:rsid w:val="00720D01"/>
    <w:rsid w:val="007215C1"/>
    <w:rsid w:val="0072331F"/>
    <w:rsid w:val="00723840"/>
    <w:rsid w:val="00723CBD"/>
    <w:rsid w:val="00723CDE"/>
    <w:rsid w:val="00723D30"/>
    <w:rsid w:val="00723DD5"/>
    <w:rsid w:val="007242D3"/>
    <w:rsid w:val="00725149"/>
    <w:rsid w:val="007256C5"/>
    <w:rsid w:val="00726BAC"/>
    <w:rsid w:val="0072734D"/>
    <w:rsid w:val="0072746B"/>
    <w:rsid w:val="00730691"/>
    <w:rsid w:val="0073190E"/>
    <w:rsid w:val="00731CCE"/>
    <w:rsid w:val="0073290A"/>
    <w:rsid w:val="007332CB"/>
    <w:rsid w:val="0073407E"/>
    <w:rsid w:val="00734304"/>
    <w:rsid w:val="0073437A"/>
    <w:rsid w:val="00734826"/>
    <w:rsid w:val="00734B25"/>
    <w:rsid w:val="00734E4D"/>
    <w:rsid w:val="00737B59"/>
    <w:rsid w:val="00737E43"/>
    <w:rsid w:val="007400E7"/>
    <w:rsid w:val="00740688"/>
    <w:rsid w:val="00740C9C"/>
    <w:rsid w:val="007419F6"/>
    <w:rsid w:val="00743C57"/>
    <w:rsid w:val="00745163"/>
    <w:rsid w:val="00746D87"/>
    <w:rsid w:val="00746F1F"/>
    <w:rsid w:val="007470B8"/>
    <w:rsid w:val="00747593"/>
    <w:rsid w:val="007500DF"/>
    <w:rsid w:val="00750544"/>
    <w:rsid w:val="00750CEF"/>
    <w:rsid w:val="0075168F"/>
    <w:rsid w:val="00751778"/>
    <w:rsid w:val="00752541"/>
    <w:rsid w:val="007525CD"/>
    <w:rsid w:val="00752783"/>
    <w:rsid w:val="00752F8A"/>
    <w:rsid w:val="00753230"/>
    <w:rsid w:val="00754293"/>
    <w:rsid w:val="0075448A"/>
    <w:rsid w:val="00755BF0"/>
    <w:rsid w:val="00755D84"/>
    <w:rsid w:val="007560D6"/>
    <w:rsid w:val="0075689A"/>
    <w:rsid w:val="007569BC"/>
    <w:rsid w:val="00756D57"/>
    <w:rsid w:val="0075740A"/>
    <w:rsid w:val="007624E0"/>
    <w:rsid w:val="00762A21"/>
    <w:rsid w:val="007630EE"/>
    <w:rsid w:val="00763A6F"/>
    <w:rsid w:val="007642EF"/>
    <w:rsid w:val="007643FF"/>
    <w:rsid w:val="007647FE"/>
    <w:rsid w:val="00764E08"/>
    <w:rsid w:val="00764E32"/>
    <w:rsid w:val="00764FEB"/>
    <w:rsid w:val="007658C8"/>
    <w:rsid w:val="007665C7"/>
    <w:rsid w:val="0076672B"/>
    <w:rsid w:val="00770053"/>
    <w:rsid w:val="007707F8"/>
    <w:rsid w:val="00770965"/>
    <w:rsid w:val="00770F74"/>
    <w:rsid w:val="0077106E"/>
    <w:rsid w:val="00771C76"/>
    <w:rsid w:val="007724BC"/>
    <w:rsid w:val="0077335A"/>
    <w:rsid w:val="00773870"/>
    <w:rsid w:val="007738C7"/>
    <w:rsid w:val="0077417F"/>
    <w:rsid w:val="00774455"/>
    <w:rsid w:val="007748CA"/>
    <w:rsid w:val="0077509D"/>
    <w:rsid w:val="00775464"/>
    <w:rsid w:val="00775A98"/>
    <w:rsid w:val="007762A3"/>
    <w:rsid w:val="00776452"/>
    <w:rsid w:val="007772DF"/>
    <w:rsid w:val="00777635"/>
    <w:rsid w:val="00777C6F"/>
    <w:rsid w:val="007802D3"/>
    <w:rsid w:val="00780E62"/>
    <w:rsid w:val="00781CC3"/>
    <w:rsid w:val="00782871"/>
    <w:rsid w:val="00782925"/>
    <w:rsid w:val="00782FF5"/>
    <w:rsid w:val="00784549"/>
    <w:rsid w:val="00784A90"/>
    <w:rsid w:val="00784E77"/>
    <w:rsid w:val="007857AF"/>
    <w:rsid w:val="00785B23"/>
    <w:rsid w:val="00785EF9"/>
    <w:rsid w:val="00785F30"/>
    <w:rsid w:val="00786A70"/>
    <w:rsid w:val="00786ABD"/>
    <w:rsid w:val="00786FEA"/>
    <w:rsid w:val="007873AE"/>
    <w:rsid w:val="0078741F"/>
    <w:rsid w:val="007874FD"/>
    <w:rsid w:val="0078786C"/>
    <w:rsid w:val="00787A26"/>
    <w:rsid w:val="00791B15"/>
    <w:rsid w:val="00792599"/>
    <w:rsid w:val="007934F8"/>
    <w:rsid w:val="007937DE"/>
    <w:rsid w:val="00793AB5"/>
    <w:rsid w:val="00795566"/>
    <w:rsid w:val="00795A4C"/>
    <w:rsid w:val="00796D25"/>
    <w:rsid w:val="0079782F"/>
    <w:rsid w:val="00797879"/>
    <w:rsid w:val="0079788A"/>
    <w:rsid w:val="00797D9D"/>
    <w:rsid w:val="00797DBD"/>
    <w:rsid w:val="007A0A00"/>
    <w:rsid w:val="007A0B6F"/>
    <w:rsid w:val="007A0B9F"/>
    <w:rsid w:val="007A212A"/>
    <w:rsid w:val="007A3390"/>
    <w:rsid w:val="007A33C4"/>
    <w:rsid w:val="007A365A"/>
    <w:rsid w:val="007A3723"/>
    <w:rsid w:val="007A45B6"/>
    <w:rsid w:val="007A45B7"/>
    <w:rsid w:val="007A47D9"/>
    <w:rsid w:val="007A4906"/>
    <w:rsid w:val="007A5746"/>
    <w:rsid w:val="007A5C6B"/>
    <w:rsid w:val="007A60F0"/>
    <w:rsid w:val="007A714D"/>
    <w:rsid w:val="007B03F8"/>
    <w:rsid w:val="007B0511"/>
    <w:rsid w:val="007B07BF"/>
    <w:rsid w:val="007B07F0"/>
    <w:rsid w:val="007B08A4"/>
    <w:rsid w:val="007B1C64"/>
    <w:rsid w:val="007B1D8F"/>
    <w:rsid w:val="007B1E2C"/>
    <w:rsid w:val="007B1E98"/>
    <w:rsid w:val="007B2169"/>
    <w:rsid w:val="007B2426"/>
    <w:rsid w:val="007B2516"/>
    <w:rsid w:val="007B2C5A"/>
    <w:rsid w:val="007B2E15"/>
    <w:rsid w:val="007B320D"/>
    <w:rsid w:val="007B33CA"/>
    <w:rsid w:val="007B3964"/>
    <w:rsid w:val="007B44B3"/>
    <w:rsid w:val="007B47E4"/>
    <w:rsid w:val="007B5DD5"/>
    <w:rsid w:val="007B619D"/>
    <w:rsid w:val="007B6E24"/>
    <w:rsid w:val="007B6F7C"/>
    <w:rsid w:val="007B718E"/>
    <w:rsid w:val="007B7191"/>
    <w:rsid w:val="007B7DC4"/>
    <w:rsid w:val="007B7E06"/>
    <w:rsid w:val="007B7E4E"/>
    <w:rsid w:val="007C0410"/>
    <w:rsid w:val="007C06B0"/>
    <w:rsid w:val="007C0AAF"/>
    <w:rsid w:val="007C1781"/>
    <w:rsid w:val="007C1CB3"/>
    <w:rsid w:val="007C233B"/>
    <w:rsid w:val="007C241E"/>
    <w:rsid w:val="007C26B8"/>
    <w:rsid w:val="007C3582"/>
    <w:rsid w:val="007C41F8"/>
    <w:rsid w:val="007C5300"/>
    <w:rsid w:val="007C551D"/>
    <w:rsid w:val="007C63B3"/>
    <w:rsid w:val="007C6C25"/>
    <w:rsid w:val="007D0F5C"/>
    <w:rsid w:val="007D12B9"/>
    <w:rsid w:val="007D1C25"/>
    <w:rsid w:val="007D2978"/>
    <w:rsid w:val="007D385A"/>
    <w:rsid w:val="007D3A72"/>
    <w:rsid w:val="007D4793"/>
    <w:rsid w:val="007D4EF4"/>
    <w:rsid w:val="007D4FB4"/>
    <w:rsid w:val="007D5877"/>
    <w:rsid w:val="007D7D08"/>
    <w:rsid w:val="007E01D0"/>
    <w:rsid w:val="007E03C7"/>
    <w:rsid w:val="007E0839"/>
    <w:rsid w:val="007E0D2B"/>
    <w:rsid w:val="007E178D"/>
    <w:rsid w:val="007E1B16"/>
    <w:rsid w:val="007E1FD4"/>
    <w:rsid w:val="007E2559"/>
    <w:rsid w:val="007E2DF4"/>
    <w:rsid w:val="007E47F2"/>
    <w:rsid w:val="007E53A7"/>
    <w:rsid w:val="007E55B8"/>
    <w:rsid w:val="007E5622"/>
    <w:rsid w:val="007E5634"/>
    <w:rsid w:val="007E5C46"/>
    <w:rsid w:val="007E5C9C"/>
    <w:rsid w:val="007E6285"/>
    <w:rsid w:val="007E6447"/>
    <w:rsid w:val="007E660D"/>
    <w:rsid w:val="007E71C8"/>
    <w:rsid w:val="007E7643"/>
    <w:rsid w:val="007F0B7D"/>
    <w:rsid w:val="007F192D"/>
    <w:rsid w:val="007F203E"/>
    <w:rsid w:val="007F2754"/>
    <w:rsid w:val="007F3513"/>
    <w:rsid w:val="007F3ACB"/>
    <w:rsid w:val="007F5D24"/>
    <w:rsid w:val="007F6701"/>
    <w:rsid w:val="007F679E"/>
    <w:rsid w:val="007F685D"/>
    <w:rsid w:val="007F6A09"/>
    <w:rsid w:val="007F6CDB"/>
    <w:rsid w:val="007F715A"/>
    <w:rsid w:val="007F7405"/>
    <w:rsid w:val="007F7981"/>
    <w:rsid w:val="0080056B"/>
    <w:rsid w:val="008008D3"/>
    <w:rsid w:val="00800F6A"/>
    <w:rsid w:val="008011EA"/>
    <w:rsid w:val="008021DB"/>
    <w:rsid w:val="008027AF"/>
    <w:rsid w:val="00802DD5"/>
    <w:rsid w:val="008031EC"/>
    <w:rsid w:val="00803FCC"/>
    <w:rsid w:val="008047C0"/>
    <w:rsid w:val="008048A7"/>
    <w:rsid w:val="00805293"/>
    <w:rsid w:val="00805CBB"/>
    <w:rsid w:val="00806899"/>
    <w:rsid w:val="00806FFA"/>
    <w:rsid w:val="008107B2"/>
    <w:rsid w:val="008109CC"/>
    <w:rsid w:val="00811CE8"/>
    <w:rsid w:val="00811D2D"/>
    <w:rsid w:val="008124B0"/>
    <w:rsid w:val="008124EE"/>
    <w:rsid w:val="0081278A"/>
    <w:rsid w:val="008128F8"/>
    <w:rsid w:val="00812E39"/>
    <w:rsid w:val="00813E7E"/>
    <w:rsid w:val="0081463C"/>
    <w:rsid w:val="00816407"/>
    <w:rsid w:val="008172A4"/>
    <w:rsid w:val="008178E3"/>
    <w:rsid w:val="00820730"/>
    <w:rsid w:val="00821224"/>
    <w:rsid w:val="00821427"/>
    <w:rsid w:val="00822BD1"/>
    <w:rsid w:val="00822E74"/>
    <w:rsid w:val="00823C6E"/>
    <w:rsid w:val="00824440"/>
    <w:rsid w:val="00824600"/>
    <w:rsid w:val="0082488B"/>
    <w:rsid w:val="00824A4E"/>
    <w:rsid w:val="00824BB9"/>
    <w:rsid w:val="00825BE1"/>
    <w:rsid w:val="0082744A"/>
    <w:rsid w:val="00827CDD"/>
    <w:rsid w:val="00830EA0"/>
    <w:rsid w:val="00830F42"/>
    <w:rsid w:val="008312D5"/>
    <w:rsid w:val="008315EF"/>
    <w:rsid w:val="00831EBF"/>
    <w:rsid w:val="00832127"/>
    <w:rsid w:val="008324E4"/>
    <w:rsid w:val="00832CB2"/>
    <w:rsid w:val="00832CBA"/>
    <w:rsid w:val="008330D3"/>
    <w:rsid w:val="00833715"/>
    <w:rsid w:val="008344DA"/>
    <w:rsid w:val="00834C64"/>
    <w:rsid w:val="00834ECC"/>
    <w:rsid w:val="00836390"/>
    <w:rsid w:val="0083663A"/>
    <w:rsid w:val="00840A91"/>
    <w:rsid w:val="00840B64"/>
    <w:rsid w:val="00840D46"/>
    <w:rsid w:val="00840D82"/>
    <w:rsid w:val="00841720"/>
    <w:rsid w:val="00841A04"/>
    <w:rsid w:val="00842024"/>
    <w:rsid w:val="0084254F"/>
    <w:rsid w:val="00842E70"/>
    <w:rsid w:val="00843216"/>
    <w:rsid w:val="0084430A"/>
    <w:rsid w:val="00844C3C"/>
    <w:rsid w:val="00844CF2"/>
    <w:rsid w:val="00844E1E"/>
    <w:rsid w:val="0084584D"/>
    <w:rsid w:val="00845AC9"/>
    <w:rsid w:val="00846BD6"/>
    <w:rsid w:val="0084707E"/>
    <w:rsid w:val="008504F8"/>
    <w:rsid w:val="00851043"/>
    <w:rsid w:val="00852409"/>
    <w:rsid w:val="00852A31"/>
    <w:rsid w:val="00852C08"/>
    <w:rsid w:val="00852CCB"/>
    <w:rsid w:val="008531EA"/>
    <w:rsid w:val="00853C62"/>
    <w:rsid w:val="0085428F"/>
    <w:rsid w:val="008544FD"/>
    <w:rsid w:val="00856166"/>
    <w:rsid w:val="00857A7A"/>
    <w:rsid w:val="0086018F"/>
    <w:rsid w:val="0086019F"/>
    <w:rsid w:val="00860216"/>
    <w:rsid w:val="008606F4"/>
    <w:rsid w:val="00860CBA"/>
    <w:rsid w:val="00861E9E"/>
    <w:rsid w:val="00863F52"/>
    <w:rsid w:val="008640B2"/>
    <w:rsid w:val="00864CA7"/>
    <w:rsid w:val="00865302"/>
    <w:rsid w:val="00866A14"/>
    <w:rsid w:val="008672BE"/>
    <w:rsid w:val="00867465"/>
    <w:rsid w:val="00867789"/>
    <w:rsid w:val="00867CCF"/>
    <w:rsid w:val="0087145F"/>
    <w:rsid w:val="00871856"/>
    <w:rsid w:val="008719A4"/>
    <w:rsid w:val="008724B1"/>
    <w:rsid w:val="00872B56"/>
    <w:rsid w:val="00872D04"/>
    <w:rsid w:val="008733E0"/>
    <w:rsid w:val="0087366E"/>
    <w:rsid w:val="0087461C"/>
    <w:rsid w:val="00874E73"/>
    <w:rsid w:val="008758C9"/>
    <w:rsid w:val="00875982"/>
    <w:rsid w:val="00876DEB"/>
    <w:rsid w:val="00876E0E"/>
    <w:rsid w:val="00877531"/>
    <w:rsid w:val="00877E70"/>
    <w:rsid w:val="008800DD"/>
    <w:rsid w:val="00880119"/>
    <w:rsid w:val="0088064C"/>
    <w:rsid w:val="008806D6"/>
    <w:rsid w:val="00880905"/>
    <w:rsid w:val="00880A14"/>
    <w:rsid w:val="00880F73"/>
    <w:rsid w:val="00881626"/>
    <w:rsid w:val="0088207F"/>
    <w:rsid w:val="008826C4"/>
    <w:rsid w:val="00882B12"/>
    <w:rsid w:val="00882CCD"/>
    <w:rsid w:val="008838CC"/>
    <w:rsid w:val="00883A8D"/>
    <w:rsid w:val="00883AD5"/>
    <w:rsid w:val="00884470"/>
    <w:rsid w:val="00884FEB"/>
    <w:rsid w:val="0088518A"/>
    <w:rsid w:val="008857CD"/>
    <w:rsid w:val="00885833"/>
    <w:rsid w:val="00885F16"/>
    <w:rsid w:val="00885F32"/>
    <w:rsid w:val="00886033"/>
    <w:rsid w:val="00886C83"/>
    <w:rsid w:val="00886D04"/>
    <w:rsid w:val="00887437"/>
    <w:rsid w:val="00887B1C"/>
    <w:rsid w:val="00887C0B"/>
    <w:rsid w:val="00890217"/>
    <w:rsid w:val="0089079B"/>
    <w:rsid w:val="008907A2"/>
    <w:rsid w:val="00890DDA"/>
    <w:rsid w:val="0089159E"/>
    <w:rsid w:val="00891814"/>
    <w:rsid w:val="0089186C"/>
    <w:rsid w:val="00891AE8"/>
    <w:rsid w:val="00891C39"/>
    <w:rsid w:val="00891CC9"/>
    <w:rsid w:val="00891DC5"/>
    <w:rsid w:val="00892618"/>
    <w:rsid w:val="00894586"/>
    <w:rsid w:val="00894B2B"/>
    <w:rsid w:val="00895192"/>
    <w:rsid w:val="00895445"/>
    <w:rsid w:val="008958AC"/>
    <w:rsid w:val="00895DD8"/>
    <w:rsid w:val="00896B31"/>
    <w:rsid w:val="00896BEE"/>
    <w:rsid w:val="0089751A"/>
    <w:rsid w:val="00897B2C"/>
    <w:rsid w:val="008A009A"/>
    <w:rsid w:val="008A020D"/>
    <w:rsid w:val="008A10FF"/>
    <w:rsid w:val="008A212C"/>
    <w:rsid w:val="008A253E"/>
    <w:rsid w:val="008A25DA"/>
    <w:rsid w:val="008A2FD9"/>
    <w:rsid w:val="008A3B7E"/>
    <w:rsid w:val="008A459F"/>
    <w:rsid w:val="008A59F9"/>
    <w:rsid w:val="008A5CB0"/>
    <w:rsid w:val="008A5FD3"/>
    <w:rsid w:val="008A61BE"/>
    <w:rsid w:val="008A6BE3"/>
    <w:rsid w:val="008A7556"/>
    <w:rsid w:val="008A760F"/>
    <w:rsid w:val="008B0B2B"/>
    <w:rsid w:val="008B19DD"/>
    <w:rsid w:val="008B1A86"/>
    <w:rsid w:val="008B32C5"/>
    <w:rsid w:val="008B343F"/>
    <w:rsid w:val="008B3845"/>
    <w:rsid w:val="008B44AF"/>
    <w:rsid w:val="008B49DC"/>
    <w:rsid w:val="008B4CB2"/>
    <w:rsid w:val="008B500B"/>
    <w:rsid w:val="008B5566"/>
    <w:rsid w:val="008B6027"/>
    <w:rsid w:val="008B63AA"/>
    <w:rsid w:val="008B757A"/>
    <w:rsid w:val="008C050F"/>
    <w:rsid w:val="008C13D5"/>
    <w:rsid w:val="008C1866"/>
    <w:rsid w:val="008C24CA"/>
    <w:rsid w:val="008C2994"/>
    <w:rsid w:val="008C3801"/>
    <w:rsid w:val="008C38DA"/>
    <w:rsid w:val="008C3AB1"/>
    <w:rsid w:val="008C3C54"/>
    <w:rsid w:val="008C6454"/>
    <w:rsid w:val="008C653D"/>
    <w:rsid w:val="008C7092"/>
    <w:rsid w:val="008C7BB9"/>
    <w:rsid w:val="008D0282"/>
    <w:rsid w:val="008D0292"/>
    <w:rsid w:val="008D0917"/>
    <w:rsid w:val="008D0AFC"/>
    <w:rsid w:val="008D16BC"/>
    <w:rsid w:val="008D1829"/>
    <w:rsid w:val="008D1AAB"/>
    <w:rsid w:val="008D23B8"/>
    <w:rsid w:val="008D2584"/>
    <w:rsid w:val="008D29EB"/>
    <w:rsid w:val="008D2BB2"/>
    <w:rsid w:val="008D2EA5"/>
    <w:rsid w:val="008D4030"/>
    <w:rsid w:val="008D4B3A"/>
    <w:rsid w:val="008D5A44"/>
    <w:rsid w:val="008D5F99"/>
    <w:rsid w:val="008D77CF"/>
    <w:rsid w:val="008D7B17"/>
    <w:rsid w:val="008D7CCA"/>
    <w:rsid w:val="008D7F5D"/>
    <w:rsid w:val="008E0B67"/>
    <w:rsid w:val="008E20DA"/>
    <w:rsid w:val="008E315C"/>
    <w:rsid w:val="008E3475"/>
    <w:rsid w:val="008E3EFC"/>
    <w:rsid w:val="008E479E"/>
    <w:rsid w:val="008E4AB9"/>
    <w:rsid w:val="008E5085"/>
    <w:rsid w:val="008E548B"/>
    <w:rsid w:val="008E5766"/>
    <w:rsid w:val="008E5AEC"/>
    <w:rsid w:val="008E6C0D"/>
    <w:rsid w:val="008E71CE"/>
    <w:rsid w:val="008F029A"/>
    <w:rsid w:val="008F0520"/>
    <w:rsid w:val="008F0B9C"/>
    <w:rsid w:val="008F0BEF"/>
    <w:rsid w:val="008F1F3D"/>
    <w:rsid w:val="008F22E1"/>
    <w:rsid w:val="008F2513"/>
    <w:rsid w:val="008F26EE"/>
    <w:rsid w:val="008F285D"/>
    <w:rsid w:val="008F28C1"/>
    <w:rsid w:val="008F36BE"/>
    <w:rsid w:val="008F38FC"/>
    <w:rsid w:val="008F4816"/>
    <w:rsid w:val="008F4EB0"/>
    <w:rsid w:val="008F50BA"/>
    <w:rsid w:val="008F53B7"/>
    <w:rsid w:val="008F59F6"/>
    <w:rsid w:val="008F5F10"/>
    <w:rsid w:val="008F67D6"/>
    <w:rsid w:val="008F6934"/>
    <w:rsid w:val="008F7FBC"/>
    <w:rsid w:val="0090031E"/>
    <w:rsid w:val="00900EA8"/>
    <w:rsid w:val="00901364"/>
    <w:rsid w:val="009013BC"/>
    <w:rsid w:val="009015A8"/>
    <w:rsid w:val="00901F95"/>
    <w:rsid w:val="0090218A"/>
    <w:rsid w:val="0090235E"/>
    <w:rsid w:val="00902FD4"/>
    <w:rsid w:val="00903DE5"/>
    <w:rsid w:val="0090448F"/>
    <w:rsid w:val="0090506A"/>
    <w:rsid w:val="00906262"/>
    <w:rsid w:val="00906C4A"/>
    <w:rsid w:val="009102B7"/>
    <w:rsid w:val="00910A23"/>
    <w:rsid w:val="00911BE9"/>
    <w:rsid w:val="00911C12"/>
    <w:rsid w:val="00911FF5"/>
    <w:rsid w:val="00912FC7"/>
    <w:rsid w:val="0091309C"/>
    <w:rsid w:val="009130A7"/>
    <w:rsid w:val="00913197"/>
    <w:rsid w:val="00913322"/>
    <w:rsid w:val="009144DD"/>
    <w:rsid w:val="009147FB"/>
    <w:rsid w:val="0091617D"/>
    <w:rsid w:val="00920388"/>
    <w:rsid w:val="009208A6"/>
    <w:rsid w:val="0092130C"/>
    <w:rsid w:val="009213B8"/>
    <w:rsid w:val="0092210B"/>
    <w:rsid w:val="00922A62"/>
    <w:rsid w:val="00922C7C"/>
    <w:rsid w:val="009250C3"/>
    <w:rsid w:val="009273A2"/>
    <w:rsid w:val="009274E7"/>
    <w:rsid w:val="00927585"/>
    <w:rsid w:val="009301E3"/>
    <w:rsid w:val="009307DE"/>
    <w:rsid w:val="009312B5"/>
    <w:rsid w:val="00931C9E"/>
    <w:rsid w:val="009326CC"/>
    <w:rsid w:val="0093335E"/>
    <w:rsid w:val="009335B0"/>
    <w:rsid w:val="00933C0F"/>
    <w:rsid w:val="00935C7C"/>
    <w:rsid w:val="0093623A"/>
    <w:rsid w:val="009365AC"/>
    <w:rsid w:val="0093675D"/>
    <w:rsid w:val="00936778"/>
    <w:rsid w:val="00937850"/>
    <w:rsid w:val="00937E2C"/>
    <w:rsid w:val="0094013D"/>
    <w:rsid w:val="009408AD"/>
    <w:rsid w:val="00940E6A"/>
    <w:rsid w:val="009415DE"/>
    <w:rsid w:val="00941D58"/>
    <w:rsid w:val="0094224D"/>
    <w:rsid w:val="00942BE3"/>
    <w:rsid w:val="00943005"/>
    <w:rsid w:val="00943561"/>
    <w:rsid w:val="009436E9"/>
    <w:rsid w:val="009437E9"/>
    <w:rsid w:val="00944538"/>
    <w:rsid w:val="00945012"/>
    <w:rsid w:val="00945572"/>
    <w:rsid w:val="00945815"/>
    <w:rsid w:val="00945A9B"/>
    <w:rsid w:val="00945C4E"/>
    <w:rsid w:val="009462F7"/>
    <w:rsid w:val="009462F9"/>
    <w:rsid w:val="00947B5E"/>
    <w:rsid w:val="00947DD1"/>
    <w:rsid w:val="00952880"/>
    <w:rsid w:val="00954159"/>
    <w:rsid w:val="00954348"/>
    <w:rsid w:val="0095584F"/>
    <w:rsid w:val="00956713"/>
    <w:rsid w:val="00956D48"/>
    <w:rsid w:val="00956EA3"/>
    <w:rsid w:val="00957761"/>
    <w:rsid w:val="00957B8E"/>
    <w:rsid w:val="0096056E"/>
    <w:rsid w:val="00960C9B"/>
    <w:rsid w:val="009612AE"/>
    <w:rsid w:val="009616CD"/>
    <w:rsid w:val="00961962"/>
    <w:rsid w:val="0096355C"/>
    <w:rsid w:val="00963FE3"/>
    <w:rsid w:val="009646CB"/>
    <w:rsid w:val="0096484F"/>
    <w:rsid w:val="009656F5"/>
    <w:rsid w:val="00965B31"/>
    <w:rsid w:val="00965ED4"/>
    <w:rsid w:val="00965F15"/>
    <w:rsid w:val="00965F2B"/>
    <w:rsid w:val="009663D1"/>
    <w:rsid w:val="0096699D"/>
    <w:rsid w:val="00966C2D"/>
    <w:rsid w:val="00966D2A"/>
    <w:rsid w:val="009676CF"/>
    <w:rsid w:val="00970403"/>
    <w:rsid w:val="0097044C"/>
    <w:rsid w:val="00971701"/>
    <w:rsid w:val="00971CDE"/>
    <w:rsid w:val="00971FB4"/>
    <w:rsid w:val="00972888"/>
    <w:rsid w:val="00972EB7"/>
    <w:rsid w:val="0097330B"/>
    <w:rsid w:val="009733D0"/>
    <w:rsid w:val="00973938"/>
    <w:rsid w:val="00973F88"/>
    <w:rsid w:val="009742F3"/>
    <w:rsid w:val="00974474"/>
    <w:rsid w:val="009752B5"/>
    <w:rsid w:val="00975384"/>
    <w:rsid w:val="009757AA"/>
    <w:rsid w:val="009771BB"/>
    <w:rsid w:val="009802AC"/>
    <w:rsid w:val="009802B3"/>
    <w:rsid w:val="009815AF"/>
    <w:rsid w:val="00981D38"/>
    <w:rsid w:val="00982262"/>
    <w:rsid w:val="0098255F"/>
    <w:rsid w:val="00982994"/>
    <w:rsid w:val="00982E27"/>
    <w:rsid w:val="009830F8"/>
    <w:rsid w:val="0098376D"/>
    <w:rsid w:val="009837D9"/>
    <w:rsid w:val="00983927"/>
    <w:rsid w:val="00983C64"/>
    <w:rsid w:val="00983D04"/>
    <w:rsid w:val="00983F4E"/>
    <w:rsid w:val="00984091"/>
    <w:rsid w:val="009846E8"/>
    <w:rsid w:val="0098556F"/>
    <w:rsid w:val="00986379"/>
    <w:rsid w:val="0098700C"/>
    <w:rsid w:val="00987084"/>
    <w:rsid w:val="00987EC0"/>
    <w:rsid w:val="00987FC1"/>
    <w:rsid w:val="00990BE8"/>
    <w:rsid w:val="00991C18"/>
    <w:rsid w:val="00991DDA"/>
    <w:rsid w:val="00992331"/>
    <w:rsid w:val="00992337"/>
    <w:rsid w:val="00993204"/>
    <w:rsid w:val="009935C1"/>
    <w:rsid w:val="009940FF"/>
    <w:rsid w:val="009954E9"/>
    <w:rsid w:val="00995A9B"/>
    <w:rsid w:val="00995E09"/>
    <w:rsid w:val="00995E8F"/>
    <w:rsid w:val="00995EDD"/>
    <w:rsid w:val="0099611D"/>
    <w:rsid w:val="00997199"/>
    <w:rsid w:val="00997551"/>
    <w:rsid w:val="009976BA"/>
    <w:rsid w:val="00997810"/>
    <w:rsid w:val="00997F4A"/>
    <w:rsid w:val="009A2101"/>
    <w:rsid w:val="009A36CE"/>
    <w:rsid w:val="009A3C3A"/>
    <w:rsid w:val="009A4368"/>
    <w:rsid w:val="009A4861"/>
    <w:rsid w:val="009A6344"/>
    <w:rsid w:val="009A6DD8"/>
    <w:rsid w:val="009A731A"/>
    <w:rsid w:val="009A7B7E"/>
    <w:rsid w:val="009B1A7D"/>
    <w:rsid w:val="009B20F3"/>
    <w:rsid w:val="009B23C5"/>
    <w:rsid w:val="009B2D1F"/>
    <w:rsid w:val="009B2F89"/>
    <w:rsid w:val="009B5060"/>
    <w:rsid w:val="009B5940"/>
    <w:rsid w:val="009B5F06"/>
    <w:rsid w:val="009B61CF"/>
    <w:rsid w:val="009B6240"/>
    <w:rsid w:val="009B706A"/>
    <w:rsid w:val="009B75E4"/>
    <w:rsid w:val="009B7ACD"/>
    <w:rsid w:val="009C0037"/>
    <w:rsid w:val="009C0347"/>
    <w:rsid w:val="009C03D6"/>
    <w:rsid w:val="009C0C61"/>
    <w:rsid w:val="009C2EA7"/>
    <w:rsid w:val="009C33A1"/>
    <w:rsid w:val="009C3F64"/>
    <w:rsid w:val="009C4366"/>
    <w:rsid w:val="009C449A"/>
    <w:rsid w:val="009C48BB"/>
    <w:rsid w:val="009C4A95"/>
    <w:rsid w:val="009C4D6E"/>
    <w:rsid w:val="009C4FB3"/>
    <w:rsid w:val="009C545D"/>
    <w:rsid w:val="009C5629"/>
    <w:rsid w:val="009C5DEA"/>
    <w:rsid w:val="009C5E14"/>
    <w:rsid w:val="009C617C"/>
    <w:rsid w:val="009C62FD"/>
    <w:rsid w:val="009C767B"/>
    <w:rsid w:val="009C76AE"/>
    <w:rsid w:val="009C7B10"/>
    <w:rsid w:val="009D1D38"/>
    <w:rsid w:val="009D2309"/>
    <w:rsid w:val="009D3F53"/>
    <w:rsid w:val="009D439B"/>
    <w:rsid w:val="009D4685"/>
    <w:rsid w:val="009D46B5"/>
    <w:rsid w:val="009D5756"/>
    <w:rsid w:val="009D6525"/>
    <w:rsid w:val="009D6E51"/>
    <w:rsid w:val="009D7688"/>
    <w:rsid w:val="009DA3DE"/>
    <w:rsid w:val="009E0B9F"/>
    <w:rsid w:val="009E1FFF"/>
    <w:rsid w:val="009E2E64"/>
    <w:rsid w:val="009E30B9"/>
    <w:rsid w:val="009E3575"/>
    <w:rsid w:val="009E35F4"/>
    <w:rsid w:val="009E50F2"/>
    <w:rsid w:val="009E678D"/>
    <w:rsid w:val="009E7479"/>
    <w:rsid w:val="009E772B"/>
    <w:rsid w:val="009F0322"/>
    <w:rsid w:val="009F0530"/>
    <w:rsid w:val="009F05DC"/>
    <w:rsid w:val="009F160B"/>
    <w:rsid w:val="009F1CB1"/>
    <w:rsid w:val="009F1D10"/>
    <w:rsid w:val="009F2D15"/>
    <w:rsid w:val="009F3672"/>
    <w:rsid w:val="009F36D8"/>
    <w:rsid w:val="009F418C"/>
    <w:rsid w:val="009F4670"/>
    <w:rsid w:val="009F581C"/>
    <w:rsid w:val="009F6470"/>
    <w:rsid w:val="009F6624"/>
    <w:rsid w:val="009F761D"/>
    <w:rsid w:val="009F7DAA"/>
    <w:rsid w:val="009F7F5B"/>
    <w:rsid w:val="00A00D77"/>
    <w:rsid w:val="00A018FD"/>
    <w:rsid w:val="00A01E5F"/>
    <w:rsid w:val="00A01ECB"/>
    <w:rsid w:val="00A021AA"/>
    <w:rsid w:val="00A03A6A"/>
    <w:rsid w:val="00A0419F"/>
    <w:rsid w:val="00A042E3"/>
    <w:rsid w:val="00A04E9C"/>
    <w:rsid w:val="00A05B4A"/>
    <w:rsid w:val="00A05E42"/>
    <w:rsid w:val="00A06296"/>
    <w:rsid w:val="00A06398"/>
    <w:rsid w:val="00A063AA"/>
    <w:rsid w:val="00A07C1F"/>
    <w:rsid w:val="00A10087"/>
    <w:rsid w:val="00A1082A"/>
    <w:rsid w:val="00A10DA3"/>
    <w:rsid w:val="00A1160C"/>
    <w:rsid w:val="00A117F7"/>
    <w:rsid w:val="00A11D11"/>
    <w:rsid w:val="00A11EE6"/>
    <w:rsid w:val="00A11EFC"/>
    <w:rsid w:val="00A120CF"/>
    <w:rsid w:val="00A12326"/>
    <w:rsid w:val="00A12C33"/>
    <w:rsid w:val="00A13563"/>
    <w:rsid w:val="00A14067"/>
    <w:rsid w:val="00A14ACA"/>
    <w:rsid w:val="00A14B05"/>
    <w:rsid w:val="00A14B79"/>
    <w:rsid w:val="00A14C17"/>
    <w:rsid w:val="00A1521F"/>
    <w:rsid w:val="00A159B0"/>
    <w:rsid w:val="00A15B5C"/>
    <w:rsid w:val="00A163F7"/>
    <w:rsid w:val="00A16445"/>
    <w:rsid w:val="00A16C04"/>
    <w:rsid w:val="00A16EDA"/>
    <w:rsid w:val="00A17740"/>
    <w:rsid w:val="00A200CB"/>
    <w:rsid w:val="00A20937"/>
    <w:rsid w:val="00A20D7E"/>
    <w:rsid w:val="00A2132B"/>
    <w:rsid w:val="00A222F3"/>
    <w:rsid w:val="00A22B1B"/>
    <w:rsid w:val="00A22EAB"/>
    <w:rsid w:val="00A22EB3"/>
    <w:rsid w:val="00A23618"/>
    <w:rsid w:val="00A2397A"/>
    <w:rsid w:val="00A23D79"/>
    <w:rsid w:val="00A2431F"/>
    <w:rsid w:val="00A24BD8"/>
    <w:rsid w:val="00A25008"/>
    <w:rsid w:val="00A2509C"/>
    <w:rsid w:val="00A25170"/>
    <w:rsid w:val="00A25F1A"/>
    <w:rsid w:val="00A30A47"/>
    <w:rsid w:val="00A30E80"/>
    <w:rsid w:val="00A31654"/>
    <w:rsid w:val="00A31685"/>
    <w:rsid w:val="00A31EFB"/>
    <w:rsid w:val="00A326E4"/>
    <w:rsid w:val="00A32925"/>
    <w:rsid w:val="00A32CE3"/>
    <w:rsid w:val="00A32D41"/>
    <w:rsid w:val="00A32EE5"/>
    <w:rsid w:val="00A335AD"/>
    <w:rsid w:val="00A336C4"/>
    <w:rsid w:val="00A336E0"/>
    <w:rsid w:val="00A34761"/>
    <w:rsid w:val="00A35402"/>
    <w:rsid w:val="00A35F58"/>
    <w:rsid w:val="00A36BAA"/>
    <w:rsid w:val="00A36C20"/>
    <w:rsid w:val="00A37151"/>
    <w:rsid w:val="00A40130"/>
    <w:rsid w:val="00A40312"/>
    <w:rsid w:val="00A40939"/>
    <w:rsid w:val="00A40BE8"/>
    <w:rsid w:val="00A40C18"/>
    <w:rsid w:val="00A41898"/>
    <w:rsid w:val="00A41AF2"/>
    <w:rsid w:val="00A4249B"/>
    <w:rsid w:val="00A42E7A"/>
    <w:rsid w:val="00A4381D"/>
    <w:rsid w:val="00A44547"/>
    <w:rsid w:val="00A44555"/>
    <w:rsid w:val="00A459D5"/>
    <w:rsid w:val="00A45A16"/>
    <w:rsid w:val="00A45F69"/>
    <w:rsid w:val="00A4691A"/>
    <w:rsid w:val="00A46B32"/>
    <w:rsid w:val="00A46BC9"/>
    <w:rsid w:val="00A46BDD"/>
    <w:rsid w:val="00A46D06"/>
    <w:rsid w:val="00A46D59"/>
    <w:rsid w:val="00A47793"/>
    <w:rsid w:val="00A47ABD"/>
    <w:rsid w:val="00A47BF4"/>
    <w:rsid w:val="00A50595"/>
    <w:rsid w:val="00A50ACF"/>
    <w:rsid w:val="00A50E9B"/>
    <w:rsid w:val="00A51141"/>
    <w:rsid w:val="00A51A50"/>
    <w:rsid w:val="00A521AC"/>
    <w:rsid w:val="00A526A9"/>
    <w:rsid w:val="00A52778"/>
    <w:rsid w:val="00A533EF"/>
    <w:rsid w:val="00A536B6"/>
    <w:rsid w:val="00A53BC0"/>
    <w:rsid w:val="00A53F4E"/>
    <w:rsid w:val="00A540B7"/>
    <w:rsid w:val="00A5470D"/>
    <w:rsid w:val="00A54E79"/>
    <w:rsid w:val="00A5550E"/>
    <w:rsid w:val="00A5555A"/>
    <w:rsid w:val="00A5555E"/>
    <w:rsid w:val="00A56607"/>
    <w:rsid w:val="00A576D1"/>
    <w:rsid w:val="00A60530"/>
    <w:rsid w:val="00A60C18"/>
    <w:rsid w:val="00A60FD1"/>
    <w:rsid w:val="00A61142"/>
    <w:rsid w:val="00A61353"/>
    <w:rsid w:val="00A61416"/>
    <w:rsid w:val="00A6144C"/>
    <w:rsid w:val="00A61A8E"/>
    <w:rsid w:val="00A622B5"/>
    <w:rsid w:val="00A622DB"/>
    <w:rsid w:val="00A627A0"/>
    <w:rsid w:val="00A633C4"/>
    <w:rsid w:val="00A633CB"/>
    <w:rsid w:val="00A63402"/>
    <w:rsid w:val="00A638B3"/>
    <w:rsid w:val="00A63AD3"/>
    <w:rsid w:val="00A63B3D"/>
    <w:rsid w:val="00A64095"/>
    <w:rsid w:val="00A643F7"/>
    <w:rsid w:val="00A649F5"/>
    <w:rsid w:val="00A65B00"/>
    <w:rsid w:val="00A6616F"/>
    <w:rsid w:val="00A66333"/>
    <w:rsid w:val="00A66354"/>
    <w:rsid w:val="00A674E5"/>
    <w:rsid w:val="00A676D5"/>
    <w:rsid w:val="00A67D9B"/>
    <w:rsid w:val="00A704C9"/>
    <w:rsid w:val="00A705B1"/>
    <w:rsid w:val="00A70624"/>
    <w:rsid w:val="00A707C4"/>
    <w:rsid w:val="00A707DE"/>
    <w:rsid w:val="00A70E02"/>
    <w:rsid w:val="00A713F6"/>
    <w:rsid w:val="00A72586"/>
    <w:rsid w:val="00A73249"/>
    <w:rsid w:val="00A7330C"/>
    <w:rsid w:val="00A73791"/>
    <w:rsid w:val="00A746B9"/>
    <w:rsid w:val="00A74D03"/>
    <w:rsid w:val="00A74DEA"/>
    <w:rsid w:val="00A76D2C"/>
    <w:rsid w:val="00A7706B"/>
    <w:rsid w:val="00A77423"/>
    <w:rsid w:val="00A7765E"/>
    <w:rsid w:val="00A77BB5"/>
    <w:rsid w:val="00A80BBD"/>
    <w:rsid w:val="00A811E1"/>
    <w:rsid w:val="00A828D8"/>
    <w:rsid w:val="00A82996"/>
    <w:rsid w:val="00A82AED"/>
    <w:rsid w:val="00A835F3"/>
    <w:rsid w:val="00A83811"/>
    <w:rsid w:val="00A8397B"/>
    <w:rsid w:val="00A83C9D"/>
    <w:rsid w:val="00A83D12"/>
    <w:rsid w:val="00A847DB"/>
    <w:rsid w:val="00A84A80"/>
    <w:rsid w:val="00A84C76"/>
    <w:rsid w:val="00A84E21"/>
    <w:rsid w:val="00A86600"/>
    <w:rsid w:val="00A870D4"/>
    <w:rsid w:val="00A87B3E"/>
    <w:rsid w:val="00A909F0"/>
    <w:rsid w:val="00A90A0F"/>
    <w:rsid w:val="00A90C82"/>
    <w:rsid w:val="00A929B2"/>
    <w:rsid w:val="00A92D66"/>
    <w:rsid w:val="00A93934"/>
    <w:rsid w:val="00A93AE3"/>
    <w:rsid w:val="00A93EF8"/>
    <w:rsid w:val="00A9410F"/>
    <w:rsid w:val="00A945B1"/>
    <w:rsid w:val="00A94B61"/>
    <w:rsid w:val="00A94CBD"/>
    <w:rsid w:val="00A94F5C"/>
    <w:rsid w:val="00A9534B"/>
    <w:rsid w:val="00A953A8"/>
    <w:rsid w:val="00A95A95"/>
    <w:rsid w:val="00A9705D"/>
    <w:rsid w:val="00A972E2"/>
    <w:rsid w:val="00AA0EE9"/>
    <w:rsid w:val="00AA125D"/>
    <w:rsid w:val="00AA137F"/>
    <w:rsid w:val="00AA1B6F"/>
    <w:rsid w:val="00AA1D6B"/>
    <w:rsid w:val="00AA2897"/>
    <w:rsid w:val="00AA3231"/>
    <w:rsid w:val="00AA3E77"/>
    <w:rsid w:val="00AA4184"/>
    <w:rsid w:val="00AA588C"/>
    <w:rsid w:val="00AA58B0"/>
    <w:rsid w:val="00AA5CED"/>
    <w:rsid w:val="00AA5E3C"/>
    <w:rsid w:val="00AA6FBB"/>
    <w:rsid w:val="00AA76C3"/>
    <w:rsid w:val="00AA78C7"/>
    <w:rsid w:val="00AA7F00"/>
    <w:rsid w:val="00AB038A"/>
    <w:rsid w:val="00AB0953"/>
    <w:rsid w:val="00AB119C"/>
    <w:rsid w:val="00AB1CE8"/>
    <w:rsid w:val="00AB1E72"/>
    <w:rsid w:val="00AB396B"/>
    <w:rsid w:val="00AB3978"/>
    <w:rsid w:val="00AB47F1"/>
    <w:rsid w:val="00AB4E33"/>
    <w:rsid w:val="00AB5874"/>
    <w:rsid w:val="00AB5F88"/>
    <w:rsid w:val="00AB6194"/>
    <w:rsid w:val="00AB7294"/>
    <w:rsid w:val="00AB7973"/>
    <w:rsid w:val="00AB7D1D"/>
    <w:rsid w:val="00AC0E95"/>
    <w:rsid w:val="00AC12D1"/>
    <w:rsid w:val="00AC2263"/>
    <w:rsid w:val="00AC22AC"/>
    <w:rsid w:val="00AC339D"/>
    <w:rsid w:val="00AC384D"/>
    <w:rsid w:val="00AC3A7E"/>
    <w:rsid w:val="00AC417B"/>
    <w:rsid w:val="00AC4AA9"/>
    <w:rsid w:val="00AC4B20"/>
    <w:rsid w:val="00AC54CC"/>
    <w:rsid w:val="00AC5861"/>
    <w:rsid w:val="00AC5A1D"/>
    <w:rsid w:val="00AC5DB6"/>
    <w:rsid w:val="00AC61F0"/>
    <w:rsid w:val="00AC6821"/>
    <w:rsid w:val="00AC7E48"/>
    <w:rsid w:val="00AD0146"/>
    <w:rsid w:val="00AD029E"/>
    <w:rsid w:val="00AD1B4F"/>
    <w:rsid w:val="00AD21FC"/>
    <w:rsid w:val="00AD2298"/>
    <w:rsid w:val="00AD2701"/>
    <w:rsid w:val="00AD2E20"/>
    <w:rsid w:val="00AD2FE8"/>
    <w:rsid w:val="00AD4752"/>
    <w:rsid w:val="00AD4D32"/>
    <w:rsid w:val="00AD4D50"/>
    <w:rsid w:val="00AD55DE"/>
    <w:rsid w:val="00AD57F3"/>
    <w:rsid w:val="00AD5C0C"/>
    <w:rsid w:val="00AD5DD9"/>
    <w:rsid w:val="00AD65C9"/>
    <w:rsid w:val="00AD7310"/>
    <w:rsid w:val="00AD7BAF"/>
    <w:rsid w:val="00AD7F08"/>
    <w:rsid w:val="00AE0929"/>
    <w:rsid w:val="00AE18FF"/>
    <w:rsid w:val="00AE1BEF"/>
    <w:rsid w:val="00AE1CB3"/>
    <w:rsid w:val="00AE32E8"/>
    <w:rsid w:val="00AE35D4"/>
    <w:rsid w:val="00AE469C"/>
    <w:rsid w:val="00AE4F68"/>
    <w:rsid w:val="00AE519F"/>
    <w:rsid w:val="00AE5EF2"/>
    <w:rsid w:val="00AE6109"/>
    <w:rsid w:val="00AE6CF0"/>
    <w:rsid w:val="00AE716A"/>
    <w:rsid w:val="00AF04CE"/>
    <w:rsid w:val="00AF1088"/>
    <w:rsid w:val="00AF2946"/>
    <w:rsid w:val="00AF39D8"/>
    <w:rsid w:val="00AF3CD6"/>
    <w:rsid w:val="00AF4922"/>
    <w:rsid w:val="00AF4EBC"/>
    <w:rsid w:val="00AF5012"/>
    <w:rsid w:val="00AF55EB"/>
    <w:rsid w:val="00AF5604"/>
    <w:rsid w:val="00AF57D7"/>
    <w:rsid w:val="00AF618F"/>
    <w:rsid w:val="00AF6561"/>
    <w:rsid w:val="00AF7789"/>
    <w:rsid w:val="00AF7862"/>
    <w:rsid w:val="00AF7D11"/>
    <w:rsid w:val="00AF7E70"/>
    <w:rsid w:val="00B00A1B"/>
    <w:rsid w:val="00B00C7D"/>
    <w:rsid w:val="00B01C3F"/>
    <w:rsid w:val="00B01DBB"/>
    <w:rsid w:val="00B01DED"/>
    <w:rsid w:val="00B0221B"/>
    <w:rsid w:val="00B02599"/>
    <w:rsid w:val="00B02776"/>
    <w:rsid w:val="00B02D20"/>
    <w:rsid w:val="00B02D90"/>
    <w:rsid w:val="00B02E09"/>
    <w:rsid w:val="00B035B5"/>
    <w:rsid w:val="00B035F3"/>
    <w:rsid w:val="00B0399C"/>
    <w:rsid w:val="00B03D61"/>
    <w:rsid w:val="00B04843"/>
    <w:rsid w:val="00B048E9"/>
    <w:rsid w:val="00B04B44"/>
    <w:rsid w:val="00B04CF1"/>
    <w:rsid w:val="00B04E36"/>
    <w:rsid w:val="00B050F2"/>
    <w:rsid w:val="00B0552C"/>
    <w:rsid w:val="00B055BE"/>
    <w:rsid w:val="00B05B28"/>
    <w:rsid w:val="00B05E0D"/>
    <w:rsid w:val="00B06148"/>
    <w:rsid w:val="00B06AAB"/>
    <w:rsid w:val="00B07014"/>
    <w:rsid w:val="00B0705C"/>
    <w:rsid w:val="00B07844"/>
    <w:rsid w:val="00B12029"/>
    <w:rsid w:val="00B12527"/>
    <w:rsid w:val="00B133A9"/>
    <w:rsid w:val="00B1342D"/>
    <w:rsid w:val="00B134B3"/>
    <w:rsid w:val="00B1418B"/>
    <w:rsid w:val="00B1432B"/>
    <w:rsid w:val="00B15180"/>
    <w:rsid w:val="00B15B7E"/>
    <w:rsid w:val="00B160A6"/>
    <w:rsid w:val="00B16D86"/>
    <w:rsid w:val="00B17245"/>
    <w:rsid w:val="00B1748C"/>
    <w:rsid w:val="00B1780A"/>
    <w:rsid w:val="00B17B01"/>
    <w:rsid w:val="00B2026C"/>
    <w:rsid w:val="00B20CE9"/>
    <w:rsid w:val="00B212CC"/>
    <w:rsid w:val="00B217D2"/>
    <w:rsid w:val="00B219F0"/>
    <w:rsid w:val="00B22361"/>
    <w:rsid w:val="00B22537"/>
    <w:rsid w:val="00B225D8"/>
    <w:rsid w:val="00B22898"/>
    <w:rsid w:val="00B2326F"/>
    <w:rsid w:val="00B234A0"/>
    <w:rsid w:val="00B23669"/>
    <w:rsid w:val="00B237A5"/>
    <w:rsid w:val="00B23BF8"/>
    <w:rsid w:val="00B23E72"/>
    <w:rsid w:val="00B2432B"/>
    <w:rsid w:val="00B2495C"/>
    <w:rsid w:val="00B265C9"/>
    <w:rsid w:val="00B269AC"/>
    <w:rsid w:val="00B26AC6"/>
    <w:rsid w:val="00B26D4D"/>
    <w:rsid w:val="00B272C5"/>
    <w:rsid w:val="00B278E9"/>
    <w:rsid w:val="00B27A4E"/>
    <w:rsid w:val="00B30530"/>
    <w:rsid w:val="00B30938"/>
    <w:rsid w:val="00B30EB1"/>
    <w:rsid w:val="00B3147C"/>
    <w:rsid w:val="00B32E2B"/>
    <w:rsid w:val="00B32E8A"/>
    <w:rsid w:val="00B32FA3"/>
    <w:rsid w:val="00B332E5"/>
    <w:rsid w:val="00B3378E"/>
    <w:rsid w:val="00B33A7F"/>
    <w:rsid w:val="00B35AD0"/>
    <w:rsid w:val="00B35B41"/>
    <w:rsid w:val="00B36043"/>
    <w:rsid w:val="00B367BF"/>
    <w:rsid w:val="00B36CF1"/>
    <w:rsid w:val="00B37304"/>
    <w:rsid w:val="00B3756B"/>
    <w:rsid w:val="00B376EC"/>
    <w:rsid w:val="00B400C8"/>
    <w:rsid w:val="00B40A87"/>
    <w:rsid w:val="00B40AD2"/>
    <w:rsid w:val="00B40E76"/>
    <w:rsid w:val="00B411AB"/>
    <w:rsid w:val="00B4154F"/>
    <w:rsid w:val="00B420D6"/>
    <w:rsid w:val="00B4231F"/>
    <w:rsid w:val="00B42682"/>
    <w:rsid w:val="00B42CDB"/>
    <w:rsid w:val="00B4376F"/>
    <w:rsid w:val="00B43D9C"/>
    <w:rsid w:val="00B44360"/>
    <w:rsid w:val="00B44CD2"/>
    <w:rsid w:val="00B45B40"/>
    <w:rsid w:val="00B46DFB"/>
    <w:rsid w:val="00B47050"/>
    <w:rsid w:val="00B47073"/>
    <w:rsid w:val="00B47818"/>
    <w:rsid w:val="00B50273"/>
    <w:rsid w:val="00B50C94"/>
    <w:rsid w:val="00B51521"/>
    <w:rsid w:val="00B520EE"/>
    <w:rsid w:val="00B52C0B"/>
    <w:rsid w:val="00B52C8F"/>
    <w:rsid w:val="00B53067"/>
    <w:rsid w:val="00B539F8"/>
    <w:rsid w:val="00B53DAC"/>
    <w:rsid w:val="00B546CE"/>
    <w:rsid w:val="00B55D52"/>
    <w:rsid w:val="00B57695"/>
    <w:rsid w:val="00B57894"/>
    <w:rsid w:val="00B60459"/>
    <w:rsid w:val="00B6074B"/>
    <w:rsid w:val="00B60D8F"/>
    <w:rsid w:val="00B61202"/>
    <w:rsid w:val="00B62364"/>
    <w:rsid w:val="00B62422"/>
    <w:rsid w:val="00B6244D"/>
    <w:rsid w:val="00B62519"/>
    <w:rsid w:val="00B63468"/>
    <w:rsid w:val="00B63CEA"/>
    <w:rsid w:val="00B64041"/>
    <w:rsid w:val="00B64172"/>
    <w:rsid w:val="00B652FC"/>
    <w:rsid w:val="00B65C0C"/>
    <w:rsid w:val="00B67246"/>
    <w:rsid w:val="00B675A0"/>
    <w:rsid w:val="00B67A5A"/>
    <w:rsid w:val="00B71377"/>
    <w:rsid w:val="00B71634"/>
    <w:rsid w:val="00B71B71"/>
    <w:rsid w:val="00B721DB"/>
    <w:rsid w:val="00B7228A"/>
    <w:rsid w:val="00B7382C"/>
    <w:rsid w:val="00B73FEC"/>
    <w:rsid w:val="00B74245"/>
    <w:rsid w:val="00B74442"/>
    <w:rsid w:val="00B75A91"/>
    <w:rsid w:val="00B76FC5"/>
    <w:rsid w:val="00B770B4"/>
    <w:rsid w:val="00B7716B"/>
    <w:rsid w:val="00B7786F"/>
    <w:rsid w:val="00B80F13"/>
    <w:rsid w:val="00B81792"/>
    <w:rsid w:val="00B81EC8"/>
    <w:rsid w:val="00B82036"/>
    <w:rsid w:val="00B82417"/>
    <w:rsid w:val="00B837CA"/>
    <w:rsid w:val="00B83DC3"/>
    <w:rsid w:val="00B84C84"/>
    <w:rsid w:val="00B85160"/>
    <w:rsid w:val="00B85829"/>
    <w:rsid w:val="00B8685B"/>
    <w:rsid w:val="00B86AF4"/>
    <w:rsid w:val="00B86EC8"/>
    <w:rsid w:val="00B87548"/>
    <w:rsid w:val="00B87854"/>
    <w:rsid w:val="00B87B72"/>
    <w:rsid w:val="00B87CA2"/>
    <w:rsid w:val="00B90528"/>
    <w:rsid w:val="00B9099A"/>
    <w:rsid w:val="00B90D15"/>
    <w:rsid w:val="00B920DE"/>
    <w:rsid w:val="00B92842"/>
    <w:rsid w:val="00B9297D"/>
    <w:rsid w:val="00B92DC8"/>
    <w:rsid w:val="00B92E62"/>
    <w:rsid w:val="00B93C3A"/>
    <w:rsid w:val="00B93F8D"/>
    <w:rsid w:val="00B94B3F"/>
    <w:rsid w:val="00B94BC0"/>
    <w:rsid w:val="00B94F80"/>
    <w:rsid w:val="00B95840"/>
    <w:rsid w:val="00B95F1C"/>
    <w:rsid w:val="00B96552"/>
    <w:rsid w:val="00B97F02"/>
    <w:rsid w:val="00B97FBE"/>
    <w:rsid w:val="00BA139F"/>
    <w:rsid w:val="00BA1807"/>
    <w:rsid w:val="00BA1BE2"/>
    <w:rsid w:val="00BA1CBF"/>
    <w:rsid w:val="00BA1FA5"/>
    <w:rsid w:val="00BA2359"/>
    <w:rsid w:val="00BA2534"/>
    <w:rsid w:val="00BA5508"/>
    <w:rsid w:val="00BA5B0D"/>
    <w:rsid w:val="00BA5D48"/>
    <w:rsid w:val="00BA5FA6"/>
    <w:rsid w:val="00BA6412"/>
    <w:rsid w:val="00BA6971"/>
    <w:rsid w:val="00BA6DAF"/>
    <w:rsid w:val="00BA76CC"/>
    <w:rsid w:val="00BA7810"/>
    <w:rsid w:val="00BA78DC"/>
    <w:rsid w:val="00BB00F8"/>
    <w:rsid w:val="00BB0DE6"/>
    <w:rsid w:val="00BB17E2"/>
    <w:rsid w:val="00BB2779"/>
    <w:rsid w:val="00BB2E05"/>
    <w:rsid w:val="00BB2F8F"/>
    <w:rsid w:val="00BB3327"/>
    <w:rsid w:val="00BB3829"/>
    <w:rsid w:val="00BB4140"/>
    <w:rsid w:val="00BB4FBA"/>
    <w:rsid w:val="00BB5142"/>
    <w:rsid w:val="00BB5151"/>
    <w:rsid w:val="00BB51CE"/>
    <w:rsid w:val="00BB630F"/>
    <w:rsid w:val="00BB635C"/>
    <w:rsid w:val="00BB6502"/>
    <w:rsid w:val="00BB7780"/>
    <w:rsid w:val="00BC0135"/>
    <w:rsid w:val="00BC01EF"/>
    <w:rsid w:val="00BC0456"/>
    <w:rsid w:val="00BC0875"/>
    <w:rsid w:val="00BC1216"/>
    <w:rsid w:val="00BC1931"/>
    <w:rsid w:val="00BC3100"/>
    <w:rsid w:val="00BC3729"/>
    <w:rsid w:val="00BC3A48"/>
    <w:rsid w:val="00BC44F1"/>
    <w:rsid w:val="00BC60D5"/>
    <w:rsid w:val="00BC68DF"/>
    <w:rsid w:val="00BC6A8C"/>
    <w:rsid w:val="00BC7926"/>
    <w:rsid w:val="00BD03E6"/>
    <w:rsid w:val="00BD119B"/>
    <w:rsid w:val="00BD1A52"/>
    <w:rsid w:val="00BD3E4C"/>
    <w:rsid w:val="00BD3E7E"/>
    <w:rsid w:val="00BD492F"/>
    <w:rsid w:val="00BD68E6"/>
    <w:rsid w:val="00BD6929"/>
    <w:rsid w:val="00BD716D"/>
    <w:rsid w:val="00BD7429"/>
    <w:rsid w:val="00BD7435"/>
    <w:rsid w:val="00BD74F0"/>
    <w:rsid w:val="00BD7785"/>
    <w:rsid w:val="00BE0E0C"/>
    <w:rsid w:val="00BE138F"/>
    <w:rsid w:val="00BE16B0"/>
    <w:rsid w:val="00BE1F2E"/>
    <w:rsid w:val="00BE23B5"/>
    <w:rsid w:val="00BE2C27"/>
    <w:rsid w:val="00BE5F5F"/>
    <w:rsid w:val="00BE60F1"/>
    <w:rsid w:val="00BE7B11"/>
    <w:rsid w:val="00BE7C1F"/>
    <w:rsid w:val="00BE7C93"/>
    <w:rsid w:val="00BE7E27"/>
    <w:rsid w:val="00BF00FF"/>
    <w:rsid w:val="00BF05C0"/>
    <w:rsid w:val="00BF0B9F"/>
    <w:rsid w:val="00BF0D24"/>
    <w:rsid w:val="00BF13A8"/>
    <w:rsid w:val="00BF1E2E"/>
    <w:rsid w:val="00BF1F93"/>
    <w:rsid w:val="00BF27D1"/>
    <w:rsid w:val="00BF30BA"/>
    <w:rsid w:val="00BF3222"/>
    <w:rsid w:val="00BF32EB"/>
    <w:rsid w:val="00BF33BB"/>
    <w:rsid w:val="00BF3E65"/>
    <w:rsid w:val="00BF5B3A"/>
    <w:rsid w:val="00BF5DB0"/>
    <w:rsid w:val="00BF7560"/>
    <w:rsid w:val="00BF76DF"/>
    <w:rsid w:val="00BF7F9E"/>
    <w:rsid w:val="00C0031B"/>
    <w:rsid w:val="00C0089B"/>
    <w:rsid w:val="00C00A88"/>
    <w:rsid w:val="00C012D6"/>
    <w:rsid w:val="00C01E5B"/>
    <w:rsid w:val="00C02132"/>
    <w:rsid w:val="00C0254D"/>
    <w:rsid w:val="00C025DB"/>
    <w:rsid w:val="00C02A27"/>
    <w:rsid w:val="00C0373D"/>
    <w:rsid w:val="00C03C9C"/>
    <w:rsid w:val="00C040FA"/>
    <w:rsid w:val="00C04555"/>
    <w:rsid w:val="00C0528D"/>
    <w:rsid w:val="00C05AA4"/>
    <w:rsid w:val="00C0668E"/>
    <w:rsid w:val="00C07866"/>
    <w:rsid w:val="00C10127"/>
    <w:rsid w:val="00C108B2"/>
    <w:rsid w:val="00C1146A"/>
    <w:rsid w:val="00C11C2A"/>
    <w:rsid w:val="00C129A6"/>
    <w:rsid w:val="00C12F6E"/>
    <w:rsid w:val="00C13B7D"/>
    <w:rsid w:val="00C149E9"/>
    <w:rsid w:val="00C14A88"/>
    <w:rsid w:val="00C15D6F"/>
    <w:rsid w:val="00C177EA"/>
    <w:rsid w:val="00C2016D"/>
    <w:rsid w:val="00C2023E"/>
    <w:rsid w:val="00C203F5"/>
    <w:rsid w:val="00C204F5"/>
    <w:rsid w:val="00C205F8"/>
    <w:rsid w:val="00C20A3C"/>
    <w:rsid w:val="00C20D3D"/>
    <w:rsid w:val="00C2133A"/>
    <w:rsid w:val="00C21572"/>
    <w:rsid w:val="00C22157"/>
    <w:rsid w:val="00C22721"/>
    <w:rsid w:val="00C23994"/>
    <w:rsid w:val="00C23DBE"/>
    <w:rsid w:val="00C24107"/>
    <w:rsid w:val="00C24A3A"/>
    <w:rsid w:val="00C2594C"/>
    <w:rsid w:val="00C25F26"/>
    <w:rsid w:val="00C25FD9"/>
    <w:rsid w:val="00C263C2"/>
    <w:rsid w:val="00C26B21"/>
    <w:rsid w:val="00C26EF7"/>
    <w:rsid w:val="00C30A0A"/>
    <w:rsid w:val="00C30D76"/>
    <w:rsid w:val="00C31CAF"/>
    <w:rsid w:val="00C32397"/>
    <w:rsid w:val="00C33ABB"/>
    <w:rsid w:val="00C3404B"/>
    <w:rsid w:val="00C3452F"/>
    <w:rsid w:val="00C35075"/>
    <w:rsid w:val="00C3541D"/>
    <w:rsid w:val="00C36512"/>
    <w:rsid w:val="00C36D22"/>
    <w:rsid w:val="00C36FF8"/>
    <w:rsid w:val="00C3702F"/>
    <w:rsid w:val="00C37529"/>
    <w:rsid w:val="00C37E3F"/>
    <w:rsid w:val="00C40351"/>
    <w:rsid w:val="00C40BE4"/>
    <w:rsid w:val="00C41642"/>
    <w:rsid w:val="00C4172D"/>
    <w:rsid w:val="00C41CFF"/>
    <w:rsid w:val="00C42292"/>
    <w:rsid w:val="00C427D9"/>
    <w:rsid w:val="00C42A3F"/>
    <w:rsid w:val="00C42F81"/>
    <w:rsid w:val="00C430F9"/>
    <w:rsid w:val="00C43713"/>
    <w:rsid w:val="00C447D9"/>
    <w:rsid w:val="00C44FA6"/>
    <w:rsid w:val="00C45E05"/>
    <w:rsid w:val="00C45E1E"/>
    <w:rsid w:val="00C47114"/>
    <w:rsid w:val="00C4763E"/>
    <w:rsid w:val="00C479FE"/>
    <w:rsid w:val="00C50444"/>
    <w:rsid w:val="00C50467"/>
    <w:rsid w:val="00C50D7F"/>
    <w:rsid w:val="00C50F94"/>
    <w:rsid w:val="00C51981"/>
    <w:rsid w:val="00C51AAB"/>
    <w:rsid w:val="00C52994"/>
    <w:rsid w:val="00C537C6"/>
    <w:rsid w:val="00C537DC"/>
    <w:rsid w:val="00C5402C"/>
    <w:rsid w:val="00C55BAE"/>
    <w:rsid w:val="00C56274"/>
    <w:rsid w:val="00C562D6"/>
    <w:rsid w:val="00C5667A"/>
    <w:rsid w:val="00C56C65"/>
    <w:rsid w:val="00C56E77"/>
    <w:rsid w:val="00C5759E"/>
    <w:rsid w:val="00C5767D"/>
    <w:rsid w:val="00C606D2"/>
    <w:rsid w:val="00C60A48"/>
    <w:rsid w:val="00C625F2"/>
    <w:rsid w:val="00C63AF2"/>
    <w:rsid w:val="00C63D17"/>
    <w:rsid w:val="00C64760"/>
    <w:rsid w:val="00C653FC"/>
    <w:rsid w:val="00C66AFF"/>
    <w:rsid w:val="00C66BB2"/>
    <w:rsid w:val="00C67CF6"/>
    <w:rsid w:val="00C67D98"/>
    <w:rsid w:val="00C70874"/>
    <w:rsid w:val="00C71410"/>
    <w:rsid w:val="00C71668"/>
    <w:rsid w:val="00C71C84"/>
    <w:rsid w:val="00C72028"/>
    <w:rsid w:val="00C7543C"/>
    <w:rsid w:val="00C75645"/>
    <w:rsid w:val="00C759F2"/>
    <w:rsid w:val="00C75DD7"/>
    <w:rsid w:val="00C76A01"/>
    <w:rsid w:val="00C76BE4"/>
    <w:rsid w:val="00C76F62"/>
    <w:rsid w:val="00C77263"/>
    <w:rsid w:val="00C773CA"/>
    <w:rsid w:val="00C804A7"/>
    <w:rsid w:val="00C805ED"/>
    <w:rsid w:val="00C810C5"/>
    <w:rsid w:val="00C81776"/>
    <w:rsid w:val="00C81A67"/>
    <w:rsid w:val="00C82579"/>
    <w:rsid w:val="00C82CD3"/>
    <w:rsid w:val="00C8344E"/>
    <w:rsid w:val="00C83E44"/>
    <w:rsid w:val="00C8476B"/>
    <w:rsid w:val="00C849A2"/>
    <w:rsid w:val="00C849EA"/>
    <w:rsid w:val="00C84E0B"/>
    <w:rsid w:val="00C85A43"/>
    <w:rsid w:val="00C85D50"/>
    <w:rsid w:val="00C8636A"/>
    <w:rsid w:val="00C874DC"/>
    <w:rsid w:val="00C87CBF"/>
    <w:rsid w:val="00C87E22"/>
    <w:rsid w:val="00C87E6B"/>
    <w:rsid w:val="00C90A67"/>
    <w:rsid w:val="00C90ECC"/>
    <w:rsid w:val="00C91A51"/>
    <w:rsid w:val="00C91A99"/>
    <w:rsid w:val="00C92146"/>
    <w:rsid w:val="00C92CE5"/>
    <w:rsid w:val="00C93299"/>
    <w:rsid w:val="00C93BB3"/>
    <w:rsid w:val="00C9401D"/>
    <w:rsid w:val="00C94233"/>
    <w:rsid w:val="00C949BE"/>
    <w:rsid w:val="00C94C26"/>
    <w:rsid w:val="00C96995"/>
    <w:rsid w:val="00C96CE6"/>
    <w:rsid w:val="00C97085"/>
    <w:rsid w:val="00C976E3"/>
    <w:rsid w:val="00CA07DC"/>
    <w:rsid w:val="00CA0B58"/>
    <w:rsid w:val="00CA177E"/>
    <w:rsid w:val="00CA1AB2"/>
    <w:rsid w:val="00CA24E7"/>
    <w:rsid w:val="00CA2AC5"/>
    <w:rsid w:val="00CA3238"/>
    <w:rsid w:val="00CA388F"/>
    <w:rsid w:val="00CA4BEC"/>
    <w:rsid w:val="00CA4E89"/>
    <w:rsid w:val="00CA4F89"/>
    <w:rsid w:val="00CA506D"/>
    <w:rsid w:val="00CA5D62"/>
    <w:rsid w:val="00CA6E58"/>
    <w:rsid w:val="00CA7085"/>
    <w:rsid w:val="00CB00BA"/>
    <w:rsid w:val="00CB0F17"/>
    <w:rsid w:val="00CB1711"/>
    <w:rsid w:val="00CB206D"/>
    <w:rsid w:val="00CB218B"/>
    <w:rsid w:val="00CB227D"/>
    <w:rsid w:val="00CB25F5"/>
    <w:rsid w:val="00CB2855"/>
    <w:rsid w:val="00CB297E"/>
    <w:rsid w:val="00CB29C1"/>
    <w:rsid w:val="00CB2FB0"/>
    <w:rsid w:val="00CB4A18"/>
    <w:rsid w:val="00CB524B"/>
    <w:rsid w:val="00CB542C"/>
    <w:rsid w:val="00CB55F0"/>
    <w:rsid w:val="00CB58BD"/>
    <w:rsid w:val="00CB6D46"/>
    <w:rsid w:val="00CB6DBA"/>
    <w:rsid w:val="00CC0356"/>
    <w:rsid w:val="00CC05A4"/>
    <w:rsid w:val="00CC0760"/>
    <w:rsid w:val="00CC0B34"/>
    <w:rsid w:val="00CC0D2B"/>
    <w:rsid w:val="00CC1224"/>
    <w:rsid w:val="00CC1250"/>
    <w:rsid w:val="00CC1A50"/>
    <w:rsid w:val="00CC21E4"/>
    <w:rsid w:val="00CC227C"/>
    <w:rsid w:val="00CC4E7B"/>
    <w:rsid w:val="00CC54A5"/>
    <w:rsid w:val="00CC54C5"/>
    <w:rsid w:val="00CC5A6C"/>
    <w:rsid w:val="00CC68B4"/>
    <w:rsid w:val="00CC6AC2"/>
    <w:rsid w:val="00CC7867"/>
    <w:rsid w:val="00CC7D80"/>
    <w:rsid w:val="00CC7EB0"/>
    <w:rsid w:val="00CD02D5"/>
    <w:rsid w:val="00CD0560"/>
    <w:rsid w:val="00CD088F"/>
    <w:rsid w:val="00CD0C2F"/>
    <w:rsid w:val="00CD192E"/>
    <w:rsid w:val="00CD207E"/>
    <w:rsid w:val="00CD2532"/>
    <w:rsid w:val="00CD2DF6"/>
    <w:rsid w:val="00CD2F80"/>
    <w:rsid w:val="00CD3529"/>
    <w:rsid w:val="00CD368A"/>
    <w:rsid w:val="00CD3AA5"/>
    <w:rsid w:val="00CD4E6C"/>
    <w:rsid w:val="00CD56ED"/>
    <w:rsid w:val="00CD580C"/>
    <w:rsid w:val="00CD601C"/>
    <w:rsid w:val="00CD716E"/>
    <w:rsid w:val="00CE02DD"/>
    <w:rsid w:val="00CE089A"/>
    <w:rsid w:val="00CE19AB"/>
    <w:rsid w:val="00CE2EE5"/>
    <w:rsid w:val="00CE397C"/>
    <w:rsid w:val="00CE3FBE"/>
    <w:rsid w:val="00CE68A7"/>
    <w:rsid w:val="00CE6CBD"/>
    <w:rsid w:val="00CE6CE7"/>
    <w:rsid w:val="00CF00A4"/>
    <w:rsid w:val="00CF0C00"/>
    <w:rsid w:val="00CF14EB"/>
    <w:rsid w:val="00CF173A"/>
    <w:rsid w:val="00CF2C45"/>
    <w:rsid w:val="00CF2E24"/>
    <w:rsid w:val="00CF3817"/>
    <w:rsid w:val="00CF45CA"/>
    <w:rsid w:val="00CF45F3"/>
    <w:rsid w:val="00CF5AB2"/>
    <w:rsid w:val="00CF64F3"/>
    <w:rsid w:val="00CF69D9"/>
    <w:rsid w:val="00CF6BC2"/>
    <w:rsid w:val="00CF6E11"/>
    <w:rsid w:val="00CF7418"/>
    <w:rsid w:val="00CF7A0C"/>
    <w:rsid w:val="00D001C2"/>
    <w:rsid w:val="00D00237"/>
    <w:rsid w:val="00D00353"/>
    <w:rsid w:val="00D00A1A"/>
    <w:rsid w:val="00D00D58"/>
    <w:rsid w:val="00D0145D"/>
    <w:rsid w:val="00D019A6"/>
    <w:rsid w:val="00D01A08"/>
    <w:rsid w:val="00D02C18"/>
    <w:rsid w:val="00D03045"/>
    <w:rsid w:val="00D04414"/>
    <w:rsid w:val="00D07C01"/>
    <w:rsid w:val="00D1074A"/>
    <w:rsid w:val="00D107F0"/>
    <w:rsid w:val="00D10E85"/>
    <w:rsid w:val="00D1109B"/>
    <w:rsid w:val="00D11B1A"/>
    <w:rsid w:val="00D1272A"/>
    <w:rsid w:val="00D12B21"/>
    <w:rsid w:val="00D12DF8"/>
    <w:rsid w:val="00D14052"/>
    <w:rsid w:val="00D1433F"/>
    <w:rsid w:val="00D143E2"/>
    <w:rsid w:val="00D154ED"/>
    <w:rsid w:val="00D15CFB"/>
    <w:rsid w:val="00D16262"/>
    <w:rsid w:val="00D16911"/>
    <w:rsid w:val="00D16EF3"/>
    <w:rsid w:val="00D175A1"/>
    <w:rsid w:val="00D17776"/>
    <w:rsid w:val="00D17A1F"/>
    <w:rsid w:val="00D2024F"/>
    <w:rsid w:val="00D20257"/>
    <w:rsid w:val="00D20BA8"/>
    <w:rsid w:val="00D20C69"/>
    <w:rsid w:val="00D2184A"/>
    <w:rsid w:val="00D21BAD"/>
    <w:rsid w:val="00D2250D"/>
    <w:rsid w:val="00D23085"/>
    <w:rsid w:val="00D23CA7"/>
    <w:rsid w:val="00D25002"/>
    <w:rsid w:val="00D25728"/>
    <w:rsid w:val="00D2629E"/>
    <w:rsid w:val="00D27133"/>
    <w:rsid w:val="00D301F0"/>
    <w:rsid w:val="00D30452"/>
    <w:rsid w:val="00D30A3D"/>
    <w:rsid w:val="00D31591"/>
    <w:rsid w:val="00D32005"/>
    <w:rsid w:val="00D3269A"/>
    <w:rsid w:val="00D329C4"/>
    <w:rsid w:val="00D32E60"/>
    <w:rsid w:val="00D34E56"/>
    <w:rsid w:val="00D3526C"/>
    <w:rsid w:val="00D355AB"/>
    <w:rsid w:val="00D35C7B"/>
    <w:rsid w:val="00D36F86"/>
    <w:rsid w:val="00D36FC7"/>
    <w:rsid w:val="00D3771E"/>
    <w:rsid w:val="00D401D0"/>
    <w:rsid w:val="00D40372"/>
    <w:rsid w:val="00D404E5"/>
    <w:rsid w:val="00D407FE"/>
    <w:rsid w:val="00D40D67"/>
    <w:rsid w:val="00D41634"/>
    <w:rsid w:val="00D417A7"/>
    <w:rsid w:val="00D4224D"/>
    <w:rsid w:val="00D42768"/>
    <w:rsid w:val="00D43249"/>
    <w:rsid w:val="00D44529"/>
    <w:rsid w:val="00D44A85"/>
    <w:rsid w:val="00D44CEE"/>
    <w:rsid w:val="00D4585C"/>
    <w:rsid w:val="00D45EA2"/>
    <w:rsid w:val="00D4612F"/>
    <w:rsid w:val="00D47B43"/>
    <w:rsid w:val="00D518A1"/>
    <w:rsid w:val="00D54D12"/>
    <w:rsid w:val="00D554B0"/>
    <w:rsid w:val="00D5551E"/>
    <w:rsid w:val="00D555C7"/>
    <w:rsid w:val="00D56149"/>
    <w:rsid w:val="00D56A58"/>
    <w:rsid w:val="00D56DD0"/>
    <w:rsid w:val="00D608E3"/>
    <w:rsid w:val="00D61640"/>
    <w:rsid w:val="00D61732"/>
    <w:rsid w:val="00D619B5"/>
    <w:rsid w:val="00D62D02"/>
    <w:rsid w:val="00D62EC0"/>
    <w:rsid w:val="00D6318E"/>
    <w:rsid w:val="00D634CF"/>
    <w:rsid w:val="00D636E3"/>
    <w:rsid w:val="00D63878"/>
    <w:rsid w:val="00D6524B"/>
    <w:rsid w:val="00D656F8"/>
    <w:rsid w:val="00D65E68"/>
    <w:rsid w:val="00D672E3"/>
    <w:rsid w:val="00D67C7C"/>
    <w:rsid w:val="00D7048F"/>
    <w:rsid w:val="00D705E1"/>
    <w:rsid w:val="00D70883"/>
    <w:rsid w:val="00D7096D"/>
    <w:rsid w:val="00D70CAC"/>
    <w:rsid w:val="00D71385"/>
    <w:rsid w:val="00D7156E"/>
    <w:rsid w:val="00D7164F"/>
    <w:rsid w:val="00D72D40"/>
    <w:rsid w:val="00D732EC"/>
    <w:rsid w:val="00D74108"/>
    <w:rsid w:val="00D74C11"/>
    <w:rsid w:val="00D754CC"/>
    <w:rsid w:val="00D757CB"/>
    <w:rsid w:val="00D75D5D"/>
    <w:rsid w:val="00D761EE"/>
    <w:rsid w:val="00D76811"/>
    <w:rsid w:val="00D77399"/>
    <w:rsid w:val="00D80653"/>
    <w:rsid w:val="00D811D7"/>
    <w:rsid w:val="00D8231B"/>
    <w:rsid w:val="00D82BD1"/>
    <w:rsid w:val="00D82E01"/>
    <w:rsid w:val="00D83215"/>
    <w:rsid w:val="00D834FC"/>
    <w:rsid w:val="00D83643"/>
    <w:rsid w:val="00D837CF"/>
    <w:rsid w:val="00D8382A"/>
    <w:rsid w:val="00D83E87"/>
    <w:rsid w:val="00D84CD9"/>
    <w:rsid w:val="00D84D8F"/>
    <w:rsid w:val="00D851C8"/>
    <w:rsid w:val="00D854A0"/>
    <w:rsid w:val="00D86418"/>
    <w:rsid w:val="00D86495"/>
    <w:rsid w:val="00D8669C"/>
    <w:rsid w:val="00D869F2"/>
    <w:rsid w:val="00D8721D"/>
    <w:rsid w:val="00D87880"/>
    <w:rsid w:val="00D90A07"/>
    <w:rsid w:val="00D90A35"/>
    <w:rsid w:val="00D90EE0"/>
    <w:rsid w:val="00D91C9D"/>
    <w:rsid w:val="00D91F5C"/>
    <w:rsid w:val="00D9262D"/>
    <w:rsid w:val="00D95079"/>
    <w:rsid w:val="00D9531D"/>
    <w:rsid w:val="00D95347"/>
    <w:rsid w:val="00D957B9"/>
    <w:rsid w:val="00D95F92"/>
    <w:rsid w:val="00D967FE"/>
    <w:rsid w:val="00D96C55"/>
    <w:rsid w:val="00D97622"/>
    <w:rsid w:val="00DA00B0"/>
    <w:rsid w:val="00DA0D46"/>
    <w:rsid w:val="00DA11B5"/>
    <w:rsid w:val="00DA1750"/>
    <w:rsid w:val="00DA23A9"/>
    <w:rsid w:val="00DA28BA"/>
    <w:rsid w:val="00DA2947"/>
    <w:rsid w:val="00DA2FAD"/>
    <w:rsid w:val="00DA3017"/>
    <w:rsid w:val="00DA3035"/>
    <w:rsid w:val="00DA43C5"/>
    <w:rsid w:val="00DA44B8"/>
    <w:rsid w:val="00DA5670"/>
    <w:rsid w:val="00DA5904"/>
    <w:rsid w:val="00DA6D13"/>
    <w:rsid w:val="00DA6F22"/>
    <w:rsid w:val="00DA724A"/>
    <w:rsid w:val="00DB03AC"/>
    <w:rsid w:val="00DB05AC"/>
    <w:rsid w:val="00DB0D01"/>
    <w:rsid w:val="00DB0F34"/>
    <w:rsid w:val="00DB116B"/>
    <w:rsid w:val="00DB1640"/>
    <w:rsid w:val="00DB1734"/>
    <w:rsid w:val="00DB19E2"/>
    <w:rsid w:val="00DB2A4D"/>
    <w:rsid w:val="00DB3465"/>
    <w:rsid w:val="00DB42C2"/>
    <w:rsid w:val="00DB5363"/>
    <w:rsid w:val="00DB555E"/>
    <w:rsid w:val="00DB5C44"/>
    <w:rsid w:val="00DB6157"/>
    <w:rsid w:val="00DB6351"/>
    <w:rsid w:val="00DB641D"/>
    <w:rsid w:val="00DB6537"/>
    <w:rsid w:val="00DB7F3E"/>
    <w:rsid w:val="00DC0EA4"/>
    <w:rsid w:val="00DC14AC"/>
    <w:rsid w:val="00DC1722"/>
    <w:rsid w:val="00DC1CE9"/>
    <w:rsid w:val="00DC20AC"/>
    <w:rsid w:val="00DC27D0"/>
    <w:rsid w:val="00DC2816"/>
    <w:rsid w:val="00DC2C2F"/>
    <w:rsid w:val="00DC31AE"/>
    <w:rsid w:val="00DC3346"/>
    <w:rsid w:val="00DC3E5B"/>
    <w:rsid w:val="00DC493E"/>
    <w:rsid w:val="00DC4D5F"/>
    <w:rsid w:val="00DC5B70"/>
    <w:rsid w:val="00DC5EED"/>
    <w:rsid w:val="00DC5FD4"/>
    <w:rsid w:val="00DC61BD"/>
    <w:rsid w:val="00DC767C"/>
    <w:rsid w:val="00DC7921"/>
    <w:rsid w:val="00DD055C"/>
    <w:rsid w:val="00DD1046"/>
    <w:rsid w:val="00DD180D"/>
    <w:rsid w:val="00DD1A01"/>
    <w:rsid w:val="00DD278F"/>
    <w:rsid w:val="00DD31AB"/>
    <w:rsid w:val="00DD3F31"/>
    <w:rsid w:val="00DD4C34"/>
    <w:rsid w:val="00DD5193"/>
    <w:rsid w:val="00DD5523"/>
    <w:rsid w:val="00DD6058"/>
    <w:rsid w:val="00DD6F62"/>
    <w:rsid w:val="00DD70B8"/>
    <w:rsid w:val="00DD73A6"/>
    <w:rsid w:val="00DD7962"/>
    <w:rsid w:val="00DDB4EA"/>
    <w:rsid w:val="00DE0FB0"/>
    <w:rsid w:val="00DE0FB7"/>
    <w:rsid w:val="00DE2A47"/>
    <w:rsid w:val="00DE2E08"/>
    <w:rsid w:val="00DE32A1"/>
    <w:rsid w:val="00DE4398"/>
    <w:rsid w:val="00DE47BA"/>
    <w:rsid w:val="00DE49E5"/>
    <w:rsid w:val="00DE4F22"/>
    <w:rsid w:val="00DE552F"/>
    <w:rsid w:val="00DE604E"/>
    <w:rsid w:val="00DE6F3A"/>
    <w:rsid w:val="00DE7634"/>
    <w:rsid w:val="00DE7841"/>
    <w:rsid w:val="00DE7E76"/>
    <w:rsid w:val="00DE7E82"/>
    <w:rsid w:val="00DF09C6"/>
    <w:rsid w:val="00DF0A22"/>
    <w:rsid w:val="00DF1269"/>
    <w:rsid w:val="00DF21CA"/>
    <w:rsid w:val="00DF2AF9"/>
    <w:rsid w:val="00DF3A8D"/>
    <w:rsid w:val="00DF3F99"/>
    <w:rsid w:val="00DF44A7"/>
    <w:rsid w:val="00DF4DF2"/>
    <w:rsid w:val="00DF5292"/>
    <w:rsid w:val="00DF6B59"/>
    <w:rsid w:val="00DF6DB7"/>
    <w:rsid w:val="00DF6F15"/>
    <w:rsid w:val="00DF7534"/>
    <w:rsid w:val="00DF7EDA"/>
    <w:rsid w:val="00E01C91"/>
    <w:rsid w:val="00E025C9"/>
    <w:rsid w:val="00E036A3"/>
    <w:rsid w:val="00E045E9"/>
    <w:rsid w:val="00E04936"/>
    <w:rsid w:val="00E04F61"/>
    <w:rsid w:val="00E04FB6"/>
    <w:rsid w:val="00E04FF1"/>
    <w:rsid w:val="00E050BC"/>
    <w:rsid w:val="00E05709"/>
    <w:rsid w:val="00E07589"/>
    <w:rsid w:val="00E07CCA"/>
    <w:rsid w:val="00E07E39"/>
    <w:rsid w:val="00E101AF"/>
    <w:rsid w:val="00E1043A"/>
    <w:rsid w:val="00E11327"/>
    <w:rsid w:val="00E11503"/>
    <w:rsid w:val="00E12B96"/>
    <w:rsid w:val="00E1345F"/>
    <w:rsid w:val="00E13D50"/>
    <w:rsid w:val="00E1417D"/>
    <w:rsid w:val="00E1436A"/>
    <w:rsid w:val="00E1471E"/>
    <w:rsid w:val="00E14CC2"/>
    <w:rsid w:val="00E14FA3"/>
    <w:rsid w:val="00E15B25"/>
    <w:rsid w:val="00E160D7"/>
    <w:rsid w:val="00E162CC"/>
    <w:rsid w:val="00E1632B"/>
    <w:rsid w:val="00E17906"/>
    <w:rsid w:val="00E2006A"/>
    <w:rsid w:val="00E20547"/>
    <w:rsid w:val="00E20983"/>
    <w:rsid w:val="00E21322"/>
    <w:rsid w:val="00E214E0"/>
    <w:rsid w:val="00E2176D"/>
    <w:rsid w:val="00E21DF6"/>
    <w:rsid w:val="00E220BB"/>
    <w:rsid w:val="00E223C0"/>
    <w:rsid w:val="00E22E5B"/>
    <w:rsid w:val="00E246A4"/>
    <w:rsid w:val="00E24864"/>
    <w:rsid w:val="00E24B86"/>
    <w:rsid w:val="00E25175"/>
    <w:rsid w:val="00E25362"/>
    <w:rsid w:val="00E27B42"/>
    <w:rsid w:val="00E27FBB"/>
    <w:rsid w:val="00E314ED"/>
    <w:rsid w:val="00E31784"/>
    <w:rsid w:val="00E31B4E"/>
    <w:rsid w:val="00E31F96"/>
    <w:rsid w:val="00E32037"/>
    <w:rsid w:val="00E32141"/>
    <w:rsid w:val="00E322E2"/>
    <w:rsid w:val="00E32636"/>
    <w:rsid w:val="00E332BD"/>
    <w:rsid w:val="00E3403C"/>
    <w:rsid w:val="00E340C0"/>
    <w:rsid w:val="00E3456B"/>
    <w:rsid w:val="00E34653"/>
    <w:rsid w:val="00E347F6"/>
    <w:rsid w:val="00E348C3"/>
    <w:rsid w:val="00E35338"/>
    <w:rsid w:val="00E355D8"/>
    <w:rsid w:val="00E35972"/>
    <w:rsid w:val="00E35E97"/>
    <w:rsid w:val="00E3675F"/>
    <w:rsid w:val="00E37598"/>
    <w:rsid w:val="00E37A6B"/>
    <w:rsid w:val="00E37CE7"/>
    <w:rsid w:val="00E4004E"/>
    <w:rsid w:val="00E405EA"/>
    <w:rsid w:val="00E407F9"/>
    <w:rsid w:val="00E40A08"/>
    <w:rsid w:val="00E418CB"/>
    <w:rsid w:val="00E41A25"/>
    <w:rsid w:val="00E41B28"/>
    <w:rsid w:val="00E41EDC"/>
    <w:rsid w:val="00E42591"/>
    <w:rsid w:val="00E42E67"/>
    <w:rsid w:val="00E43F20"/>
    <w:rsid w:val="00E441DF"/>
    <w:rsid w:val="00E44D64"/>
    <w:rsid w:val="00E44FFA"/>
    <w:rsid w:val="00E450C0"/>
    <w:rsid w:val="00E45AED"/>
    <w:rsid w:val="00E46527"/>
    <w:rsid w:val="00E465FF"/>
    <w:rsid w:val="00E466CE"/>
    <w:rsid w:val="00E47032"/>
    <w:rsid w:val="00E473D1"/>
    <w:rsid w:val="00E4793E"/>
    <w:rsid w:val="00E5148A"/>
    <w:rsid w:val="00E51791"/>
    <w:rsid w:val="00E53106"/>
    <w:rsid w:val="00E53359"/>
    <w:rsid w:val="00E53ACA"/>
    <w:rsid w:val="00E53ACE"/>
    <w:rsid w:val="00E54204"/>
    <w:rsid w:val="00E54605"/>
    <w:rsid w:val="00E56CBF"/>
    <w:rsid w:val="00E5786E"/>
    <w:rsid w:val="00E57CFF"/>
    <w:rsid w:val="00E6019C"/>
    <w:rsid w:val="00E60B9C"/>
    <w:rsid w:val="00E60C0D"/>
    <w:rsid w:val="00E60E29"/>
    <w:rsid w:val="00E610CB"/>
    <w:rsid w:val="00E613FC"/>
    <w:rsid w:val="00E61A49"/>
    <w:rsid w:val="00E61CD4"/>
    <w:rsid w:val="00E6286D"/>
    <w:rsid w:val="00E6320B"/>
    <w:rsid w:val="00E63CE1"/>
    <w:rsid w:val="00E63F8E"/>
    <w:rsid w:val="00E64B58"/>
    <w:rsid w:val="00E65B88"/>
    <w:rsid w:val="00E66AA9"/>
    <w:rsid w:val="00E66FC1"/>
    <w:rsid w:val="00E672B0"/>
    <w:rsid w:val="00E67A57"/>
    <w:rsid w:val="00E67BA8"/>
    <w:rsid w:val="00E701AD"/>
    <w:rsid w:val="00E704D7"/>
    <w:rsid w:val="00E70763"/>
    <w:rsid w:val="00E7124D"/>
    <w:rsid w:val="00E72AF7"/>
    <w:rsid w:val="00E73894"/>
    <w:rsid w:val="00E73938"/>
    <w:rsid w:val="00E73FAE"/>
    <w:rsid w:val="00E74555"/>
    <w:rsid w:val="00E74C3D"/>
    <w:rsid w:val="00E75260"/>
    <w:rsid w:val="00E758AA"/>
    <w:rsid w:val="00E763EC"/>
    <w:rsid w:val="00E76A26"/>
    <w:rsid w:val="00E76FD9"/>
    <w:rsid w:val="00E77220"/>
    <w:rsid w:val="00E773FC"/>
    <w:rsid w:val="00E77A59"/>
    <w:rsid w:val="00E77B55"/>
    <w:rsid w:val="00E802DA"/>
    <w:rsid w:val="00E80449"/>
    <w:rsid w:val="00E806A3"/>
    <w:rsid w:val="00E80C5E"/>
    <w:rsid w:val="00E8164F"/>
    <w:rsid w:val="00E82429"/>
    <w:rsid w:val="00E82582"/>
    <w:rsid w:val="00E83089"/>
    <w:rsid w:val="00E83161"/>
    <w:rsid w:val="00E83255"/>
    <w:rsid w:val="00E835FB"/>
    <w:rsid w:val="00E83A97"/>
    <w:rsid w:val="00E84099"/>
    <w:rsid w:val="00E844B5"/>
    <w:rsid w:val="00E8541F"/>
    <w:rsid w:val="00E85BE5"/>
    <w:rsid w:val="00E8677E"/>
    <w:rsid w:val="00E869CB"/>
    <w:rsid w:val="00E87874"/>
    <w:rsid w:val="00E87E76"/>
    <w:rsid w:val="00E904D9"/>
    <w:rsid w:val="00E91874"/>
    <w:rsid w:val="00E91A8C"/>
    <w:rsid w:val="00E92B75"/>
    <w:rsid w:val="00E92EA6"/>
    <w:rsid w:val="00E933D4"/>
    <w:rsid w:val="00E9346A"/>
    <w:rsid w:val="00E93BB1"/>
    <w:rsid w:val="00E9415E"/>
    <w:rsid w:val="00E947D5"/>
    <w:rsid w:val="00E94EFD"/>
    <w:rsid w:val="00E953A6"/>
    <w:rsid w:val="00E95940"/>
    <w:rsid w:val="00E968F7"/>
    <w:rsid w:val="00E96A8F"/>
    <w:rsid w:val="00E96D58"/>
    <w:rsid w:val="00E96D80"/>
    <w:rsid w:val="00E97A74"/>
    <w:rsid w:val="00E97B8D"/>
    <w:rsid w:val="00E97CFA"/>
    <w:rsid w:val="00E97DBD"/>
    <w:rsid w:val="00EA0C8F"/>
    <w:rsid w:val="00EA1C86"/>
    <w:rsid w:val="00EA1ED8"/>
    <w:rsid w:val="00EA2B63"/>
    <w:rsid w:val="00EA3021"/>
    <w:rsid w:val="00EA3036"/>
    <w:rsid w:val="00EA3521"/>
    <w:rsid w:val="00EA37DB"/>
    <w:rsid w:val="00EA3AC2"/>
    <w:rsid w:val="00EA3EE3"/>
    <w:rsid w:val="00EA4054"/>
    <w:rsid w:val="00EA4664"/>
    <w:rsid w:val="00EA4A6B"/>
    <w:rsid w:val="00EA5824"/>
    <w:rsid w:val="00EA5E25"/>
    <w:rsid w:val="00EA64BC"/>
    <w:rsid w:val="00EA697B"/>
    <w:rsid w:val="00EA6D15"/>
    <w:rsid w:val="00EA6ED2"/>
    <w:rsid w:val="00EA70BC"/>
    <w:rsid w:val="00EA7A9E"/>
    <w:rsid w:val="00EA7CB0"/>
    <w:rsid w:val="00EB12C8"/>
    <w:rsid w:val="00EB17CC"/>
    <w:rsid w:val="00EB182F"/>
    <w:rsid w:val="00EB1E66"/>
    <w:rsid w:val="00EB2158"/>
    <w:rsid w:val="00EB33D1"/>
    <w:rsid w:val="00EB361E"/>
    <w:rsid w:val="00EB3CBC"/>
    <w:rsid w:val="00EB47FB"/>
    <w:rsid w:val="00EB4D54"/>
    <w:rsid w:val="00EB59DA"/>
    <w:rsid w:val="00EB5F83"/>
    <w:rsid w:val="00EB60A2"/>
    <w:rsid w:val="00EB6956"/>
    <w:rsid w:val="00EB6E76"/>
    <w:rsid w:val="00EB763F"/>
    <w:rsid w:val="00EB7825"/>
    <w:rsid w:val="00EC0BD0"/>
    <w:rsid w:val="00EC23E4"/>
    <w:rsid w:val="00EC240D"/>
    <w:rsid w:val="00EC2AE4"/>
    <w:rsid w:val="00EC3D55"/>
    <w:rsid w:val="00EC3D9D"/>
    <w:rsid w:val="00EC4235"/>
    <w:rsid w:val="00EC4E71"/>
    <w:rsid w:val="00EC551D"/>
    <w:rsid w:val="00EC60C3"/>
    <w:rsid w:val="00EC6FD0"/>
    <w:rsid w:val="00EC7248"/>
    <w:rsid w:val="00EC7F81"/>
    <w:rsid w:val="00ED0029"/>
    <w:rsid w:val="00ED04E1"/>
    <w:rsid w:val="00ED0772"/>
    <w:rsid w:val="00ED13A3"/>
    <w:rsid w:val="00ED14DF"/>
    <w:rsid w:val="00ED1981"/>
    <w:rsid w:val="00ED2B44"/>
    <w:rsid w:val="00ED2D6E"/>
    <w:rsid w:val="00ED2DFE"/>
    <w:rsid w:val="00ED2F32"/>
    <w:rsid w:val="00ED4C83"/>
    <w:rsid w:val="00ED4C99"/>
    <w:rsid w:val="00ED4EFB"/>
    <w:rsid w:val="00ED5F49"/>
    <w:rsid w:val="00ED6364"/>
    <w:rsid w:val="00EE1A29"/>
    <w:rsid w:val="00EE2440"/>
    <w:rsid w:val="00EE2F66"/>
    <w:rsid w:val="00EE34F1"/>
    <w:rsid w:val="00EE3E45"/>
    <w:rsid w:val="00EE4A66"/>
    <w:rsid w:val="00EE516C"/>
    <w:rsid w:val="00EE52A6"/>
    <w:rsid w:val="00EE5D4D"/>
    <w:rsid w:val="00EE707F"/>
    <w:rsid w:val="00EE7E3A"/>
    <w:rsid w:val="00EE7E7A"/>
    <w:rsid w:val="00EF0BED"/>
    <w:rsid w:val="00EF10C1"/>
    <w:rsid w:val="00EF1536"/>
    <w:rsid w:val="00EF1EC0"/>
    <w:rsid w:val="00EF2EE8"/>
    <w:rsid w:val="00EF3768"/>
    <w:rsid w:val="00EF3DC2"/>
    <w:rsid w:val="00EF40BE"/>
    <w:rsid w:val="00EF454F"/>
    <w:rsid w:val="00EF49F3"/>
    <w:rsid w:val="00EF53A4"/>
    <w:rsid w:val="00EF5421"/>
    <w:rsid w:val="00EF592F"/>
    <w:rsid w:val="00EF5EE3"/>
    <w:rsid w:val="00EF63DF"/>
    <w:rsid w:val="00EF6831"/>
    <w:rsid w:val="00EF6AFA"/>
    <w:rsid w:val="00EF6D5D"/>
    <w:rsid w:val="00EF7101"/>
    <w:rsid w:val="00EF72D7"/>
    <w:rsid w:val="00F00160"/>
    <w:rsid w:val="00F00255"/>
    <w:rsid w:val="00F0057E"/>
    <w:rsid w:val="00F00888"/>
    <w:rsid w:val="00F00A77"/>
    <w:rsid w:val="00F00E31"/>
    <w:rsid w:val="00F00F6B"/>
    <w:rsid w:val="00F0118A"/>
    <w:rsid w:val="00F011C5"/>
    <w:rsid w:val="00F01A84"/>
    <w:rsid w:val="00F01E82"/>
    <w:rsid w:val="00F025BA"/>
    <w:rsid w:val="00F02783"/>
    <w:rsid w:val="00F0384F"/>
    <w:rsid w:val="00F03AF1"/>
    <w:rsid w:val="00F04418"/>
    <w:rsid w:val="00F045CD"/>
    <w:rsid w:val="00F04889"/>
    <w:rsid w:val="00F049A6"/>
    <w:rsid w:val="00F04D44"/>
    <w:rsid w:val="00F05153"/>
    <w:rsid w:val="00F0550D"/>
    <w:rsid w:val="00F05AEC"/>
    <w:rsid w:val="00F063BD"/>
    <w:rsid w:val="00F06567"/>
    <w:rsid w:val="00F06E1E"/>
    <w:rsid w:val="00F077BC"/>
    <w:rsid w:val="00F07BB7"/>
    <w:rsid w:val="00F07CF3"/>
    <w:rsid w:val="00F07F99"/>
    <w:rsid w:val="00F10BA5"/>
    <w:rsid w:val="00F1111E"/>
    <w:rsid w:val="00F11848"/>
    <w:rsid w:val="00F120C4"/>
    <w:rsid w:val="00F1281C"/>
    <w:rsid w:val="00F13250"/>
    <w:rsid w:val="00F13982"/>
    <w:rsid w:val="00F146AF"/>
    <w:rsid w:val="00F148E9"/>
    <w:rsid w:val="00F14FD2"/>
    <w:rsid w:val="00F15071"/>
    <w:rsid w:val="00F15336"/>
    <w:rsid w:val="00F155F5"/>
    <w:rsid w:val="00F159EE"/>
    <w:rsid w:val="00F15B31"/>
    <w:rsid w:val="00F15D30"/>
    <w:rsid w:val="00F162BF"/>
    <w:rsid w:val="00F1641F"/>
    <w:rsid w:val="00F169F9"/>
    <w:rsid w:val="00F16B4C"/>
    <w:rsid w:val="00F16BD7"/>
    <w:rsid w:val="00F174F2"/>
    <w:rsid w:val="00F1778C"/>
    <w:rsid w:val="00F20423"/>
    <w:rsid w:val="00F206CC"/>
    <w:rsid w:val="00F20D56"/>
    <w:rsid w:val="00F2156B"/>
    <w:rsid w:val="00F21ECF"/>
    <w:rsid w:val="00F2310B"/>
    <w:rsid w:val="00F23423"/>
    <w:rsid w:val="00F23CDE"/>
    <w:rsid w:val="00F24C43"/>
    <w:rsid w:val="00F25226"/>
    <w:rsid w:val="00F25473"/>
    <w:rsid w:val="00F25D30"/>
    <w:rsid w:val="00F26102"/>
    <w:rsid w:val="00F261F7"/>
    <w:rsid w:val="00F26409"/>
    <w:rsid w:val="00F27870"/>
    <w:rsid w:val="00F278F0"/>
    <w:rsid w:val="00F27ABD"/>
    <w:rsid w:val="00F27FAD"/>
    <w:rsid w:val="00F30ABE"/>
    <w:rsid w:val="00F30BB7"/>
    <w:rsid w:val="00F31187"/>
    <w:rsid w:val="00F3124F"/>
    <w:rsid w:val="00F3213A"/>
    <w:rsid w:val="00F32441"/>
    <w:rsid w:val="00F32AC2"/>
    <w:rsid w:val="00F32B9B"/>
    <w:rsid w:val="00F33047"/>
    <w:rsid w:val="00F334F0"/>
    <w:rsid w:val="00F338DF"/>
    <w:rsid w:val="00F33C22"/>
    <w:rsid w:val="00F3444F"/>
    <w:rsid w:val="00F34527"/>
    <w:rsid w:val="00F34E41"/>
    <w:rsid w:val="00F34E47"/>
    <w:rsid w:val="00F34F1D"/>
    <w:rsid w:val="00F3592B"/>
    <w:rsid w:val="00F35FA6"/>
    <w:rsid w:val="00F37BB2"/>
    <w:rsid w:val="00F37DFF"/>
    <w:rsid w:val="00F37E38"/>
    <w:rsid w:val="00F4095E"/>
    <w:rsid w:val="00F40E0E"/>
    <w:rsid w:val="00F41A4F"/>
    <w:rsid w:val="00F41CA3"/>
    <w:rsid w:val="00F41ED9"/>
    <w:rsid w:val="00F43DFD"/>
    <w:rsid w:val="00F441AF"/>
    <w:rsid w:val="00F44B17"/>
    <w:rsid w:val="00F454A4"/>
    <w:rsid w:val="00F478E1"/>
    <w:rsid w:val="00F47A84"/>
    <w:rsid w:val="00F50880"/>
    <w:rsid w:val="00F508C6"/>
    <w:rsid w:val="00F50D94"/>
    <w:rsid w:val="00F50DB8"/>
    <w:rsid w:val="00F51431"/>
    <w:rsid w:val="00F5182B"/>
    <w:rsid w:val="00F51D9E"/>
    <w:rsid w:val="00F52A73"/>
    <w:rsid w:val="00F53099"/>
    <w:rsid w:val="00F53171"/>
    <w:rsid w:val="00F5380A"/>
    <w:rsid w:val="00F53F25"/>
    <w:rsid w:val="00F54082"/>
    <w:rsid w:val="00F549D9"/>
    <w:rsid w:val="00F5540E"/>
    <w:rsid w:val="00F55A95"/>
    <w:rsid w:val="00F56E30"/>
    <w:rsid w:val="00F57F61"/>
    <w:rsid w:val="00F602B3"/>
    <w:rsid w:val="00F6039A"/>
    <w:rsid w:val="00F6176E"/>
    <w:rsid w:val="00F62274"/>
    <w:rsid w:val="00F646D3"/>
    <w:rsid w:val="00F648F3"/>
    <w:rsid w:val="00F64FF3"/>
    <w:rsid w:val="00F65535"/>
    <w:rsid w:val="00F663B8"/>
    <w:rsid w:val="00F6674F"/>
    <w:rsid w:val="00F669E2"/>
    <w:rsid w:val="00F67870"/>
    <w:rsid w:val="00F67D2E"/>
    <w:rsid w:val="00F7005C"/>
    <w:rsid w:val="00F7066D"/>
    <w:rsid w:val="00F70934"/>
    <w:rsid w:val="00F70F4C"/>
    <w:rsid w:val="00F711E3"/>
    <w:rsid w:val="00F72542"/>
    <w:rsid w:val="00F7304F"/>
    <w:rsid w:val="00F73A98"/>
    <w:rsid w:val="00F747CD"/>
    <w:rsid w:val="00F75DEE"/>
    <w:rsid w:val="00F76D41"/>
    <w:rsid w:val="00F7744F"/>
    <w:rsid w:val="00F77BDE"/>
    <w:rsid w:val="00F80A9F"/>
    <w:rsid w:val="00F80C57"/>
    <w:rsid w:val="00F80CCE"/>
    <w:rsid w:val="00F80FE0"/>
    <w:rsid w:val="00F8216E"/>
    <w:rsid w:val="00F8276E"/>
    <w:rsid w:val="00F8290B"/>
    <w:rsid w:val="00F829D1"/>
    <w:rsid w:val="00F82C14"/>
    <w:rsid w:val="00F85067"/>
    <w:rsid w:val="00F85658"/>
    <w:rsid w:val="00F85BB6"/>
    <w:rsid w:val="00F86757"/>
    <w:rsid w:val="00F86A8F"/>
    <w:rsid w:val="00F8785A"/>
    <w:rsid w:val="00F87A77"/>
    <w:rsid w:val="00F87AEC"/>
    <w:rsid w:val="00F87B19"/>
    <w:rsid w:val="00F87B7F"/>
    <w:rsid w:val="00F8F785"/>
    <w:rsid w:val="00F90682"/>
    <w:rsid w:val="00F911D9"/>
    <w:rsid w:val="00F91F08"/>
    <w:rsid w:val="00F91FBC"/>
    <w:rsid w:val="00F92244"/>
    <w:rsid w:val="00F924AE"/>
    <w:rsid w:val="00F92D0D"/>
    <w:rsid w:val="00F93488"/>
    <w:rsid w:val="00F938FC"/>
    <w:rsid w:val="00F9406E"/>
    <w:rsid w:val="00F941B5"/>
    <w:rsid w:val="00F9456B"/>
    <w:rsid w:val="00F94D79"/>
    <w:rsid w:val="00F95313"/>
    <w:rsid w:val="00F958AA"/>
    <w:rsid w:val="00F95BEA"/>
    <w:rsid w:val="00F96112"/>
    <w:rsid w:val="00F9633D"/>
    <w:rsid w:val="00F96599"/>
    <w:rsid w:val="00F96772"/>
    <w:rsid w:val="00F96806"/>
    <w:rsid w:val="00F96979"/>
    <w:rsid w:val="00F96B0C"/>
    <w:rsid w:val="00F96FC7"/>
    <w:rsid w:val="00F9739A"/>
    <w:rsid w:val="00FA030C"/>
    <w:rsid w:val="00FA0CD5"/>
    <w:rsid w:val="00FA110E"/>
    <w:rsid w:val="00FA199C"/>
    <w:rsid w:val="00FA19BD"/>
    <w:rsid w:val="00FA1FA6"/>
    <w:rsid w:val="00FA2AC5"/>
    <w:rsid w:val="00FA3844"/>
    <w:rsid w:val="00FA48D6"/>
    <w:rsid w:val="00FA4B5D"/>
    <w:rsid w:val="00FA4F51"/>
    <w:rsid w:val="00FA5036"/>
    <w:rsid w:val="00FA5CB9"/>
    <w:rsid w:val="00FA6F86"/>
    <w:rsid w:val="00FA7E1B"/>
    <w:rsid w:val="00FA7ECD"/>
    <w:rsid w:val="00FADC57"/>
    <w:rsid w:val="00FB024F"/>
    <w:rsid w:val="00FB0BFF"/>
    <w:rsid w:val="00FB19E2"/>
    <w:rsid w:val="00FB1CEA"/>
    <w:rsid w:val="00FB21D6"/>
    <w:rsid w:val="00FB2513"/>
    <w:rsid w:val="00FB2A52"/>
    <w:rsid w:val="00FB3089"/>
    <w:rsid w:val="00FB33FE"/>
    <w:rsid w:val="00FB3E0C"/>
    <w:rsid w:val="00FB3EF3"/>
    <w:rsid w:val="00FB41EE"/>
    <w:rsid w:val="00FB4B61"/>
    <w:rsid w:val="00FB583A"/>
    <w:rsid w:val="00FB58F3"/>
    <w:rsid w:val="00FB6432"/>
    <w:rsid w:val="00FB6620"/>
    <w:rsid w:val="00FB67DD"/>
    <w:rsid w:val="00FB6B71"/>
    <w:rsid w:val="00FB7624"/>
    <w:rsid w:val="00FB7E13"/>
    <w:rsid w:val="00FC0D37"/>
    <w:rsid w:val="00FC1171"/>
    <w:rsid w:val="00FC1E0B"/>
    <w:rsid w:val="00FC207A"/>
    <w:rsid w:val="00FC2262"/>
    <w:rsid w:val="00FC2399"/>
    <w:rsid w:val="00FC2879"/>
    <w:rsid w:val="00FC328B"/>
    <w:rsid w:val="00FC3954"/>
    <w:rsid w:val="00FC3FB7"/>
    <w:rsid w:val="00FC48CB"/>
    <w:rsid w:val="00FC49B9"/>
    <w:rsid w:val="00FC4B31"/>
    <w:rsid w:val="00FC521F"/>
    <w:rsid w:val="00FC52F1"/>
    <w:rsid w:val="00FC5526"/>
    <w:rsid w:val="00FC647B"/>
    <w:rsid w:val="00FC6A8A"/>
    <w:rsid w:val="00FC6E79"/>
    <w:rsid w:val="00FC7048"/>
    <w:rsid w:val="00FC7492"/>
    <w:rsid w:val="00FC7A34"/>
    <w:rsid w:val="00FD006D"/>
    <w:rsid w:val="00FD0A42"/>
    <w:rsid w:val="00FD0C32"/>
    <w:rsid w:val="00FD15EB"/>
    <w:rsid w:val="00FD16FC"/>
    <w:rsid w:val="00FD1A28"/>
    <w:rsid w:val="00FD2675"/>
    <w:rsid w:val="00FD29D9"/>
    <w:rsid w:val="00FD33EC"/>
    <w:rsid w:val="00FD37BB"/>
    <w:rsid w:val="00FD3AE7"/>
    <w:rsid w:val="00FD467F"/>
    <w:rsid w:val="00FD4FA8"/>
    <w:rsid w:val="00FD50A5"/>
    <w:rsid w:val="00FD52F4"/>
    <w:rsid w:val="00FD5881"/>
    <w:rsid w:val="00FD602D"/>
    <w:rsid w:val="00FD6D65"/>
    <w:rsid w:val="00FD730E"/>
    <w:rsid w:val="00FD799D"/>
    <w:rsid w:val="00FE00BF"/>
    <w:rsid w:val="00FE0558"/>
    <w:rsid w:val="00FE0D35"/>
    <w:rsid w:val="00FE1D72"/>
    <w:rsid w:val="00FE2597"/>
    <w:rsid w:val="00FE2D8D"/>
    <w:rsid w:val="00FE4578"/>
    <w:rsid w:val="00FE508C"/>
    <w:rsid w:val="00FE5EEB"/>
    <w:rsid w:val="00FE5FAF"/>
    <w:rsid w:val="00FE607F"/>
    <w:rsid w:val="00FE64B2"/>
    <w:rsid w:val="00FE6803"/>
    <w:rsid w:val="00FE6B1B"/>
    <w:rsid w:val="00FE7001"/>
    <w:rsid w:val="00FE7A25"/>
    <w:rsid w:val="00FE7A3A"/>
    <w:rsid w:val="00FE7B37"/>
    <w:rsid w:val="00FF027E"/>
    <w:rsid w:val="00FF0942"/>
    <w:rsid w:val="00FF1AC2"/>
    <w:rsid w:val="00FF1E57"/>
    <w:rsid w:val="00FF21B1"/>
    <w:rsid w:val="00FF35A4"/>
    <w:rsid w:val="00FF39F0"/>
    <w:rsid w:val="00FF4694"/>
    <w:rsid w:val="00FF7158"/>
    <w:rsid w:val="00FF7527"/>
    <w:rsid w:val="01009909"/>
    <w:rsid w:val="01139208"/>
    <w:rsid w:val="011D2C80"/>
    <w:rsid w:val="013B3571"/>
    <w:rsid w:val="013FF2A0"/>
    <w:rsid w:val="0166ED76"/>
    <w:rsid w:val="01728606"/>
    <w:rsid w:val="01770658"/>
    <w:rsid w:val="01D2A3F2"/>
    <w:rsid w:val="01D562E1"/>
    <w:rsid w:val="022B5929"/>
    <w:rsid w:val="0251F728"/>
    <w:rsid w:val="0260C80A"/>
    <w:rsid w:val="02691F31"/>
    <w:rsid w:val="0273BF07"/>
    <w:rsid w:val="02889D5C"/>
    <w:rsid w:val="02BC65E1"/>
    <w:rsid w:val="02BD903A"/>
    <w:rsid w:val="02C9B364"/>
    <w:rsid w:val="02D4D596"/>
    <w:rsid w:val="02E52E78"/>
    <w:rsid w:val="02E8C90C"/>
    <w:rsid w:val="03565840"/>
    <w:rsid w:val="035A2099"/>
    <w:rsid w:val="037AFAF9"/>
    <w:rsid w:val="03845046"/>
    <w:rsid w:val="03A3D4DC"/>
    <w:rsid w:val="03C425B1"/>
    <w:rsid w:val="03EDC789"/>
    <w:rsid w:val="040EB2D4"/>
    <w:rsid w:val="04111512"/>
    <w:rsid w:val="041792E9"/>
    <w:rsid w:val="0420202F"/>
    <w:rsid w:val="0420B232"/>
    <w:rsid w:val="0427410F"/>
    <w:rsid w:val="04385F89"/>
    <w:rsid w:val="045D3001"/>
    <w:rsid w:val="04969615"/>
    <w:rsid w:val="04970744"/>
    <w:rsid w:val="04AFB6CD"/>
    <w:rsid w:val="04C033C0"/>
    <w:rsid w:val="04E2602E"/>
    <w:rsid w:val="04F8541A"/>
    <w:rsid w:val="0500975F"/>
    <w:rsid w:val="051085AF"/>
    <w:rsid w:val="051B09D1"/>
    <w:rsid w:val="0521A1DF"/>
    <w:rsid w:val="052CF1C8"/>
    <w:rsid w:val="0535C1DD"/>
    <w:rsid w:val="055AA740"/>
    <w:rsid w:val="056A0211"/>
    <w:rsid w:val="05872550"/>
    <w:rsid w:val="05E2D260"/>
    <w:rsid w:val="05E37144"/>
    <w:rsid w:val="05E434AF"/>
    <w:rsid w:val="05F34B2B"/>
    <w:rsid w:val="06041372"/>
    <w:rsid w:val="061FA843"/>
    <w:rsid w:val="062431FA"/>
    <w:rsid w:val="06630A3F"/>
    <w:rsid w:val="066C30D6"/>
    <w:rsid w:val="0696C7DF"/>
    <w:rsid w:val="06B29BBB"/>
    <w:rsid w:val="06D5BC25"/>
    <w:rsid w:val="06E20663"/>
    <w:rsid w:val="06EB33ED"/>
    <w:rsid w:val="0713D1BC"/>
    <w:rsid w:val="07A8BF0D"/>
    <w:rsid w:val="07AFBFBB"/>
    <w:rsid w:val="07D7AFCA"/>
    <w:rsid w:val="07DDDA7C"/>
    <w:rsid w:val="07EE7678"/>
    <w:rsid w:val="081A8C91"/>
    <w:rsid w:val="08232446"/>
    <w:rsid w:val="089D59B3"/>
    <w:rsid w:val="08ACCBB3"/>
    <w:rsid w:val="08B42442"/>
    <w:rsid w:val="08C30FFD"/>
    <w:rsid w:val="08C54A12"/>
    <w:rsid w:val="08C84577"/>
    <w:rsid w:val="08CB3B23"/>
    <w:rsid w:val="08CB452E"/>
    <w:rsid w:val="08EE1E19"/>
    <w:rsid w:val="0905FD69"/>
    <w:rsid w:val="0929AB84"/>
    <w:rsid w:val="094FD757"/>
    <w:rsid w:val="09501757"/>
    <w:rsid w:val="095E5BAC"/>
    <w:rsid w:val="0960FF67"/>
    <w:rsid w:val="0991E7E9"/>
    <w:rsid w:val="099FF24B"/>
    <w:rsid w:val="09AF8F56"/>
    <w:rsid w:val="09E5496E"/>
    <w:rsid w:val="0A58B769"/>
    <w:rsid w:val="0A7839AD"/>
    <w:rsid w:val="0AAC2BFA"/>
    <w:rsid w:val="0ACFA85C"/>
    <w:rsid w:val="0AE620D1"/>
    <w:rsid w:val="0AF719F6"/>
    <w:rsid w:val="0B1E2149"/>
    <w:rsid w:val="0B34EE1F"/>
    <w:rsid w:val="0B484E4C"/>
    <w:rsid w:val="0BA9B89D"/>
    <w:rsid w:val="0BC13DA4"/>
    <w:rsid w:val="0C5199F7"/>
    <w:rsid w:val="0C658CB2"/>
    <w:rsid w:val="0C79428E"/>
    <w:rsid w:val="0C8A5D12"/>
    <w:rsid w:val="0C8F55B3"/>
    <w:rsid w:val="0C94034F"/>
    <w:rsid w:val="0C9A79FB"/>
    <w:rsid w:val="0CB6D73B"/>
    <w:rsid w:val="0CB9AA76"/>
    <w:rsid w:val="0CBE2E4D"/>
    <w:rsid w:val="0CD50A85"/>
    <w:rsid w:val="0D1EAE7C"/>
    <w:rsid w:val="0D465450"/>
    <w:rsid w:val="0D5A5083"/>
    <w:rsid w:val="0DAC1FF7"/>
    <w:rsid w:val="0DD644A4"/>
    <w:rsid w:val="0DF6D960"/>
    <w:rsid w:val="0E2B4651"/>
    <w:rsid w:val="0E43DE3C"/>
    <w:rsid w:val="0E43E367"/>
    <w:rsid w:val="0E5F7829"/>
    <w:rsid w:val="0E6E5AA3"/>
    <w:rsid w:val="0E750F0F"/>
    <w:rsid w:val="0E826FAF"/>
    <w:rsid w:val="0E92FE0A"/>
    <w:rsid w:val="0EAA6A17"/>
    <w:rsid w:val="0EB54D37"/>
    <w:rsid w:val="0EB6AEC1"/>
    <w:rsid w:val="0EB8A4E3"/>
    <w:rsid w:val="0EC906CF"/>
    <w:rsid w:val="0ED5581A"/>
    <w:rsid w:val="0ED677D0"/>
    <w:rsid w:val="0EE8274E"/>
    <w:rsid w:val="0EF25E1E"/>
    <w:rsid w:val="0EFA2A7A"/>
    <w:rsid w:val="0F0BFADC"/>
    <w:rsid w:val="0F30792C"/>
    <w:rsid w:val="0F35FC77"/>
    <w:rsid w:val="0F5FFB81"/>
    <w:rsid w:val="0F865FC8"/>
    <w:rsid w:val="0F8843C8"/>
    <w:rsid w:val="0F8FC433"/>
    <w:rsid w:val="0FA0AE42"/>
    <w:rsid w:val="0FD230DA"/>
    <w:rsid w:val="0FDDA7ED"/>
    <w:rsid w:val="0FFCD674"/>
    <w:rsid w:val="10177911"/>
    <w:rsid w:val="10B8A191"/>
    <w:rsid w:val="10BE52A2"/>
    <w:rsid w:val="10C89563"/>
    <w:rsid w:val="1109FD4C"/>
    <w:rsid w:val="1119D1FE"/>
    <w:rsid w:val="115AEF3B"/>
    <w:rsid w:val="117F78D0"/>
    <w:rsid w:val="118D4A4D"/>
    <w:rsid w:val="11F62681"/>
    <w:rsid w:val="11FB98B9"/>
    <w:rsid w:val="11FD2A27"/>
    <w:rsid w:val="1203C4A0"/>
    <w:rsid w:val="121170E8"/>
    <w:rsid w:val="1235F8CE"/>
    <w:rsid w:val="12455459"/>
    <w:rsid w:val="1246F58E"/>
    <w:rsid w:val="126585B5"/>
    <w:rsid w:val="12A56414"/>
    <w:rsid w:val="12B16177"/>
    <w:rsid w:val="12C71BDC"/>
    <w:rsid w:val="12CCEA08"/>
    <w:rsid w:val="12D4B0BC"/>
    <w:rsid w:val="12DCC2F6"/>
    <w:rsid w:val="12F97991"/>
    <w:rsid w:val="13200F30"/>
    <w:rsid w:val="132E35D4"/>
    <w:rsid w:val="135AF9BA"/>
    <w:rsid w:val="13662200"/>
    <w:rsid w:val="137BB89D"/>
    <w:rsid w:val="138DF3D5"/>
    <w:rsid w:val="139DCEB5"/>
    <w:rsid w:val="13D3412F"/>
    <w:rsid w:val="13E4745E"/>
    <w:rsid w:val="13F2B07C"/>
    <w:rsid w:val="14088B60"/>
    <w:rsid w:val="143643B5"/>
    <w:rsid w:val="143F16C6"/>
    <w:rsid w:val="144C4295"/>
    <w:rsid w:val="145F757F"/>
    <w:rsid w:val="146E18E1"/>
    <w:rsid w:val="14975111"/>
    <w:rsid w:val="14A92ECD"/>
    <w:rsid w:val="152814B6"/>
    <w:rsid w:val="154C4460"/>
    <w:rsid w:val="154CBBEA"/>
    <w:rsid w:val="1556BA59"/>
    <w:rsid w:val="1582F14E"/>
    <w:rsid w:val="158846B4"/>
    <w:rsid w:val="161E754B"/>
    <w:rsid w:val="1638B81A"/>
    <w:rsid w:val="16507CAA"/>
    <w:rsid w:val="16648A02"/>
    <w:rsid w:val="1684D0EE"/>
    <w:rsid w:val="16A73457"/>
    <w:rsid w:val="16C0C886"/>
    <w:rsid w:val="16EFE71A"/>
    <w:rsid w:val="16F2C3BF"/>
    <w:rsid w:val="16FC33D9"/>
    <w:rsid w:val="170463B2"/>
    <w:rsid w:val="170EC912"/>
    <w:rsid w:val="172B9156"/>
    <w:rsid w:val="1732C847"/>
    <w:rsid w:val="1745DD8D"/>
    <w:rsid w:val="177A90B7"/>
    <w:rsid w:val="17826AF1"/>
    <w:rsid w:val="17841AC9"/>
    <w:rsid w:val="178D0A1C"/>
    <w:rsid w:val="17B24141"/>
    <w:rsid w:val="17BE8BB5"/>
    <w:rsid w:val="17E13111"/>
    <w:rsid w:val="17E8EA7E"/>
    <w:rsid w:val="180507C2"/>
    <w:rsid w:val="184B6789"/>
    <w:rsid w:val="184E412C"/>
    <w:rsid w:val="1873632E"/>
    <w:rsid w:val="18B1452B"/>
    <w:rsid w:val="18B30B9E"/>
    <w:rsid w:val="18C846CA"/>
    <w:rsid w:val="18C9917D"/>
    <w:rsid w:val="18D467BD"/>
    <w:rsid w:val="18DEB034"/>
    <w:rsid w:val="191125BD"/>
    <w:rsid w:val="191188EB"/>
    <w:rsid w:val="1935A717"/>
    <w:rsid w:val="194F0960"/>
    <w:rsid w:val="195E3A84"/>
    <w:rsid w:val="1960D6DC"/>
    <w:rsid w:val="1989A0F4"/>
    <w:rsid w:val="1996DBAE"/>
    <w:rsid w:val="19A2B933"/>
    <w:rsid w:val="19AE3024"/>
    <w:rsid w:val="19BC5329"/>
    <w:rsid w:val="19D0610A"/>
    <w:rsid w:val="19E3CC4F"/>
    <w:rsid w:val="19FFBF3A"/>
    <w:rsid w:val="1A1826E3"/>
    <w:rsid w:val="1A2115C4"/>
    <w:rsid w:val="1A422E97"/>
    <w:rsid w:val="1A432159"/>
    <w:rsid w:val="1A4411D2"/>
    <w:rsid w:val="1A4D3EE8"/>
    <w:rsid w:val="1A6ED031"/>
    <w:rsid w:val="1A8CD0F1"/>
    <w:rsid w:val="1A9AD329"/>
    <w:rsid w:val="1A9F18A4"/>
    <w:rsid w:val="1A9FBDD7"/>
    <w:rsid w:val="1AD5444B"/>
    <w:rsid w:val="1AEAF7C4"/>
    <w:rsid w:val="1AFCA9BB"/>
    <w:rsid w:val="1B642383"/>
    <w:rsid w:val="1B66EFCA"/>
    <w:rsid w:val="1B881AA4"/>
    <w:rsid w:val="1B905DB4"/>
    <w:rsid w:val="1B928C2A"/>
    <w:rsid w:val="1BB539F5"/>
    <w:rsid w:val="1BB9F4D0"/>
    <w:rsid w:val="1BBF9CB1"/>
    <w:rsid w:val="1BC89E37"/>
    <w:rsid w:val="1BD3859F"/>
    <w:rsid w:val="1BE038B1"/>
    <w:rsid w:val="1C0A26AC"/>
    <w:rsid w:val="1C0E4D67"/>
    <w:rsid w:val="1C2185C6"/>
    <w:rsid w:val="1C4709B6"/>
    <w:rsid w:val="1C5DF753"/>
    <w:rsid w:val="1C6275FA"/>
    <w:rsid w:val="1CBF2677"/>
    <w:rsid w:val="1D22F489"/>
    <w:rsid w:val="1D2B7F36"/>
    <w:rsid w:val="1D33C533"/>
    <w:rsid w:val="1D50BB3E"/>
    <w:rsid w:val="1D562088"/>
    <w:rsid w:val="1D595AD3"/>
    <w:rsid w:val="1D5A3BEA"/>
    <w:rsid w:val="1D8FFAE1"/>
    <w:rsid w:val="1D9992C2"/>
    <w:rsid w:val="1DCAAF18"/>
    <w:rsid w:val="1DD84D4F"/>
    <w:rsid w:val="1DEC8627"/>
    <w:rsid w:val="1DF12B1C"/>
    <w:rsid w:val="1DF17786"/>
    <w:rsid w:val="1DF455F4"/>
    <w:rsid w:val="1DF4BE24"/>
    <w:rsid w:val="1E34E447"/>
    <w:rsid w:val="1E7136E0"/>
    <w:rsid w:val="1E771160"/>
    <w:rsid w:val="1E835D30"/>
    <w:rsid w:val="1EAFB385"/>
    <w:rsid w:val="1EDB6077"/>
    <w:rsid w:val="1EE4A140"/>
    <w:rsid w:val="1F00E646"/>
    <w:rsid w:val="1F336989"/>
    <w:rsid w:val="1F46C1CE"/>
    <w:rsid w:val="1F699DBF"/>
    <w:rsid w:val="1FCC7E5A"/>
    <w:rsid w:val="1FDF8FD0"/>
    <w:rsid w:val="1FE98324"/>
    <w:rsid w:val="1FFC44DB"/>
    <w:rsid w:val="200FA31D"/>
    <w:rsid w:val="2030F2B2"/>
    <w:rsid w:val="20337BED"/>
    <w:rsid w:val="2034DEB7"/>
    <w:rsid w:val="204176D8"/>
    <w:rsid w:val="2046461F"/>
    <w:rsid w:val="205AE035"/>
    <w:rsid w:val="206665CA"/>
    <w:rsid w:val="2074B40C"/>
    <w:rsid w:val="20C0CAEE"/>
    <w:rsid w:val="20D40FD1"/>
    <w:rsid w:val="20DF2B6F"/>
    <w:rsid w:val="20F6B67A"/>
    <w:rsid w:val="2115F841"/>
    <w:rsid w:val="211E271E"/>
    <w:rsid w:val="211E9194"/>
    <w:rsid w:val="213B3C4C"/>
    <w:rsid w:val="21730F7D"/>
    <w:rsid w:val="2186113D"/>
    <w:rsid w:val="219291A7"/>
    <w:rsid w:val="21DB2611"/>
    <w:rsid w:val="220A5FD2"/>
    <w:rsid w:val="22504F1E"/>
    <w:rsid w:val="226131ED"/>
    <w:rsid w:val="22678617"/>
    <w:rsid w:val="2268D801"/>
    <w:rsid w:val="227459BD"/>
    <w:rsid w:val="227B15B9"/>
    <w:rsid w:val="22845985"/>
    <w:rsid w:val="2286A968"/>
    <w:rsid w:val="22885EB7"/>
    <w:rsid w:val="2294543C"/>
    <w:rsid w:val="229B1F2D"/>
    <w:rsid w:val="22C20FCE"/>
    <w:rsid w:val="22C607A1"/>
    <w:rsid w:val="22E08A3B"/>
    <w:rsid w:val="22FC7A06"/>
    <w:rsid w:val="2316509F"/>
    <w:rsid w:val="232249FD"/>
    <w:rsid w:val="2339E92F"/>
    <w:rsid w:val="234642B7"/>
    <w:rsid w:val="234E84EE"/>
    <w:rsid w:val="23718BC1"/>
    <w:rsid w:val="237D5180"/>
    <w:rsid w:val="239E1EBE"/>
    <w:rsid w:val="239F4865"/>
    <w:rsid w:val="23BD7C6A"/>
    <w:rsid w:val="23E0C440"/>
    <w:rsid w:val="23E3605A"/>
    <w:rsid w:val="23FA59DB"/>
    <w:rsid w:val="23FC17AA"/>
    <w:rsid w:val="24085643"/>
    <w:rsid w:val="241454DF"/>
    <w:rsid w:val="241DC121"/>
    <w:rsid w:val="2421D46A"/>
    <w:rsid w:val="242B446A"/>
    <w:rsid w:val="2438E669"/>
    <w:rsid w:val="243C252E"/>
    <w:rsid w:val="244D9903"/>
    <w:rsid w:val="244FA33D"/>
    <w:rsid w:val="245C9AF2"/>
    <w:rsid w:val="24814380"/>
    <w:rsid w:val="24A2F096"/>
    <w:rsid w:val="24A626EA"/>
    <w:rsid w:val="24A7D6B5"/>
    <w:rsid w:val="24E36EDC"/>
    <w:rsid w:val="24EC0D27"/>
    <w:rsid w:val="2503EA31"/>
    <w:rsid w:val="2503F07C"/>
    <w:rsid w:val="250CB11B"/>
    <w:rsid w:val="2522E563"/>
    <w:rsid w:val="254F73EE"/>
    <w:rsid w:val="2584592E"/>
    <w:rsid w:val="25853FDA"/>
    <w:rsid w:val="2598F35C"/>
    <w:rsid w:val="25CAFC9C"/>
    <w:rsid w:val="25E5F2BF"/>
    <w:rsid w:val="25EDE820"/>
    <w:rsid w:val="25F3C983"/>
    <w:rsid w:val="25F4B378"/>
    <w:rsid w:val="25FEA017"/>
    <w:rsid w:val="2629DA54"/>
    <w:rsid w:val="263A3B2F"/>
    <w:rsid w:val="26715F8B"/>
    <w:rsid w:val="26D768CB"/>
    <w:rsid w:val="26DB1EC7"/>
    <w:rsid w:val="26FB8309"/>
    <w:rsid w:val="270C43AF"/>
    <w:rsid w:val="270E6C7A"/>
    <w:rsid w:val="2733A374"/>
    <w:rsid w:val="273940FB"/>
    <w:rsid w:val="275F9913"/>
    <w:rsid w:val="277E106E"/>
    <w:rsid w:val="2781C320"/>
    <w:rsid w:val="27A63EBA"/>
    <w:rsid w:val="27B6DF77"/>
    <w:rsid w:val="27C3E56D"/>
    <w:rsid w:val="27DD1A6A"/>
    <w:rsid w:val="27EAE7EC"/>
    <w:rsid w:val="27F4011B"/>
    <w:rsid w:val="281B0F9E"/>
    <w:rsid w:val="281D8662"/>
    <w:rsid w:val="2826A67C"/>
    <w:rsid w:val="28494241"/>
    <w:rsid w:val="2855C4D7"/>
    <w:rsid w:val="2863D512"/>
    <w:rsid w:val="286CF169"/>
    <w:rsid w:val="28B234BF"/>
    <w:rsid w:val="28BC0612"/>
    <w:rsid w:val="28ED4A31"/>
    <w:rsid w:val="28EE2F74"/>
    <w:rsid w:val="28F18A24"/>
    <w:rsid w:val="28F4A321"/>
    <w:rsid w:val="28F5B7AD"/>
    <w:rsid w:val="2900C186"/>
    <w:rsid w:val="290467FF"/>
    <w:rsid w:val="2921ED4E"/>
    <w:rsid w:val="29260B2D"/>
    <w:rsid w:val="29507FD1"/>
    <w:rsid w:val="29517EFC"/>
    <w:rsid w:val="295A9E75"/>
    <w:rsid w:val="295F1FD7"/>
    <w:rsid w:val="2978C88A"/>
    <w:rsid w:val="298D447F"/>
    <w:rsid w:val="2997CBF3"/>
    <w:rsid w:val="29A1D686"/>
    <w:rsid w:val="29A86DC6"/>
    <w:rsid w:val="29B269BA"/>
    <w:rsid w:val="29C1CF21"/>
    <w:rsid w:val="29CAD848"/>
    <w:rsid w:val="29DFA333"/>
    <w:rsid w:val="29EFD403"/>
    <w:rsid w:val="29FF961B"/>
    <w:rsid w:val="2A11A6AA"/>
    <w:rsid w:val="2A18E037"/>
    <w:rsid w:val="2A2F8F96"/>
    <w:rsid w:val="2A54E71B"/>
    <w:rsid w:val="2A58EA4F"/>
    <w:rsid w:val="2A723EF5"/>
    <w:rsid w:val="2A7D9BDE"/>
    <w:rsid w:val="2A949C9E"/>
    <w:rsid w:val="2A9FC17C"/>
    <w:rsid w:val="2ABA666C"/>
    <w:rsid w:val="2AC1DB8E"/>
    <w:rsid w:val="2AC7896F"/>
    <w:rsid w:val="2AC7B95D"/>
    <w:rsid w:val="2AC860A8"/>
    <w:rsid w:val="2ADFD52C"/>
    <w:rsid w:val="2AE1A28D"/>
    <w:rsid w:val="2B1EBFEF"/>
    <w:rsid w:val="2B663E1D"/>
    <w:rsid w:val="2B9CAB4C"/>
    <w:rsid w:val="2B9DBB1E"/>
    <w:rsid w:val="2BA9ECB6"/>
    <w:rsid w:val="2BBD88DE"/>
    <w:rsid w:val="2BC75B8B"/>
    <w:rsid w:val="2BD21492"/>
    <w:rsid w:val="2BD5971C"/>
    <w:rsid w:val="2BD87626"/>
    <w:rsid w:val="2BDAFC77"/>
    <w:rsid w:val="2C02F3F4"/>
    <w:rsid w:val="2C0BB6DD"/>
    <w:rsid w:val="2C32BA75"/>
    <w:rsid w:val="2C350C15"/>
    <w:rsid w:val="2C44EB33"/>
    <w:rsid w:val="2C5C6F0F"/>
    <w:rsid w:val="2C6A4E59"/>
    <w:rsid w:val="2C6C5EAC"/>
    <w:rsid w:val="2C757243"/>
    <w:rsid w:val="2CD4BC2F"/>
    <w:rsid w:val="2CED3B41"/>
    <w:rsid w:val="2CF6200E"/>
    <w:rsid w:val="2D036931"/>
    <w:rsid w:val="2D260823"/>
    <w:rsid w:val="2D34D5F3"/>
    <w:rsid w:val="2D375B48"/>
    <w:rsid w:val="2D9A39D8"/>
    <w:rsid w:val="2DCDBAB4"/>
    <w:rsid w:val="2DEB820F"/>
    <w:rsid w:val="2E0E2806"/>
    <w:rsid w:val="2E3A7BC7"/>
    <w:rsid w:val="2E7FFC2A"/>
    <w:rsid w:val="2E88BDDF"/>
    <w:rsid w:val="2EA2133B"/>
    <w:rsid w:val="2EA3F5C9"/>
    <w:rsid w:val="2EB2F3B3"/>
    <w:rsid w:val="2EBF95DD"/>
    <w:rsid w:val="2EC389AD"/>
    <w:rsid w:val="2ED0A654"/>
    <w:rsid w:val="2EEB9955"/>
    <w:rsid w:val="2EFA53DE"/>
    <w:rsid w:val="2EFE3CB1"/>
    <w:rsid w:val="2F25065F"/>
    <w:rsid w:val="2F305849"/>
    <w:rsid w:val="2F343C85"/>
    <w:rsid w:val="2F648711"/>
    <w:rsid w:val="2F80AD29"/>
    <w:rsid w:val="2F89C598"/>
    <w:rsid w:val="3000C894"/>
    <w:rsid w:val="30064CB8"/>
    <w:rsid w:val="30125DAE"/>
    <w:rsid w:val="307AD853"/>
    <w:rsid w:val="309D789C"/>
    <w:rsid w:val="30B6C2A7"/>
    <w:rsid w:val="30C6687D"/>
    <w:rsid w:val="30E705C4"/>
    <w:rsid w:val="31055FD2"/>
    <w:rsid w:val="31076F16"/>
    <w:rsid w:val="3115C4A4"/>
    <w:rsid w:val="311863E0"/>
    <w:rsid w:val="312C9403"/>
    <w:rsid w:val="3134B243"/>
    <w:rsid w:val="31430AB5"/>
    <w:rsid w:val="31438EC7"/>
    <w:rsid w:val="3172209B"/>
    <w:rsid w:val="31895042"/>
    <w:rsid w:val="31926D5E"/>
    <w:rsid w:val="319460A5"/>
    <w:rsid w:val="3198BEB4"/>
    <w:rsid w:val="3199B7D7"/>
    <w:rsid w:val="31F8485C"/>
    <w:rsid w:val="3242F633"/>
    <w:rsid w:val="324BD193"/>
    <w:rsid w:val="32811968"/>
    <w:rsid w:val="329C27D3"/>
    <w:rsid w:val="32A37729"/>
    <w:rsid w:val="32A438C4"/>
    <w:rsid w:val="32A68AF2"/>
    <w:rsid w:val="33420CF4"/>
    <w:rsid w:val="335DC245"/>
    <w:rsid w:val="338B6034"/>
    <w:rsid w:val="339D5C03"/>
    <w:rsid w:val="33E83345"/>
    <w:rsid w:val="34037B21"/>
    <w:rsid w:val="3424AB46"/>
    <w:rsid w:val="34375777"/>
    <w:rsid w:val="347A517A"/>
    <w:rsid w:val="349748A4"/>
    <w:rsid w:val="34B4CCCA"/>
    <w:rsid w:val="34BF94F4"/>
    <w:rsid w:val="34EE6AC7"/>
    <w:rsid w:val="34F4995D"/>
    <w:rsid w:val="34F992A6"/>
    <w:rsid w:val="3501802C"/>
    <w:rsid w:val="35336DDE"/>
    <w:rsid w:val="3533B346"/>
    <w:rsid w:val="355455D8"/>
    <w:rsid w:val="35563E0F"/>
    <w:rsid w:val="357D5DF2"/>
    <w:rsid w:val="358B90C4"/>
    <w:rsid w:val="35A2DAEF"/>
    <w:rsid w:val="35B6E4CF"/>
    <w:rsid w:val="35C1E775"/>
    <w:rsid w:val="35E7438D"/>
    <w:rsid w:val="35FE9070"/>
    <w:rsid w:val="3603ECC7"/>
    <w:rsid w:val="3652309B"/>
    <w:rsid w:val="3667C1B0"/>
    <w:rsid w:val="36813D60"/>
    <w:rsid w:val="36A838A1"/>
    <w:rsid w:val="36DA04CC"/>
    <w:rsid w:val="36EF9262"/>
    <w:rsid w:val="37343402"/>
    <w:rsid w:val="3757226E"/>
    <w:rsid w:val="376D5338"/>
    <w:rsid w:val="3780359C"/>
    <w:rsid w:val="378E830F"/>
    <w:rsid w:val="379A4D9A"/>
    <w:rsid w:val="379A60D1"/>
    <w:rsid w:val="37B9C76B"/>
    <w:rsid w:val="37F40E13"/>
    <w:rsid w:val="383B6F66"/>
    <w:rsid w:val="38443A85"/>
    <w:rsid w:val="3867AB3E"/>
    <w:rsid w:val="387FCFF8"/>
    <w:rsid w:val="38B4BBE9"/>
    <w:rsid w:val="38BD9CDA"/>
    <w:rsid w:val="38C28DC2"/>
    <w:rsid w:val="38CE4622"/>
    <w:rsid w:val="39007DB2"/>
    <w:rsid w:val="3909E544"/>
    <w:rsid w:val="393B840F"/>
    <w:rsid w:val="3954029B"/>
    <w:rsid w:val="3998302A"/>
    <w:rsid w:val="39CC6E27"/>
    <w:rsid w:val="39E1E531"/>
    <w:rsid w:val="39EB845F"/>
    <w:rsid w:val="39F1AD51"/>
    <w:rsid w:val="39FDF0B1"/>
    <w:rsid w:val="3A0CA906"/>
    <w:rsid w:val="3A5CBD09"/>
    <w:rsid w:val="3A63585F"/>
    <w:rsid w:val="3AA79E5F"/>
    <w:rsid w:val="3AAE84D2"/>
    <w:rsid w:val="3AAF273E"/>
    <w:rsid w:val="3AB411EB"/>
    <w:rsid w:val="3AE0F0BB"/>
    <w:rsid w:val="3AFD7417"/>
    <w:rsid w:val="3B26C87D"/>
    <w:rsid w:val="3B32B5F0"/>
    <w:rsid w:val="3B3FB188"/>
    <w:rsid w:val="3B4E2595"/>
    <w:rsid w:val="3B5A246E"/>
    <w:rsid w:val="3B5DCE46"/>
    <w:rsid w:val="3B71AB3A"/>
    <w:rsid w:val="3B921052"/>
    <w:rsid w:val="3B936960"/>
    <w:rsid w:val="3B9A5A3F"/>
    <w:rsid w:val="3B9AFCAB"/>
    <w:rsid w:val="3BA03380"/>
    <w:rsid w:val="3BA74E1A"/>
    <w:rsid w:val="3BC4E023"/>
    <w:rsid w:val="3BD6A4C1"/>
    <w:rsid w:val="3BD84D2C"/>
    <w:rsid w:val="3BDFB357"/>
    <w:rsid w:val="3BE96EC4"/>
    <w:rsid w:val="3C05E64C"/>
    <w:rsid w:val="3C13F336"/>
    <w:rsid w:val="3C149058"/>
    <w:rsid w:val="3C1E286A"/>
    <w:rsid w:val="3C223ECC"/>
    <w:rsid w:val="3C436EC0"/>
    <w:rsid w:val="3C5BC2DB"/>
    <w:rsid w:val="3C5F13FF"/>
    <w:rsid w:val="3C64366A"/>
    <w:rsid w:val="3C6FC4FD"/>
    <w:rsid w:val="3C9426DE"/>
    <w:rsid w:val="3C9C939A"/>
    <w:rsid w:val="3CC07A3D"/>
    <w:rsid w:val="3CEDADA6"/>
    <w:rsid w:val="3D0D5F5D"/>
    <w:rsid w:val="3D413155"/>
    <w:rsid w:val="3D491323"/>
    <w:rsid w:val="3DAD7DF9"/>
    <w:rsid w:val="3DADDA01"/>
    <w:rsid w:val="3DAFB97B"/>
    <w:rsid w:val="3DB49ACC"/>
    <w:rsid w:val="3DC51888"/>
    <w:rsid w:val="3DC8E8C4"/>
    <w:rsid w:val="3E105A0B"/>
    <w:rsid w:val="3E2DA85C"/>
    <w:rsid w:val="3E3C1007"/>
    <w:rsid w:val="3E458252"/>
    <w:rsid w:val="3E55E9AE"/>
    <w:rsid w:val="3E5CD222"/>
    <w:rsid w:val="3E643B9F"/>
    <w:rsid w:val="3E78D4B0"/>
    <w:rsid w:val="3E8433CE"/>
    <w:rsid w:val="3E931CBB"/>
    <w:rsid w:val="3EA074EC"/>
    <w:rsid w:val="3EA86272"/>
    <w:rsid w:val="3EB7B15D"/>
    <w:rsid w:val="3EFF97C0"/>
    <w:rsid w:val="3F2EC380"/>
    <w:rsid w:val="3F3E7901"/>
    <w:rsid w:val="3F44EDA6"/>
    <w:rsid w:val="3F61E536"/>
    <w:rsid w:val="3FA9A644"/>
    <w:rsid w:val="3FB6CB88"/>
    <w:rsid w:val="40011B82"/>
    <w:rsid w:val="401114AD"/>
    <w:rsid w:val="402C484D"/>
    <w:rsid w:val="402EDA9E"/>
    <w:rsid w:val="403CC5F6"/>
    <w:rsid w:val="404432D3"/>
    <w:rsid w:val="406AF3D1"/>
    <w:rsid w:val="4077AB02"/>
    <w:rsid w:val="40C5F489"/>
    <w:rsid w:val="40CE11D1"/>
    <w:rsid w:val="40E6D6B4"/>
    <w:rsid w:val="40F4B2B1"/>
    <w:rsid w:val="40F695B3"/>
    <w:rsid w:val="410989F0"/>
    <w:rsid w:val="411DC656"/>
    <w:rsid w:val="412F0A4D"/>
    <w:rsid w:val="413F725F"/>
    <w:rsid w:val="4143A150"/>
    <w:rsid w:val="4158306B"/>
    <w:rsid w:val="415C4C56"/>
    <w:rsid w:val="415CEB3B"/>
    <w:rsid w:val="41609ED8"/>
    <w:rsid w:val="41688749"/>
    <w:rsid w:val="417CA52A"/>
    <w:rsid w:val="417EE099"/>
    <w:rsid w:val="41AF168E"/>
    <w:rsid w:val="41B87DBC"/>
    <w:rsid w:val="41B96E0B"/>
    <w:rsid w:val="41BF187F"/>
    <w:rsid w:val="41D44C14"/>
    <w:rsid w:val="4214AE9F"/>
    <w:rsid w:val="426485C5"/>
    <w:rsid w:val="42660B12"/>
    <w:rsid w:val="42781A29"/>
    <w:rsid w:val="427DD339"/>
    <w:rsid w:val="428C8848"/>
    <w:rsid w:val="4293C952"/>
    <w:rsid w:val="42BE7876"/>
    <w:rsid w:val="42D2165C"/>
    <w:rsid w:val="42D65B61"/>
    <w:rsid w:val="42E16E94"/>
    <w:rsid w:val="42EA078B"/>
    <w:rsid w:val="42F2F93F"/>
    <w:rsid w:val="43039C59"/>
    <w:rsid w:val="43113956"/>
    <w:rsid w:val="43281C6E"/>
    <w:rsid w:val="43332ED2"/>
    <w:rsid w:val="4335FC93"/>
    <w:rsid w:val="435A8D83"/>
    <w:rsid w:val="435EB2A2"/>
    <w:rsid w:val="4392294B"/>
    <w:rsid w:val="43938126"/>
    <w:rsid w:val="43BE834D"/>
    <w:rsid w:val="441459E5"/>
    <w:rsid w:val="4424581C"/>
    <w:rsid w:val="4431E3DC"/>
    <w:rsid w:val="4459D0BD"/>
    <w:rsid w:val="446BF0F3"/>
    <w:rsid w:val="44A9ECB0"/>
    <w:rsid w:val="44C79853"/>
    <w:rsid w:val="44DF5DCF"/>
    <w:rsid w:val="44E673D0"/>
    <w:rsid w:val="4507D7BA"/>
    <w:rsid w:val="4517A3F6"/>
    <w:rsid w:val="45588B8C"/>
    <w:rsid w:val="456D98F2"/>
    <w:rsid w:val="458EC1F9"/>
    <w:rsid w:val="4595634F"/>
    <w:rsid w:val="459C36B0"/>
    <w:rsid w:val="45A2D09F"/>
    <w:rsid w:val="45A39A65"/>
    <w:rsid w:val="45A5036C"/>
    <w:rsid w:val="45B66095"/>
    <w:rsid w:val="45DFD26F"/>
    <w:rsid w:val="45E97CC4"/>
    <w:rsid w:val="462A5945"/>
    <w:rsid w:val="466982FC"/>
    <w:rsid w:val="46794583"/>
    <w:rsid w:val="46B37457"/>
    <w:rsid w:val="46D016B0"/>
    <w:rsid w:val="46F30E15"/>
    <w:rsid w:val="4795A0B1"/>
    <w:rsid w:val="47C7C1E9"/>
    <w:rsid w:val="47E250E9"/>
    <w:rsid w:val="48250095"/>
    <w:rsid w:val="48682D85"/>
    <w:rsid w:val="48796464"/>
    <w:rsid w:val="4881A923"/>
    <w:rsid w:val="48919C8A"/>
    <w:rsid w:val="48B34966"/>
    <w:rsid w:val="48DB2CCC"/>
    <w:rsid w:val="48EE8609"/>
    <w:rsid w:val="48F24FF2"/>
    <w:rsid w:val="48F513CF"/>
    <w:rsid w:val="4994349B"/>
    <w:rsid w:val="49A3A4AD"/>
    <w:rsid w:val="49C1C88A"/>
    <w:rsid w:val="49E29BC5"/>
    <w:rsid w:val="49E69DEF"/>
    <w:rsid w:val="4A142C9B"/>
    <w:rsid w:val="4A2586D5"/>
    <w:rsid w:val="4A2C5CDA"/>
    <w:rsid w:val="4A3E87A4"/>
    <w:rsid w:val="4A6B7E22"/>
    <w:rsid w:val="4A7C0CFE"/>
    <w:rsid w:val="4A87CFC3"/>
    <w:rsid w:val="4AB407FD"/>
    <w:rsid w:val="4AC143D2"/>
    <w:rsid w:val="4AE16028"/>
    <w:rsid w:val="4AEC2F41"/>
    <w:rsid w:val="4AF5DEC5"/>
    <w:rsid w:val="4B0D205F"/>
    <w:rsid w:val="4B1EB3E2"/>
    <w:rsid w:val="4B237FD7"/>
    <w:rsid w:val="4B4E2625"/>
    <w:rsid w:val="4B59B935"/>
    <w:rsid w:val="4B6F911A"/>
    <w:rsid w:val="4B880390"/>
    <w:rsid w:val="4B8874D8"/>
    <w:rsid w:val="4B925EA6"/>
    <w:rsid w:val="4BBA5D8A"/>
    <w:rsid w:val="4BC009DE"/>
    <w:rsid w:val="4BC1026F"/>
    <w:rsid w:val="4BCFD056"/>
    <w:rsid w:val="4BF237B3"/>
    <w:rsid w:val="4BFEA3BE"/>
    <w:rsid w:val="4C2B5C67"/>
    <w:rsid w:val="4C42245B"/>
    <w:rsid w:val="4C44E86F"/>
    <w:rsid w:val="4C56BA69"/>
    <w:rsid w:val="4C657A67"/>
    <w:rsid w:val="4C910AC5"/>
    <w:rsid w:val="4C914532"/>
    <w:rsid w:val="4CA2A9E2"/>
    <w:rsid w:val="4CD4410D"/>
    <w:rsid w:val="4CF5B37C"/>
    <w:rsid w:val="4D1C5872"/>
    <w:rsid w:val="4D22B5DB"/>
    <w:rsid w:val="4D262265"/>
    <w:rsid w:val="4D2C474B"/>
    <w:rsid w:val="4D33C879"/>
    <w:rsid w:val="4D4105B9"/>
    <w:rsid w:val="4D543BF0"/>
    <w:rsid w:val="4D575681"/>
    <w:rsid w:val="4D584044"/>
    <w:rsid w:val="4D622EF6"/>
    <w:rsid w:val="4D8CA737"/>
    <w:rsid w:val="4DCFEACA"/>
    <w:rsid w:val="4DE972E6"/>
    <w:rsid w:val="4DE9AFA8"/>
    <w:rsid w:val="4DF00BEF"/>
    <w:rsid w:val="4DF8E289"/>
    <w:rsid w:val="4E0431F0"/>
    <w:rsid w:val="4E09AE52"/>
    <w:rsid w:val="4E222A69"/>
    <w:rsid w:val="4E2D9365"/>
    <w:rsid w:val="4E772187"/>
    <w:rsid w:val="4EB1C22A"/>
    <w:rsid w:val="4EBBEB17"/>
    <w:rsid w:val="4EBF17B5"/>
    <w:rsid w:val="4EDC6785"/>
    <w:rsid w:val="4EE9106F"/>
    <w:rsid w:val="4F1934FF"/>
    <w:rsid w:val="4F1F6FD3"/>
    <w:rsid w:val="4F205763"/>
    <w:rsid w:val="4F251FB7"/>
    <w:rsid w:val="4F47C6ED"/>
    <w:rsid w:val="4F491084"/>
    <w:rsid w:val="4F739C04"/>
    <w:rsid w:val="4F806DB1"/>
    <w:rsid w:val="4F8BBD56"/>
    <w:rsid w:val="4FA348D8"/>
    <w:rsid w:val="4FB50913"/>
    <w:rsid w:val="4FB51A63"/>
    <w:rsid w:val="4FC35BCD"/>
    <w:rsid w:val="4FD7F530"/>
    <w:rsid w:val="5001A916"/>
    <w:rsid w:val="5008BA33"/>
    <w:rsid w:val="501519E5"/>
    <w:rsid w:val="5038B6CD"/>
    <w:rsid w:val="503F38AC"/>
    <w:rsid w:val="5045F5FB"/>
    <w:rsid w:val="507780CC"/>
    <w:rsid w:val="508B60E8"/>
    <w:rsid w:val="50A27673"/>
    <w:rsid w:val="50B176A0"/>
    <w:rsid w:val="50E0C911"/>
    <w:rsid w:val="5123B98E"/>
    <w:rsid w:val="512865BA"/>
    <w:rsid w:val="51410584"/>
    <w:rsid w:val="5142AC5C"/>
    <w:rsid w:val="51462C0A"/>
    <w:rsid w:val="514900EA"/>
    <w:rsid w:val="51583911"/>
    <w:rsid w:val="515C6452"/>
    <w:rsid w:val="51646303"/>
    <w:rsid w:val="5173F5E4"/>
    <w:rsid w:val="51A27CE2"/>
    <w:rsid w:val="51CE3080"/>
    <w:rsid w:val="51CEF590"/>
    <w:rsid w:val="51D21796"/>
    <w:rsid w:val="52581FB2"/>
    <w:rsid w:val="5290828C"/>
    <w:rsid w:val="52969EE4"/>
    <w:rsid w:val="52BBCF0B"/>
    <w:rsid w:val="52C8D40E"/>
    <w:rsid w:val="52CF3974"/>
    <w:rsid w:val="52E0A76E"/>
    <w:rsid w:val="52E436E9"/>
    <w:rsid w:val="52FC633A"/>
    <w:rsid w:val="530DAE93"/>
    <w:rsid w:val="531A072A"/>
    <w:rsid w:val="531C8898"/>
    <w:rsid w:val="5323CC7C"/>
    <w:rsid w:val="53290206"/>
    <w:rsid w:val="539826B8"/>
    <w:rsid w:val="539DCBC9"/>
    <w:rsid w:val="53A534E8"/>
    <w:rsid w:val="53AA8900"/>
    <w:rsid w:val="53ACD3FA"/>
    <w:rsid w:val="53B43279"/>
    <w:rsid w:val="53C3BBE7"/>
    <w:rsid w:val="53E035E0"/>
    <w:rsid w:val="53E4CCF3"/>
    <w:rsid w:val="53E8A7D9"/>
    <w:rsid w:val="53E93BFE"/>
    <w:rsid w:val="53F073BA"/>
    <w:rsid w:val="5400BDE6"/>
    <w:rsid w:val="5401B3F5"/>
    <w:rsid w:val="541567D1"/>
    <w:rsid w:val="54316A70"/>
    <w:rsid w:val="544C47EC"/>
    <w:rsid w:val="546C91F5"/>
    <w:rsid w:val="549CE2BB"/>
    <w:rsid w:val="54CA8D67"/>
    <w:rsid w:val="54D2F932"/>
    <w:rsid w:val="54E1660B"/>
    <w:rsid w:val="54EF093B"/>
    <w:rsid w:val="55195AC7"/>
    <w:rsid w:val="555B1501"/>
    <w:rsid w:val="5581A81C"/>
    <w:rsid w:val="5586EA83"/>
    <w:rsid w:val="55870FC7"/>
    <w:rsid w:val="5595BA87"/>
    <w:rsid w:val="55A226C4"/>
    <w:rsid w:val="55B52A6D"/>
    <w:rsid w:val="562F9FE3"/>
    <w:rsid w:val="5678BDB7"/>
    <w:rsid w:val="56886009"/>
    <w:rsid w:val="56CEBFA2"/>
    <w:rsid w:val="56E24E20"/>
    <w:rsid w:val="56FE6770"/>
    <w:rsid w:val="570A4F00"/>
    <w:rsid w:val="5723DAFC"/>
    <w:rsid w:val="5736A91D"/>
    <w:rsid w:val="573E59C2"/>
    <w:rsid w:val="574EAE38"/>
    <w:rsid w:val="576F7A43"/>
    <w:rsid w:val="5779F573"/>
    <w:rsid w:val="57904293"/>
    <w:rsid w:val="5793E157"/>
    <w:rsid w:val="57AED5FB"/>
    <w:rsid w:val="57E109EE"/>
    <w:rsid w:val="57E78BB7"/>
    <w:rsid w:val="57E89FD5"/>
    <w:rsid w:val="580F1441"/>
    <w:rsid w:val="58152F29"/>
    <w:rsid w:val="581C9DF4"/>
    <w:rsid w:val="583358F9"/>
    <w:rsid w:val="586C2D3B"/>
    <w:rsid w:val="58961F94"/>
    <w:rsid w:val="58A15642"/>
    <w:rsid w:val="58A19B7A"/>
    <w:rsid w:val="58BD1503"/>
    <w:rsid w:val="58D5962F"/>
    <w:rsid w:val="58EE2CFE"/>
    <w:rsid w:val="58F9F7BC"/>
    <w:rsid w:val="59022482"/>
    <w:rsid w:val="593EEAF0"/>
    <w:rsid w:val="59688BC9"/>
    <w:rsid w:val="597CDA4F"/>
    <w:rsid w:val="59831E53"/>
    <w:rsid w:val="5992217A"/>
    <w:rsid w:val="599BCBD7"/>
    <w:rsid w:val="59ACAED5"/>
    <w:rsid w:val="59BF6296"/>
    <w:rsid w:val="59E549D7"/>
    <w:rsid w:val="59EA20B3"/>
    <w:rsid w:val="59F9144E"/>
    <w:rsid w:val="5A1A3907"/>
    <w:rsid w:val="5A253357"/>
    <w:rsid w:val="5A5A4307"/>
    <w:rsid w:val="5A5C88CC"/>
    <w:rsid w:val="5A611963"/>
    <w:rsid w:val="5AB3F880"/>
    <w:rsid w:val="5AB8785A"/>
    <w:rsid w:val="5AD9ABAE"/>
    <w:rsid w:val="5AE837C4"/>
    <w:rsid w:val="5B3D69CF"/>
    <w:rsid w:val="5BA72E70"/>
    <w:rsid w:val="5BC6341C"/>
    <w:rsid w:val="5BE8CF1A"/>
    <w:rsid w:val="5C27289C"/>
    <w:rsid w:val="5C2D8A59"/>
    <w:rsid w:val="5C628EDF"/>
    <w:rsid w:val="5C6DFD9D"/>
    <w:rsid w:val="5CD75E9F"/>
    <w:rsid w:val="5CF178D9"/>
    <w:rsid w:val="5D074A8D"/>
    <w:rsid w:val="5D369DD7"/>
    <w:rsid w:val="5D5D22AF"/>
    <w:rsid w:val="5D72A42F"/>
    <w:rsid w:val="5D7A8B30"/>
    <w:rsid w:val="5DB72F99"/>
    <w:rsid w:val="5DBCC36A"/>
    <w:rsid w:val="5DBDB76C"/>
    <w:rsid w:val="5DD761BF"/>
    <w:rsid w:val="5DE55F4F"/>
    <w:rsid w:val="5DF2809E"/>
    <w:rsid w:val="5E0746F4"/>
    <w:rsid w:val="5E2C63DF"/>
    <w:rsid w:val="5E5C6C5E"/>
    <w:rsid w:val="5E69294C"/>
    <w:rsid w:val="5EB85B54"/>
    <w:rsid w:val="5EDFAE06"/>
    <w:rsid w:val="5EE3AEB3"/>
    <w:rsid w:val="5EEDAA2A"/>
    <w:rsid w:val="5EEFE2A2"/>
    <w:rsid w:val="5F033216"/>
    <w:rsid w:val="5F03598C"/>
    <w:rsid w:val="5F09CD3E"/>
    <w:rsid w:val="5F266217"/>
    <w:rsid w:val="5F3D7D07"/>
    <w:rsid w:val="5F49770D"/>
    <w:rsid w:val="5F6457E4"/>
    <w:rsid w:val="5F655DD1"/>
    <w:rsid w:val="5F70F2CC"/>
    <w:rsid w:val="5F821A92"/>
    <w:rsid w:val="5F9F7860"/>
    <w:rsid w:val="5FB0E8B5"/>
    <w:rsid w:val="5FC8AC4D"/>
    <w:rsid w:val="5FD0F138"/>
    <w:rsid w:val="5FE86DFA"/>
    <w:rsid w:val="601749C2"/>
    <w:rsid w:val="6048D79F"/>
    <w:rsid w:val="60697EDE"/>
    <w:rsid w:val="606C96C5"/>
    <w:rsid w:val="6070522E"/>
    <w:rsid w:val="607791CD"/>
    <w:rsid w:val="608229A6"/>
    <w:rsid w:val="608DC09B"/>
    <w:rsid w:val="6098594A"/>
    <w:rsid w:val="60A47017"/>
    <w:rsid w:val="60B464B9"/>
    <w:rsid w:val="60B90C28"/>
    <w:rsid w:val="60BDB1D4"/>
    <w:rsid w:val="60D13306"/>
    <w:rsid w:val="60D1C0F6"/>
    <w:rsid w:val="60D54417"/>
    <w:rsid w:val="60F34F81"/>
    <w:rsid w:val="6101C4FE"/>
    <w:rsid w:val="610A77CE"/>
    <w:rsid w:val="6119A6D6"/>
    <w:rsid w:val="611F2F58"/>
    <w:rsid w:val="6120218F"/>
    <w:rsid w:val="6121393D"/>
    <w:rsid w:val="612B60B9"/>
    <w:rsid w:val="614F7A9B"/>
    <w:rsid w:val="61726C5D"/>
    <w:rsid w:val="61AC06F4"/>
    <w:rsid w:val="61BAFB30"/>
    <w:rsid w:val="61D3F6F0"/>
    <w:rsid w:val="61D408A5"/>
    <w:rsid w:val="61D9B9FA"/>
    <w:rsid w:val="61DC97B4"/>
    <w:rsid w:val="61E9D19C"/>
    <w:rsid w:val="621A1EDF"/>
    <w:rsid w:val="625147B1"/>
    <w:rsid w:val="62536A40"/>
    <w:rsid w:val="626D0367"/>
    <w:rsid w:val="627DC8AA"/>
    <w:rsid w:val="62896E8A"/>
    <w:rsid w:val="629D4588"/>
    <w:rsid w:val="62A2731B"/>
    <w:rsid w:val="62A96C63"/>
    <w:rsid w:val="62EA4BB4"/>
    <w:rsid w:val="630AA75A"/>
    <w:rsid w:val="635078D1"/>
    <w:rsid w:val="6364B465"/>
    <w:rsid w:val="636E995C"/>
    <w:rsid w:val="63A7F2F0"/>
    <w:rsid w:val="63AC4E82"/>
    <w:rsid w:val="63E2C922"/>
    <w:rsid w:val="64081AEA"/>
    <w:rsid w:val="642A3FB6"/>
    <w:rsid w:val="642D25CA"/>
    <w:rsid w:val="6483285C"/>
    <w:rsid w:val="64DAB821"/>
    <w:rsid w:val="64ED9F11"/>
    <w:rsid w:val="64F40DA6"/>
    <w:rsid w:val="64FE9BED"/>
    <w:rsid w:val="65053269"/>
    <w:rsid w:val="650A69BD"/>
    <w:rsid w:val="655031C6"/>
    <w:rsid w:val="65560061"/>
    <w:rsid w:val="657BB885"/>
    <w:rsid w:val="65A4A429"/>
    <w:rsid w:val="65E1C0EF"/>
    <w:rsid w:val="6619343D"/>
    <w:rsid w:val="6641EB4A"/>
    <w:rsid w:val="66479DA2"/>
    <w:rsid w:val="664A92B2"/>
    <w:rsid w:val="6650157B"/>
    <w:rsid w:val="66585704"/>
    <w:rsid w:val="66794952"/>
    <w:rsid w:val="668BDF72"/>
    <w:rsid w:val="6691FCC9"/>
    <w:rsid w:val="66ADB4C3"/>
    <w:rsid w:val="66AE5809"/>
    <w:rsid w:val="66E8E8BF"/>
    <w:rsid w:val="670AEC9D"/>
    <w:rsid w:val="6726740E"/>
    <w:rsid w:val="67839E6A"/>
    <w:rsid w:val="67A8911A"/>
    <w:rsid w:val="67C22898"/>
    <w:rsid w:val="67C4BDA8"/>
    <w:rsid w:val="67C7D6BF"/>
    <w:rsid w:val="67D12DEA"/>
    <w:rsid w:val="67D8A65F"/>
    <w:rsid w:val="67ED8919"/>
    <w:rsid w:val="67FB6A89"/>
    <w:rsid w:val="6825075C"/>
    <w:rsid w:val="683364EA"/>
    <w:rsid w:val="6844F01F"/>
    <w:rsid w:val="6885763D"/>
    <w:rsid w:val="688C73E7"/>
    <w:rsid w:val="68C2446F"/>
    <w:rsid w:val="68C65F10"/>
    <w:rsid w:val="68D887C4"/>
    <w:rsid w:val="68DC44EB"/>
    <w:rsid w:val="68DF9573"/>
    <w:rsid w:val="68E96AF5"/>
    <w:rsid w:val="68ED7034"/>
    <w:rsid w:val="692AB8F1"/>
    <w:rsid w:val="6951E4A7"/>
    <w:rsid w:val="6953A55F"/>
    <w:rsid w:val="695B69D5"/>
    <w:rsid w:val="696EF4FC"/>
    <w:rsid w:val="697C9843"/>
    <w:rsid w:val="69A93DE0"/>
    <w:rsid w:val="69D69188"/>
    <w:rsid w:val="69D6EE51"/>
    <w:rsid w:val="6A03D928"/>
    <w:rsid w:val="6A3F94DF"/>
    <w:rsid w:val="6A4BD131"/>
    <w:rsid w:val="6A73D5F8"/>
    <w:rsid w:val="6AB59209"/>
    <w:rsid w:val="6ABC0CF6"/>
    <w:rsid w:val="6AC123F3"/>
    <w:rsid w:val="6AD300B9"/>
    <w:rsid w:val="6AE53331"/>
    <w:rsid w:val="6B33455B"/>
    <w:rsid w:val="6B3C624D"/>
    <w:rsid w:val="6B5E8BFE"/>
    <w:rsid w:val="6B72BEB2"/>
    <w:rsid w:val="6B80B90D"/>
    <w:rsid w:val="6B909B9B"/>
    <w:rsid w:val="6B97BD80"/>
    <w:rsid w:val="6BA37364"/>
    <w:rsid w:val="6BB13341"/>
    <w:rsid w:val="6BC13EE6"/>
    <w:rsid w:val="6BC63864"/>
    <w:rsid w:val="6BE68987"/>
    <w:rsid w:val="6C020246"/>
    <w:rsid w:val="6C6987E7"/>
    <w:rsid w:val="6C9E44CA"/>
    <w:rsid w:val="6CA30C5F"/>
    <w:rsid w:val="6CAD5395"/>
    <w:rsid w:val="6CAF62D5"/>
    <w:rsid w:val="6CBB749E"/>
    <w:rsid w:val="6CCBAF64"/>
    <w:rsid w:val="6D203E9B"/>
    <w:rsid w:val="6D20D0FD"/>
    <w:rsid w:val="6D2B1391"/>
    <w:rsid w:val="6D434F85"/>
    <w:rsid w:val="6D4A1CB2"/>
    <w:rsid w:val="6D4C99ED"/>
    <w:rsid w:val="6D66026B"/>
    <w:rsid w:val="6D88B941"/>
    <w:rsid w:val="6D9CD7DB"/>
    <w:rsid w:val="6DBD7CCC"/>
    <w:rsid w:val="6DCB9285"/>
    <w:rsid w:val="6DD60983"/>
    <w:rsid w:val="6DE19649"/>
    <w:rsid w:val="6DE609FC"/>
    <w:rsid w:val="6DE6694A"/>
    <w:rsid w:val="6E093BCE"/>
    <w:rsid w:val="6E1157C5"/>
    <w:rsid w:val="6E299805"/>
    <w:rsid w:val="6E2E7B6D"/>
    <w:rsid w:val="6E4474A0"/>
    <w:rsid w:val="6E537348"/>
    <w:rsid w:val="6E88435A"/>
    <w:rsid w:val="6EA29777"/>
    <w:rsid w:val="6EF554A6"/>
    <w:rsid w:val="6EFB85D3"/>
    <w:rsid w:val="6F02AA7B"/>
    <w:rsid w:val="6F02BD87"/>
    <w:rsid w:val="6F336A1B"/>
    <w:rsid w:val="6F624DAF"/>
    <w:rsid w:val="6F93544E"/>
    <w:rsid w:val="6F93DF22"/>
    <w:rsid w:val="6FA25E03"/>
    <w:rsid w:val="6FA7B815"/>
    <w:rsid w:val="6FAC4667"/>
    <w:rsid w:val="6FB5902F"/>
    <w:rsid w:val="6FB5F27E"/>
    <w:rsid w:val="6FBF6CC9"/>
    <w:rsid w:val="6FCC6BBF"/>
    <w:rsid w:val="6FD33A00"/>
    <w:rsid w:val="6FDF960D"/>
    <w:rsid w:val="702576AC"/>
    <w:rsid w:val="704814F2"/>
    <w:rsid w:val="707A8A73"/>
    <w:rsid w:val="70809B4C"/>
    <w:rsid w:val="70B2CEE7"/>
    <w:rsid w:val="70BA9CCF"/>
    <w:rsid w:val="70D68908"/>
    <w:rsid w:val="71443FDA"/>
    <w:rsid w:val="716C5DD3"/>
    <w:rsid w:val="719BB044"/>
    <w:rsid w:val="71BE8F9B"/>
    <w:rsid w:val="71D27620"/>
    <w:rsid w:val="72162C61"/>
    <w:rsid w:val="7235686E"/>
    <w:rsid w:val="724E909F"/>
    <w:rsid w:val="725DB7E8"/>
    <w:rsid w:val="7266C17E"/>
    <w:rsid w:val="729DB768"/>
    <w:rsid w:val="72B89498"/>
    <w:rsid w:val="72CF7859"/>
    <w:rsid w:val="72EF7B73"/>
    <w:rsid w:val="72F8A86A"/>
    <w:rsid w:val="7305A8A0"/>
    <w:rsid w:val="7308E02F"/>
    <w:rsid w:val="731F86EB"/>
    <w:rsid w:val="732C008E"/>
    <w:rsid w:val="73458934"/>
    <w:rsid w:val="7355A59E"/>
    <w:rsid w:val="7388C51C"/>
    <w:rsid w:val="739C2320"/>
    <w:rsid w:val="73DAD3E3"/>
    <w:rsid w:val="74028D5E"/>
    <w:rsid w:val="7413EF0B"/>
    <w:rsid w:val="7429D562"/>
    <w:rsid w:val="74404445"/>
    <w:rsid w:val="744AD32E"/>
    <w:rsid w:val="744DB6C9"/>
    <w:rsid w:val="7462A5C8"/>
    <w:rsid w:val="746EC86B"/>
    <w:rsid w:val="747D093A"/>
    <w:rsid w:val="74AEC658"/>
    <w:rsid w:val="7500DEC7"/>
    <w:rsid w:val="7512BA85"/>
    <w:rsid w:val="751A3DD2"/>
    <w:rsid w:val="7577955F"/>
    <w:rsid w:val="75A2868A"/>
    <w:rsid w:val="75D03534"/>
    <w:rsid w:val="75E1BCB3"/>
    <w:rsid w:val="75E3ADAC"/>
    <w:rsid w:val="7615C0AA"/>
    <w:rsid w:val="7619768E"/>
    <w:rsid w:val="76363AFE"/>
    <w:rsid w:val="765CA47A"/>
    <w:rsid w:val="7664849C"/>
    <w:rsid w:val="766CFF06"/>
    <w:rsid w:val="76758D91"/>
    <w:rsid w:val="767C1C30"/>
    <w:rsid w:val="76919B82"/>
    <w:rsid w:val="76A70B03"/>
    <w:rsid w:val="76A8CB31"/>
    <w:rsid w:val="76AE7757"/>
    <w:rsid w:val="77111A2D"/>
    <w:rsid w:val="77163CCF"/>
    <w:rsid w:val="771B07D4"/>
    <w:rsid w:val="77425E5B"/>
    <w:rsid w:val="776D9A24"/>
    <w:rsid w:val="777BBA9D"/>
    <w:rsid w:val="777E9FB1"/>
    <w:rsid w:val="77867D07"/>
    <w:rsid w:val="77D5023F"/>
    <w:rsid w:val="77DA9F77"/>
    <w:rsid w:val="77DBAC06"/>
    <w:rsid w:val="77E87B89"/>
    <w:rsid w:val="7810591A"/>
    <w:rsid w:val="78298DBD"/>
    <w:rsid w:val="78410EC7"/>
    <w:rsid w:val="784EA095"/>
    <w:rsid w:val="78980191"/>
    <w:rsid w:val="78A44973"/>
    <w:rsid w:val="78C0085C"/>
    <w:rsid w:val="78C8C547"/>
    <w:rsid w:val="78CC910D"/>
    <w:rsid w:val="78DBE1CF"/>
    <w:rsid w:val="78F2B2F5"/>
    <w:rsid w:val="78F5ED5A"/>
    <w:rsid w:val="791D4C0D"/>
    <w:rsid w:val="7924D7EC"/>
    <w:rsid w:val="792B0217"/>
    <w:rsid w:val="79570AF8"/>
    <w:rsid w:val="79677420"/>
    <w:rsid w:val="799EA99E"/>
    <w:rsid w:val="79B012AB"/>
    <w:rsid w:val="79D7A5D9"/>
    <w:rsid w:val="79E6E05E"/>
    <w:rsid w:val="79E9B1D7"/>
    <w:rsid w:val="7A2CBE76"/>
    <w:rsid w:val="7A355C32"/>
    <w:rsid w:val="7A45BE91"/>
    <w:rsid w:val="7A4C731C"/>
    <w:rsid w:val="7A79D11A"/>
    <w:rsid w:val="7A81D0C8"/>
    <w:rsid w:val="7A885241"/>
    <w:rsid w:val="7AB13239"/>
    <w:rsid w:val="7AED0F41"/>
    <w:rsid w:val="7B0588FC"/>
    <w:rsid w:val="7B327B72"/>
    <w:rsid w:val="7B4225E3"/>
    <w:rsid w:val="7B5AE662"/>
    <w:rsid w:val="7B5C248D"/>
    <w:rsid w:val="7B65BD9A"/>
    <w:rsid w:val="7B6BC324"/>
    <w:rsid w:val="7B773934"/>
    <w:rsid w:val="7B79414F"/>
    <w:rsid w:val="7B80423F"/>
    <w:rsid w:val="7B844DA4"/>
    <w:rsid w:val="7B8B65AB"/>
    <w:rsid w:val="7B98DC50"/>
    <w:rsid w:val="7B9CF135"/>
    <w:rsid w:val="7B9D4907"/>
    <w:rsid w:val="7BD36595"/>
    <w:rsid w:val="7BECD9EA"/>
    <w:rsid w:val="7C07E424"/>
    <w:rsid w:val="7C453053"/>
    <w:rsid w:val="7C4BF28D"/>
    <w:rsid w:val="7C7539BA"/>
    <w:rsid w:val="7C92B097"/>
    <w:rsid w:val="7CA9D5C7"/>
    <w:rsid w:val="7CBCEB92"/>
    <w:rsid w:val="7CC42AE0"/>
    <w:rsid w:val="7CE56794"/>
    <w:rsid w:val="7CEFF3EA"/>
    <w:rsid w:val="7D382ACF"/>
    <w:rsid w:val="7D3F7AD5"/>
    <w:rsid w:val="7D590DE3"/>
    <w:rsid w:val="7D7A61BF"/>
    <w:rsid w:val="7D7D7CEA"/>
    <w:rsid w:val="7D900071"/>
    <w:rsid w:val="7DA08B73"/>
    <w:rsid w:val="7DB1CFB3"/>
    <w:rsid w:val="7DC8AA31"/>
    <w:rsid w:val="7DC8B369"/>
    <w:rsid w:val="7DCADFCB"/>
    <w:rsid w:val="7DD9587A"/>
    <w:rsid w:val="7DD9CC16"/>
    <w:rsid w:val="7E0D0ECD"/>
    <w:rsid w:val="7E49C351"/>
    <w:rsid w:val="7E58BBF3"/>
    <w:rsid w:val="7E6AB9D4"/>
    <w:rsid w:val="7E7E9302"/>
    <w:rsid w:val="7E83552D"/>
    <w:rsid w:val="7E8EC07A"/>
    <w:rsid w:val="7EA1FCBD"/>
    <w:rsid w:val="7EE8F71A"/>
    <w:rsid w:val="7EEE7B75"/>
    <w:rsid w:val="7F02F7A1"/>
    <w:rsid w:val="7F05E236"/>
    <w:rsid w:val="7F6BA220"/>
    <w:rsid w:val="7FA986A0"/>
    <w:rsid w:val="7FD071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5BB89"/>
  <w15:docId w15:val="{2D02CD96-B37A-49F7-83F0-F41D3EDF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lang w:eastAsia="zh-TW"/>
    </w:rPr>
  </w:style>
  <w:style w:type="paragraph" w:styleId="1">
    <w:name w:val="heading 1"/>
    <w:aliases w:val="CHEAD1,CHEAD11,CHEAD12,CHEAD111,CHEAD13,CHEAD14,CHEAD112"/>
    <w:basedOn w:val="a"/>
    <w:next w:val="a"/>
    <w:link w:val="10"/>
    <w:qFormat/>
    <w:rsid w:val="00D62EC0"/>
    <w:pPr>
      <w:keepNext/>
      <w:spacing w:before="180" w:after="180" w:line="720" w:lineRule="auto"/>
      <w:jc w:val="both"/>
      <w:outlineLvl w:val="0"/>
    </w:pPr>
    <w:rPr>
      <w:rFonts w:ascii="Times New Roman" w:eastAsia="標楷體" w:hAnsi="Times New Roman"/>
      <w:b/>
      <w:bCs/>
      <w:kern w:val="52"/>
      <w:sz w:val="52"/>
      <w:szCs w:val="52"/>
    </w:rPr>
  </w:style>
  <w:style w:type="paragraph" w:styleId="2">
    <w:name w:val="heading 2"/>
    <w:aliases w:val="CHEAD2,CHEAD21,CHEAD22,CHEAD23"/>
    <w:basedOn w:val="a"/>
    <w:next w:val="a"/>
    <w:link w:val="20"/>
    <w:qFormat/>
    <w:rsid w:val="00D62EC0"/>
    <w:pPr>
      <w:keepNext/>
      <w:spacing w:after="0" w:line="720" w:lineRule="auto"/>
      <w:jc w:val="both"/>
      <w:outlineLvl w:val="1"/>
    </w:pPr>
    <w:rPr>
      <w:rFonts w:ascii="Times New Roman" w:eastAsia="標楷體" w:hAnsi="Times New Roman"/>
      <w:b/>
      <w:bCs/>
      <w:sz w:val="48"/>
      <w:szCs w:val="48"/>
    </w:rPr>
  </w:style>
  <w:style w:type="paragraph" w:styleId="3">
    <w:name w:val="heading 3"/>
    <w:basedOn w:val="a"/>
    <w:next w:val="a"/>
    <w:link w:val="30"/>
    <w:qFormat/>
    <w:rsid w:val="00D62EC0"/>
    <w:pPr>
      <w:keepNext/>
      <w:spacing w:after="0" w:line="720" w:lineRule="auto"/>
      <w:jc w:val="both"/>
      <w:outlineLvl w:val="2"/>
    </w:pPr>
    <w:rPr>
      <w:rFonts w:ascii="Times New Roman" w:eastAsia="標楷體" w:hAnsi="Times New Roman"/>
      <w:b/>
      <w:bCs/>
      <w:sz w:val="36"/>
      <w:szCs w:val="36"/>
    </w:rPr>
  </w:style>
  <w:style w:type="paragraph" w:styleId="4">
    <w:name w:val="heading 4"/>
    <w:basedOn w:val="a"/>
    <w:next w:val="a"/>
    <w:link w:val="40"/>
    <w:qFormat/>
    <w:rsid w:val="00D62EC0"/>
    <w:pPr>
      <w:keepNext/>
      <w:widowControl/>
      <w:tabs>
        <w:tab w:val="left" w:pos="57"/>
        <w:tab w:val="decimal" w:pos="737"/>
        <w:tab w:val="right" w:pos="913"/>
        <w:tab w:val="right" w:pos="1026"/>
      </w:tabs>
      <w:overflowPunct w:val="0"/>
      <w:autoSpaceDE w:val="0"/>
      <w:autoSpaceDN w:val="0"/>
      <w:adjustRightInd w:val="0"/>
      <w:spacing w:after="0"/>
      <w:jc w:val="both"/>
      <w:textAlignment w:val="baseline"/>
      <w:outlineLvl w:val="3"/>
    </w:pPr>
    <w:rPr>
      <w:rFonts w:ascii="Times New Roman" w:eastAsia="細明體" w:hAnsi="Times New Roman"/>
      <w:kern w:val="0"/>
      <w:sz w:val="20"/>
      <w:szCs w:val="20"/>
      <w:u w:val="single"/>
      <w:lang w:val="en-GB"/>
    </w:rPr>
  </w:style>
  <w:style w:type="paragraph" w:styleId="5">
    <w:name w:val="heading 5"/>
    <w:basedOn w:val="a"/>
    <w:next w:val="a"/>
    <w:link w:val="50"/>
    <w:qFormat/>
    <w:rsid w:val="00D62EC0"/>
    <w:pPr>
      <w:widowControl/>
      <w:kinsoku w:val="0"/>
      <w:overflowPunct w:val="0"/>
      <w:autoSpaceDE w:val="0"/>
      <w:autoSpaceDN w:val="0"/>
      <w:adjustRightInd w:val="0"/>
      <w:snapToGrid w:val="0"/>
      <w:spacing w:after="60"/>
      <w:outlineLvl w:val="4"/>
    </w:pPr>
    <w:rPr>
      <w:rFonts w:ascii="Book Antiqua" w:eastAsia="標楷體" w:hAnsi="Book Antiqua"/>
      <w:bCs/>
      <w:iCs/>
      <w:kern w:val="0"/>
      <w:szCs w:val="26"/>
      <w:u w:val="single"/>
      <w:lang w:val="en-AU" w:eastAsia="en-US"/>
    </w:rPr>
  </w:style>
  <w:style w:type="paragraph" w:styleId="6">
    <w:name w:val="heading 6"/>
    <w:basedOn w:val="a"/>
    <w:next w:val="a"/>
    <w:link w:val="60"/>
    <w:qFormat/>
    <w:rsid w:val="00D62EC0"/>
    <w:pPr>
      <w:widowControl/>
      <w:kinsoku w:val="0"/>
      <w:overflowPunct w:val="0"/>
      <w:autoSpaceDE w:val="0"/>
      <w:autoSpaceDN w:val="0"/>
      <w:adjustRightInd w:val="0"/>
      <w:snapToGrid w:val="0"/>
      <w:spacing w:before="120" w:after="60"/>
      <w:outlineLvl w:val="5"/>
    </w:pPr>
    <w:rPr>
      <w:rFonts w:ascii="Univers (W1)" w:eastAsia="標楷體" w:hAnsi="Univers (W1)"/>
      <w:i/>
      <w:kern w:val="0"/>
      <w:szCs w:val="20"/>
      <w:lang w:val="en-AU" w:eastAsia="en-US"/>
    </w:rPr>
  </w:style>
  <w:style w:type="paragraph" w:styleId="7">
    <w:name w:val="heading 7"/>
    <w:basedOn w:val="a"/>
    <w:next w:val="a"/>
    <w:link w:val="70"/>
    <w:unhideWhenUsed/>
    <w:qFormat/>
    <w:rsid w:val="00D62EC0"/>
    <w:pPr>
      <w:keepNext/>
      <w:kinsoku w:val="0"/>
      <w:overflowPunct w:val="0"/>
      <w:autoSpaceDE w:val="0"/>
      <w:autoSpaceDN w:val="0"/>
      <w:adjustRightInd w:val="0"/>
      <w:snapToGrid w:val="0"/>
      <w:spacing w:after="0"/>
      <w:ind w:left="221" w:hanging="221"/>
      <w:jc w:val="both"/>
      <w:outlineLvl w:val="6"/>
    </w:pPr>
    <w:rPr>
      <w:rFonts w:ascii="Times New Roman" w:eastAsia="標楷體" w:hAnsi="Times New Roman"/>
      <w:kern w:val="0"/>
      <w:sz w:val="22"/>
      <w:u w:val="single"/>
    </w:rPr>
  </w:style>
  <w:style w:type="paragraph" w:styleId="8">
    <w:name w:val="heading 8"/>
    <w:basedOn w:val="a"/>
    <w:next w:val="a"/>
    <w:link w:val="80"/>
    <w:unhideWhenUsed/>
    <w:qFormat/>
    <w:rsid w:val="00D62EC0"/>
    <w:pPr>
      <w:keepNext/>
      <w:kinsoku w:val="0"/>
      <w:overflowPunct w:val="0"/>
      <w:autoSpaceDE w:val="0"/>
      <w:autoSpaceDN w:val="0"/>
      <w:adjustRightInd w:val="0"/>
      <w:snapToGrid w:val="0"/>
      <w:spacing w:after="0"/>
      <w:ind w:left="220" w:hanging="220"/>
      <w:jc w:val="center"/>
      <w:outlineLvl w:val="7"/>
    </w:pPr>
    <w:rPr>
      <w:rFonts w:ascii="Times New Roman" w:eastAsia="標楷體" w:hAnsi="Times New Roman"/>
      <w:b/>
      <w:kern w:val="0"/>
      <w:sz w:val="12"/>
      <w:szCs w:val="12"/>
      <w:lang w:val="en-GB"/>
    </w:rPr>
  </w:style>
  <w:style w:type="paragraph" w:styleId="9">
    <w:name w:val="heading 9"/>
    <w:basedOn w:val="a"/>
    <w:next w:val="a"/>
    <w:link w:val="90"/>
    <w:uiPriority w:val="99"/>
    <w:qFormat/>
    <w:rsid w:val="00D62EC0"/>
    <w:pPr>
      <w:widowControl/>
      <w:numPr>
        <w:numId w:val="7"/>
      </w:numPr>
      <w:tabs>
        <w:tab w:val="clear" w:pos="1440"/>
        <w:tab w:val="num" w:pos="1004"/>
      </w:tabs>
      <w:kinsoku w:val="0"/>
      <w:overflowPunct w:val="0"/>
      <w:autoSpaceDE w:val="0"/>
      <w:autoSpaceDN w:val="0"/>
      <w:adjustRightInd w:val="0"/>
      <w:snapToGrid w:val="0"/>
      <w:spacing w:after="0"/>
      <w:ind w:left="1004"/>
      <w:outlineLvl w:val="8"/>
    </w:pPr>
    <w:rPr>
      <w:rFonts w:ascii="Univers (W1)" w:eastAsia="標楷體" w:hAnsi="Univers (W1)"/>
      <w:i/>
      <w:vanish/>
      <w:kern w:val="0"/>
      <w:sz w:val="10"/>
      <w:szCs w:val="24"/>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Cambria" w:hAnsi="Cambria"/>
      <w:sz w:val="18"/>
      <w:szCs w:val="18"/>
    </w:rPr>
  </w:style>
  <w:style w:type="paragraph" w:styleId="a5">
    <w:name w:val="Body Text"/>
    <w:basedOn w:val="a"/>
    <w:link w:val="a6"/>
    <w:qFormat/>
    <w:pPr>
      <w:ind w:left="100"/>
    </w:pPr>
    <w:rPr>
      <w:rFonts w:ascii="Arial" w:eastAsia="Arial" w:hAnsi="Arial"/>
      <w:kern w:val="0"/>
      <w:szCs w:val="24"/>
      <w:lang w:eastAsia="en-US"/>
    </w:rPr>
  </w:style>
  <w:style w:type="paragraph" w:styleId="a7">
    <w:name w:val="annotation text"/>
    <w:basedOn w:val="a"/>
    <w:link w:val="a8"/>
    <w:uiPriority w:val="99"/>
    <w:unhideWhenUsed/>
  </w:style>
  <w:style w:type="paragraph" w:styleId="a9">
    <w:name w:val="annotation subject"/>
    <w:basedOn w:val="a7"/>
    <w:next w:val="a7"/>
    <w:link w:val="aa"/>
    <w:uiPriority w:val="99"/>
    <w:unhideWhenUsed/>
    <w:rPr>
      <w:b/>
      <w:bCs/>
    </w:rPr>
  </w:style>
  <w:style w:type="paragraph" w:styleId="ab">
    <w:name w:val="footer"/>
    <w:basedOn w:val="a"/>
    <w:link w:val="ac"/>
    <w:uiPriority w:val="99"/>
    <w:unhideWhenUsed/>
    <w:pPr>
      <w:tabs>
        <w:tab w:val="center" w:pos="4153"/>
        <w:tab w:val="right" w:pos="8306"/>
      </w:tabs>
      <w:snapToGrid w:val="0"/>
    </w:pPr>
    <w:rPr>
      <w:sz w:val="20"/>
      <w:szCs w:val="20"/>
    </w:rPr>
  </w:style>
  <w:style w:type="paragraph" w:styleId="ad">
    <w:name w:val="header"/>
    <w:basedOn w:val="a"/>
    <w:link w:val="ae"/>
    <w:uiPriority w:val="99"/>
    <w:unhideWhenUsed/>
    <w:pPr>
      <w:tabs>
        <w:tab w:val="center" w:pos="4153"/>
        <w:tab w:val="right" w:pos="8306"/>
      </w:tabs>
      <w:snapToGrid w:val="0"/>
    </w:pPr>
    <w:rPr>
      <w:sz w:val="20"/>
      <w:szCs w:val="20"/>
    </w:rPr>
  </w:style>
  <w:style w:type="paragraph" w:styleId="Web">
    <w:name w:val="Normal (Web)"/>
    <w:basedOn w:val="a"/>
    <w:uiPriority w:val="99"/>
    <w:unhideWhenUsed/>
    <w:qFormat/>
    <w:pPr>
      <w:widowControl/>
      <w:spacing w:before="100" w:beforeAutospacing="1" w:after="100" w:afterAutospacing="1"/>
    </w:pPr>
    <w:rPr>
      <w:rFonts w:ascii="新細明體" w:hAnsi="新細明體" w:cs="新細明體"/>
      <w:kern w:val="0"/>
      <w:szCs w:val="24"/>
    </w:rPr>
  </w:style>
  <w:style w:type="character" w:styleId="af">
    <w:name w:val="annotation reference"/>
    <w:uiPriority w:val="99"/>
    <w:unhideWhenUsed/>
    <w:rPr>
      <w:sz w:val="18"/>
      <w:szCs w:val="18"/>
    </w:rPr>
  </w:style>
  <w:style w:type="character" w:styleId="af0">
    <w:name w:val="Hyperlink"/>
    <w:uiPriority w:val="99"/>
    <w:unhideWhenUsed/>
    <w:rPr>
      <w:color w:val="0000FF"/>
      <w:u w:val="single"/>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頁首 字元"/>
    <w:link w:val="ad"/>
    <w:uiPriority w:val="99"/>
    <w:rPr>
      <w:sz w:val="20"/>
      <w:szCs w:val="20"/>
    </w:rPr>
  </w:style>
  <w:style w:type="character" w:customStyle="1" w:styleId="ac">
    <w:name w:val="頁尾 字元"/>
    <w:link w:val="ab"/>
    <w:uiPriority w:val="99"/>
    <w:rPr>
      <w:sz w:val="20"/>
      <w:szCs w:val="20"/>
    </w:rPr>
  </w:style>
  <w:style w:type="table" w:customStyle="1" w:styleId="TableNormal1">
    <w:name w:val="Table Normal1"/>
    <w:uiPriority w:val="2"/>
    <w:semiHidden/>
    <w:unhideWhenUsed/>
    <w:qFormat/>
    <w:pPr>
      <w:widowControl w:val="0"/>
    </w:pPr>
    <w:rPr>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rPr>
      <w:kern w:val="0"/>
      <w:sz w:val="22"/>
      <w:lang w:eastAsia="en-US"/>
    </w:rPr>
  </w:style>
  <w:style w:type="paragraph" w:styleId="af2">
    <w:name w:val="List Paragraph"/>
    <w:basedOn w:val="a"/>
    <w:uiPriority w:val="34"/>
    <w:qFormat/>
    <w:pPr>
      <w:ind w:leftChars="200" w:left="480"/>
    </w:pPr>
  </w:style>
  <w:style w:type="character" w:customStyle="1" w:styleId="a4">
    <w:name w:val="註解方塊文字 字元"/>
    <w:link w:val="a3"/>
    <w:uiPriority w:val="99"/>
    <w:rPr>
      <w:rFonts w:ascii="Cambria" w:eastAsia="新細明體" w:hAnsi="Cambria" w:cs="Times New Roman"/>
      <w:sz w:val="18"/>
      <w:szCs w:val="18"/>
    </w:rPr>
  </w:style>
  <w:style w:type="character" w:customStyle="1" w:styleId="a8">
    <w:name w:val="註解文字 字元"/>
    <w:basedOn w:val="a0"/>
    <w:link w:val="a7"/>
    <w:uiPriority w:val="99"/>
  </w:style>
  <w:style w:type="character" w:customStyle="1" w:styleId="aa">
    <w:name w:val="註解主旨 字元"/>
    <w:link w:val="a9"/>
    <w:uiPriority w:val="99"/>
    <w:rPr>
      <w:b/>
      <w:bCs/>
    </w:rPr>
  </w:style>
  <w:style w:type="character" w:customStyle="1" w:styleId="a6">
    <w:name w:val="本文 字元"/>
    <w:link w:val="a5"/>
    <w:rPr>
      <w:rFonts w:ascii="Arial" w:eastAsia="Arial" w:hAnsi="Arial"/>
      <w:kern w:val="0"/>
      <w:szCs w:val="24"/>
      <w:lang w:eastAsia="en-US"/>
    </w:rPr>
  </w:style>
  <w:style w:type="paragraph" w:customStyle="1" w:styleId="11">
    <w:name w:val="標題 11"/>
    <w:basedOn w:val="a"/>
    <w:uiPriority w:val="1"/>
    <w:qFormat/>
    <w:pPr>
      <w:ind w:left="100"/>
      <w:outlineLvl w:val="1"/>
    </w:pPr>
    <w:rPr>
      <w:rFonts w:ascii="Arial" w:eastAsia="Arial" w:hAnsi="Arial"/>
      <w:b/>
      <w:bCs/>
      <w:kern w:val="0"/>
      <w:szCs w:val="24"/>
      <w:lang w:eastAsia="en-US"/>
    </w:rPr>
  </w:style>
  <w:style w:type="paragraph" w:styleId="af3">
    <w:name w:val="Revision"/>
    <w:hidden/>
    <w:uiPriority w:val="99"/>
    <w:semiHidden/>
    <w:rsid w:val="005818D0"/>
    <w:rPr>
      <w:kern w:val="2"/>
      <w:sz w:val="24"/>
      <w:szCs w:val="22"/>
      <w:lang w:eastAsia="zh-TW"/>
    </w:rPr>
  </w:style>
  <w:style w:type="character" w:customStyle="1" w:styleId="10">
    <w:name w:val="標題 1 字元"/>
    <w:aliases w:val="CHEAD1 字元,CHEAD11 字元,CHEAD12 字元,CHEAD111 字元,CHEAD13 字元,CHEAD14 字元,CHEAD112 字元"/>
    <w:basedOn w:val="a0"/>
    <w:link w:val="1"/>
    <w:rsid w:val="00D62EC0"/>
    <w:rPr>
      <w:rFonts w:ascii="Times New Roman" w:eastAsia="標楷體" w:hAnsi="Times New Roman"/>
      <w:b/>
      <w:bCs/>
      <w:kern w:val="52"/>
      <w:sz w:val="52"/>
      <w:szCs w:val="52"/>
      <w:lang w:eastAsia="zh-TW"/>
    </w:rPr>
  </w:style>
  <w:style w:type="character" w:customStyle="1" w:styleId="20">
    <w:name w:val="標題 2 字元"/>
    <w:aliases w:val="CHEAD2 字元,CHEAD21 字元,CHEAD22 字元,CHEAD23 字元"/>
    <w:basedOn w:val="a0"/>
    <w:link w:val="2"/>
    <w:rsid w:val="00D62EC0"/>
    <w:rPr>
      <w:rFonts w:ascii="Times New Roman" w:eastAsia="標楷體" w:hAnsi="Times New Roman"/>
      <w:b/>
      <w:bCs/>
      <w:kern w:val="2"/>
      <w:sz w:val="48"/>
      <w:szCs w:val="48"/>
      <w:lang w:eastAsia="zh-TW"/>
    </w:rPr>
  </w:style>
  <w:style w:type="character" w:customStyle="1" w:styleId="30">
    <w:name w:val="標題 3 字元"/>
    <w:basedOn w:val="a0"/>
    <w:link w:val="3"/>
    <w:rsid w:val="00D62EC0"/>
    <w:rPr>
      <w:rFonts w:ascii="Times New Roman" w:eastAsia="標楷體" w:hAnsi="Times New Roman"/>
      <w:b/>
      <w:bCs/>
      <w:kern w:val="2"/>
      <w:sz w:val="36"/>
      <w:szCs w:val="36"/>
      <w:lang w:eastAsia="zh-TW"/>
    </w:rPr>
  </w:style>
  <w:style w:type="character" w:customStyle="1" w:styleId="40">
    <w:name w:val="標題 4 字元"/>
    <w:basedOn w:val="a0"/>
    <w:link w:val="4"/>
    <w:rsid w:val="00D62EC0"/>
    <w:rPr>
      <w:rFonts w:ascii="Times New Roman" w:eastAsia="細明體" w:hAnsi="Times New Roman"/>
      <w:u w:val="single"/>
      <w:lang w:val="en-GB" w:eastAsia="zh-TW"/>
    </w:rPr>
  </w:style>
  <w:style w:type="character" w:customStyle="1" w:styleId="50">
    <w:name w:val="標題 5 字元"/>
    <w:basedOn w:val="a0"/>
    <w:link w:val="5"/>
    <w:rsid w:val="00D62EC0"/>
    <w:rPr>
      <w:rFonts w:ascii="Book Antiqua" w:eastAsia="標楷體" w:hAnsi="Book Antiqua"/>
      <w:bCs/>
      <w:iCs/>
      <w:sz w:val="24"/>
      <w:szCs w:val="26"/>
      <w:u w:val="single"/>
      <w:lang w:val="en-AU" w:eastAsia="en-US"/>
    </w:rPr>
  </w:style>
  <w:style w:type="character" w:customStyle="1" w:styleId="60">
    <w:name w:val="標題 6 字元"/>
    <w:basedOn w:val="a0"/>
    <w:link w:val="6"/>
    <w:rsid w:val="00D62EC0"/>
    <w:rPr>
      <w:rFonts w:ascii="Univers (W1)" w:eastAsia="標楷體" w:hAnsi="Univers (W1)"/>
      <w:i/>
      <w:sz w:val="24"/>
      <w:lang w:val="en-AU" w:eastAsia="en-US"/>
    </w:rPr>
  </w:style>
  <w:style w:type="character" w:customStyle="1" w:styleId="70">
    <w:name w:val="標題 7 字元"/>
    <w:basedOn w:val="a0"/>
    <w:link w:val="7"/>
    <w:rsid w:val="00D62EC0"/>
    <w:rPr>
      <w:rFonts w:ascii="Times New Roman" w:eastAsia="標楷體" w:hAnsi="Times New Roman"/>
      <w:sz w:val="22"/>
      <w:szCs w:val="22"/>
      <w:u w:val="single"/>
      <w:lang w:eastAsia="zh-TW"/>
    </w:rPr>
  </w:style>
  <w:style w:type="character" w:customStyle="1" w:styleId="80">
    <w:name w:val="標題 8 字元"/>
    <w:basedOn w:val="a0"/>
    <w:link w:val="8"/>
    <w:rsid w:val="00D62EC0"/>
    <w:rPr>
      <w:rFonts w:ascii="Times New Roman" w:eastAsia="標楷體" w:hAnsi="Times New Roman"/>
      <w:b/>
      <w:sz w:val="12"/>
      <w:szCs w:val="12"/>
      <w:lang w:val="en-GB" w:eastAsia="zh-TW"/>
    </w:rPr>
  </w:style>
  <w:style w:type="character" w:customStyle="1" w:styleId="90">
    <w:name w:val="標題 9 字元"/>
    <w:basedOn w:val="a0"/>
    <w:link w:val="9"/>
    <w:uiPriority w:val="99"/>
    <w:rsid w:val="00D62EC0"/>
    <w:rPr>
      <w:rFonts w:ascii="Univers (W1)" w:eastAsia="標楷體" w:hAnsi="Univers (W1)"/>
      <w:i/>
      <w:vanish/>
      <w:sz w:val="10"/>
      <w:szCs w:val="24"/>
      <w:lang w:val="en-AU" w:eastAsia="en-US"/>
    </w:rPr>
  </w:style>
  <w:style w:type="numbering" w:customStyle="1" w:styleId="12">
    <w:name w:val="無清單1"/>
    <w:next w:val="a2"/>
    <w:uiPriority w:val="99"/>
    <w:semiHidden/>
    <w:unhideWhenUsed/>
    <w:rsid w:val="00D62EC0"/>
  </w:style>
  <w:style w:type="paragraph" w:customStyle="1" w:styleId="af4">
    <w:name w:val="樣式 斜體 底線 置中"/>
    <w:basedOn w:val="a"/>
    <w:rsid w:val="00D62EC0"/>
    <w:pPr>
      <w:spacing w:after="0"/>
      <w:jc w:val="center"/>
    </w:pPr>
    <w:rPr>
      <w:rFonts w:ascii="Times New Roman" w:eastAsia="標楷體" w:hAnsi="Times New Roman"/>
      <w:i/>
      <w:kern w:val="0"/>
      <w:sz w:val="22"/>
      <w:u w:val="single"/>
    </w:rPr>
  </w:style>
  <w:style w:type="character" w:customStyle="1" w:styleId="af5">
    <w:name w:val="樣式 斜體"/>
    <w:rsid w:val="00D62EC0"/>
    <w:rPr>
      <w:rFonts w:ascii="Times New Roman" w:hAnsi="Times New Roman"/>
      <w:i/>
      <w:sz w:val="22"/>
      <w:szCs w:val="22"/>
    </w:rPr>
  </w:style>
  <w:style w:type="character" w:customStyle="1" w:styleId="af6">
    <w:name w:val="樣式 粗體"/>
    <w:rsid w:val="00D62EC0"/>
    <w:rPr>
      <w:rFonts w:ascii="Times New Roman" w:eastAsia="標楷體" w:hAnsi="Times New Roman"/>
      <w:b/>
      <w:sz w:val="22"/>
      <w:szCs w:val="22"/>
    </w:rPr>
  </w:style>
  <w:style w:type="paragraph" w:styleId="af7">
    <w:name w:val="envelope address"/>
    <w:basedOn w:val="a"/>
    <w:rsid w:val="00D62EC0"/>
    <w:pPr>
      <w:framePr w:w="7920" w:h="1980" w:hRule="exact" w:hSpace="180" w:wrap="auto" w:hAnchor="page" w:xAlign="center" w:yAlign="bottom"/>
      <w:snapToGrid w:val="0"/>
      <w:spacing w:after="0"/>
      <w:ind w:left="2880"/>
      <w:jc w:val="both"/>
    </w:pPr>
    <w:rPr>
      <w:rFonts w:ascii="Book Antiqua" w:eastAsia="標楷體" w:hAnsi="Book Antiqua"/>
      <w:kern w:val="0"/>
      <w:sz w:val="22"/>
      <w:szCs w:val="24"/>
    </w:rPr>
  </w:style>
  <w:style w:type="paragraph" w:customStyle="1" w:styleId="af8">
    <w:name w:val="a.內文"/>
    <w:basedOn w:val="a"/>
    <w:link w:val="af9"/>
    <w:uiPriority w:val="99"/>
    <w:qFormat/>
    <w:rsid w:val="00D62EC0"/>
    <w:pPr>
      <w:kinsoku w:val="0"/>
      <w:overflowPunct w:val="0"/>
      <w:autoSpaceDE w:val="0"/>
      <w:autoSpaceDN w:val="0"/>
      <w:adjustRightInd w:val="0"/>
      <w:snapToGrid w:val="0"/>
      <w:spacing w:after="0"/>
      <w:ind w:left="737"/>
      <w:jc w:val="both"/>
    </w:pPr>
    <w:rPr>
      <w:rFonts w:ascii="Times New Roman" w:eastAsia="標楷體" w:hAnsi="Times New Roman"/>
      <w:kern w:val="0"/>
      <w:sz w:val="22"/>
    </w:rPr>
  </w:style>
  <w:style w:type="paragraph" w:customStyle="1" w:styleId="NOTE">
    <w:name w:val="NOTE"/>
    <w:basedOn w:val="a"/>
    <w:link w:val="NOTE0"/>
    <w:rsid w:val="00D62EC0"/>
    <w:pPr>
      <w:kinsoku w:val="0"/>
      <w:overflowPunct w:val="0"/>
      <w:autoSpaceDE w:val="0"/>
      <w:autoSpaceDN w:val="0"/>
      <w:adjustRightInd w:val="0"/>
      <w:snapToGrid w:val="0"/>
      <w:spacing w:after="0"/>
      <w:ind w:left="397"/>
      <w:jc w:val="both"/>
    </w:pPr>
    <w:rPr>
      <w:rFonts w:ascii="Times New Roman" w:eastAsia="標楷體" w:hAnsi="Times New Roman"/>
      <w:kern w:val="0"/>
      <w:sz w:val="22"/>
      <w:szCs w:val="20"/>
    </w:rPr>
  </w:style>
  <w:style w:type="paragraph" w:customStyle="1" w:styleId="afa">
    <w:name w:val="a)"/>
    <w:basedOn w:val="13"/>
    <w:link w:val="afb"/>
    <w:uiPriority w:val="99"/>
    <w:qFormat/>
    <w:rsid w:val="00D62EC0"/>
    <w:pPr>
      <w:ind w:left="1417" w:hanging="340"/>
    </w:pPr>
    <w:rPr>
      <w:rFonts w:ascii="Times New Roman" w:hAnsi="Times New Roman"/>
      <w:lang w:eastAsia="zh-TW"/>
    </w:rPr>
  </w:style>
  <w:style w:type="paragraph" w:customStyle="1" w:styleId="afc">
    <w:name w:val="a."/>
    <w:basedOn w:val="a"/>
    <w:link w:val="afd"/>
    <w:uiPriority w:val="99"/>
    <w:qFormat/>
    <w:rsid w:val="00D62EC0"/>
    <w:pPr>
      <w:kinsoku w:val="0"/>
      <w:overflowPunct w:val="0"/>
      <w:autoSpaceDE w:val="0"/>
      <w:autoSpaceDN w:val="0"/>
      <w:adjustRightInd w:val="0"/>
      <w:snapToGrid w:val="0"/>
      <w:spacing w:after="0"/>
      <w:ind w:left="737" w:hanging="340"/>
      <w:jc w:val="both"/>
    </w:pPr>
    <w:rPr>
      <w:rFonts w:ascii="Times New Roman" w:eastAsia="標楷體" w:hAnsi="Times New Roman"/>
      <w:kern w:val="0"/>
      <w:sz w:val="22"/>
      <w:szCs w:val="20"/>
    </w:rPr>
  </w:style>
  <w:style w:type="paragraph" w:customStyle="1" w:styleId="afe">
    <w:name w:val="a)內文"/>
    <w:basedOn w:val="13"/>
    <w:link w:val="aff"/>
    <w:uiPriority w:val="99"/>
    <w:qFormat/>
    <w:rsid w:val="00D62EC0"/>
    <w:pPr>
      <w:ind w:left="1418"/>
    </w:pPr>
    <w:rPr>
      <w:rFonts w:ascii="Times New Roman" w:hAnsi="Times New Roman"/>
      <w:lang w:eastAsia="zh-TW"/>
    </w:rPr>
  </w:style>
  <w:style w:type="character" w:customStyle="1" w:styleId="14">
    <w:name w:val="1)內文 字元"/>
    <w:link w:val="13"/>
    <w:rsid w:val="00D62EC0"/>
    <w:rPr>
      <w:rFonts w:eastAsia="標楷體"/>
      <w:sz w:val="22"/>
    </w:rPr>
  </w:style>
  <w:style w:type="character" w:customStyle="1" w:styleId="afb">
    <w:name w:val="a) 字元"/>
    <w:link w:val="afa"/>
    <w:uiPriority w:val="99"/>
    <w:rsid w:val="00D62EC0"/>
    <w:rPr>
      <w:rFonts w:ascii="Times New Roman" w:eastAsia="標楷體" w:hAnsi="Times New Roman"/>
      <w:sz w:val="22"/>
      <w:lang w:eastAsia="zh-TW"/>
    </w:rPr>
  </w:style>
  <w:style w:type="paragraph" w:customStyle="1" w:styleId="15">
    <w:name w:val="標題1"/>
    <w:basedOn w:val="a"/>
    <w:link w:val="TITLE"/>
    <w:rsid w:val="00D62EC0"/>
    <w:pPr>
      <w:kinsoku w:val="0"/>
      <w:overflowPunct w:val="0"/>
      <w:autoSpaceDE w:val="0"/>
      <w:autoSpaceDN w:val="0"/>
      <w:adjustRightInd w:val="0"/>
      <w:snapToGrid w:val="0"/>
      <w:spacing w:after="0"/>
      <w:ind w:left="397" w:hanging="397"/>
      <w:jc w:val="both"/>
    </w:pPr>
    <w:rPr>
      <w:rFonts w:ascii="Times New Roman" w:eastAsia="標楷體" w:hAnsi="Times New Roman"/>
      <w:b/>
      <w:kern w:val="0"/>
      <w:sz w:val="22"/>
      <w:szCs w:val="20"/>
    </w:rPr>
  </w:style>
  <w:style w:type="paragraph" w:customStyle="1" w:styleId="TITLE-B">
    <w:name w:val="TITLE-B"/>
    <w:basedOn w:val="a"/>
    <w:link w:val="TITLE-B0"/>
    <w:rsid w:val="00D62EC0"/>
    <w:pPr>
      <w:kinsoku w:val="0"/>
      <w:overflowPunct w:val="0"/>
      <w:autoSpaceDE w:val="0"/>
      <w:autoSpaceDN w:val="0"/>
      <w:adjustRightInd w:val="0"/>
      <w:snapToGrid w:val="0"/>
      <w:spacing w:after="0"/>
      <w:ind w:left="397"/>
      <w:jc w:val="both"/>
    </w:pPr>
    <w:rPr>
      <w:rFonts w:ascii="Times New Roman" w:eastAsia="標楷體" w:hAnsi="Times New Roman"/>
      <w:b/>
      <w:kern w:val="0"/>
      <w:sz w:val="22"/>
    </w:rPr>
  </w:style>
  <w:style w:type="paragraph" w:customStyle="1" w:styleId="16">
    <w:name w:val="1)"/>
    <w:basedOn w:val="a"/>
    <w:rsid w:val="00D62EC0"/>
    <w:pPr>
      <w:kinsoku w:val="0"/>
      <w:overflowPunct w:val="0"/>
      <w:autoSpaceDE w:val="0"/>
      <w:autoSpaceDN w:val="0"/>
      <w:adjustRightInd w:val="0"/>
      <w:snapToGrid w:val="0"/>
      <w:spacing w:after="0"/>
      <w:ind w:left="1077" w:hanging="340"/>
      <w:jc w:val="both"/>
    </w:pPr>
    <w:rPr>
      <w:rFonts w:ascii="Times New Roman" w:eastAsia="標楷體" w:hAnsi="Times New Roman"/>
      <w:kern w:val="0"/>
      <w:sz w:val="22"/>
    </w:rPr>
  </w:style>
  <w:style w:type="paragraph" w:customStyle="1" w:styleId="13">
    <w:name w:val="1)內文"/>
    <w:basedOn w:val="a"/>
    <w:link w:val="14"/>
    <w:qFormat/>
    <w:rsid w:val="00D62EC0"/>
    <w:pPr>
      <w:kinsoku w:val="0"/>
      <w:overflowPunct w:val="0"/>
      <w:autoSpaceDE w:val="0"/>
      <w:autoSpaceDN w:val="0"/>
      <w:adjustRightInd w:val="0"/>
      <w:snapToGrid w:val="0"/>
      <w:spacing w:after="0"/>
      <w:ind w:left="1077"/>
      <w:jc w:val="both"/>
    </w:pPr>
    <w:rPr>
      <w:rFonts w:eastAsia="標楷體"/>
      <w:kern w:val="0"/>
      <w:sz w:val="22"/>
      <w:szCs w:val="20"/>
      <w:lang w:eastAsia="zh-CN"/>
    </w:rPr>
  </w:style>
  <w:style w:type="character" w:customStyle="1" w:styleId="aff">
    <w:name w:val="a)內文 字元"/>
    <w:link w:val="afe"/>
    <w:uiPriority w:val="99"/>
    <w:rsid w:val="00D62EC0"/>
    <w:rPr>
      <w:rFonts w:ascii="Times New Roman" w:eastAsia="標楷體" w:hAnsi="Times New Roman"/>
      <w:sz w:val="22"/>
      <w:lang w:eastAsia="zh-TW"/>
    </w:rPr>
  </w:style>
  <w:style w:type="character" w:customStyle="1" w:styleId="NOTE0">
    <w:name w:val="NOTE 字元"/>
    <w:link w:val="NOTE"/>
    <w:rsid w:val="00D62EC0"/>
    <w:rPr>
      <w:rFonts w:ascii="Times New Roman" w:eastAsia="標楷體" w:hAnsi="Times New Roman"/>
      <w:sz w:val="22"/>
      <w:lang w:eastAsia="zh-TW"/>
    </w:rPr>
  </w:style>
  <w:style w:type="character" w:customStyle="1" w:styleId="TITLE">
    <w:name w:val="TITLE 字元"/>
    <w:link w:val="15"/>
    <w:rsid w:val="00D62EC0"/>
    <w:rPr>
      <w:rFonts w:ascii="Times New Roman" w:eastAsia="標楷體" w:hAnsi="Times New Roman"/>
      <w:b/>
      <w:sz w:val="22"/>
      <w:lang w:eastAsia="zh-TW"/>
    </w:rPr>
  </w:style>
  <w:style w:type="paragraph" w:styleId="aff0">
    <w:name w:val="Date"/>
    <w:basedOn w:val="a"/>
    <w:next w:val="a"/>
    <w:link w:val="aff1"/>
    <w:uiPriority w:val="99"/>
    <w:rsid w:val="00D62EC0"/>
    <w:pPr>
      <w:spacing w:after="0"/>
      <w:jc w:val="right"/>
    </w:pPr>
    <w:rPr>
      <w:rFonts w:ascii="Times New Roman" w:eastAsia="標楷體" w:hAnsi="Times New Roman"/>
      <w:kern w:val="0"/>
      <w:sz w:val="22"/>
    </w:rPr>
  </w:style>
  <w:style w:type="character" w:customStyle="1" w:styleId="aff1">
    <w:name w:val="日期 字元"/>
    <w:basedOn w:val="a0"/>
    <w:link w:val="aff0"/>
    <w:uiPriority w:val="99"/>
    <w:rsid w:val="00D62EC0"/>
    <w:rPr>
      <w:rFonts w:ascii="Times New Roman" w:eastAsia="標楷體" w:hAnsi="Times New Roman"/>
      <w:sz w:val="22"/>
      <w:szCs w:val="22"/>
      <w:lang w:eastAsia="zh-TW"/>
    </w:rPr>
  </w:style>
  <w:style w:type="character" w:customStyle="1" w:styleId="afd">
    <w:name w:val="a. 字元"/>
    <w:link w:val="afc"/>
    <w:uiPriority w:val="99"/>
    <w:rsid w:val="00D62EC0"/>
    <w:rPr>
      <w:rFonts w:ascii="Times New Roman" w:eastAsia="標楷體" w:hAnsi="Times New Roman"/>
      <w:sz w:val="22"/>
      <w:lang w:eastAsia="zh-TW"/>
    </w:rPr>
  </w:style>
  <w:style w:type="paragraph" w:customStyle="1" w:styleId="i">
    <w:name w:val="i)"/>
    <w:basedOn w:val="a"/>
    <w:qFormat/>
    <w:rsid w:val="00D62EC0"/>
    <w:pPr>
      <w:widowControl/>
      <w:spacing w:after="0"/>
      <w:ind w:left="2098" w:hanging="340"/>
      <w:jc w:val="both"/>
    </w:pPr>
    <w:rPr>
      <w:rFonts w:ascii="Times New Roman" w:eastAsia="標楷體" w:hAnsi="Times New Roman"/>
      <w:kern w:val="0"/>
      <w:sz w:val="22"/>
      <w:szCs w:val="24"/>
    </w:rPr>
  </w:style>
  <w:style w:type="paragraph" w:customStyle="1" w:styleId="LINE">
    <w:name w:val="LINE"/>
    <w:basedOn w:val="a"/>
    <w:rsid w:val="00D62EC0"/>
    <w:pPr>
      <w:pBdr>
        <w:bottom w:val="single" w:sz="12" w:space="1" w:color="auto"/>
      </w:pBdr>
      <w:kinsoku w:val="0"/>
      <w:overflowPunct w:val="0"/>
      <w:autoSpaceDE w:val="0"/>
      <w:autoSpaceDN w:val="0"/>
      <w:adjustRightInd w:val="0"/>
      <w:snapToGrid w:val="0"/>
      <w:spacing w:after="0"/>
      <w:jc w:val="both"/>
    </w:pPr>
    <w:rPr>
      <w:rFonts w:ascii="Times New Roman" w:eastAsia="標楷體" w:hAnsi="Times New Roman"/>
      <w:b/>
      <w:kern w:val="0"/>
      <w:sz w:val="22"/>
    </w:rPr>
  </w:style>
  <w:style w:type="paragraph" w:customStyle="1" w:styleId="21">
    <w:name w:val="標題2"/>
    <w:basedOn w:val="a"/>
    <w:rsid w:val="00D62EC0"/>
    <w:pPr>
      <w:kinsoku w:val="0"/>
      <w:overflowPunct w:val="0"/>
      <w:autoSpaceDE w:val="0"/>
      <w:autoSpaceDN w:val="0"/>
      <w:adjustRightInd w:val="0"/>
      <w:snapToGrid w:val="0"/>
      <w:spacing w:after="0"/>
      <w:ind w:left="397" w:hanging="397"/>
    </w:pPr>
    <w:rPr>
      <w:rFonts w:ascii="Times New Roman" w:eastAsia="標楷體" w:hAnsi="Times New Roman"/>
      <w:b/>
      <w:kern w:val="0"/>
      <w:sz w:val="22"/>
    </w:rPr>
  </w:style>
  <w:style w:type="character" w:styleId="aff2">
    <w:name w:val="page number"/>
    <w:rsid w:val="00D62EC0"/>
  </w:style>
  <w:style w:type="paragraph" w:customStyle="1" w:styleId="i0">
    <w:name w:val="i.內文"/>
    <w:basedOn w:val="a"/>
    <w:link w:val="i1"/>
    <w:qFormat/>
    <w:rsid w:val="00D62EC0"/>
    <w:pPr>
      <w:widowControl/>
      <w:kinsoku w:val="0"/>
      <w:overflowPunct w:val="0"/>
      <w:autoSpaceDE w:val="0"/>
      <w:autoSpaceDN w:val="0"/>
      <w:adjustRightInd w:val="0"/>
      <w:snapToGrid w:val="0"/>
      <w:spacing w:after="0"/>
      <w:ind w:left="1758"/>
      <w:jc w:val="both"/>
    </w:pPr>
    <w:rPr>
      <w:rFonts w:ascii="Times New Roman" w:eastAsia="標楷體" w:hAnsi="Times New Roman"/>
      <w:kern w:val="0"/>
      <w:sz w:val="22"/>
      <w:szCs w:val="24"/>
    </w:rPr>
  </w:style>
  <w:style w:type="character" w:customStyle="1" w:styleId="i1">
    <w:name w:val="i.內文 字元"/>
    <w:link w:val="i0"/>
    <w:rsid w:val="00D62EC0"/>
    <w:rPr>
      <w:rFonts w:ascii="Times New Roman" w:eastAsia="標楷體" w:hAnsi="Times New Roman"/>
      <w:sz w:val="22"/>
      <w:szCs w:val="24"/>
      <w:lang w:eastAsia="zh-TW"/>
    </w:rPr>
  </w:style>
  <w:style w:type="paragraph" w:customStyle="1" w:styleId="i2">
    <w:name w:val="i."/>
    <w:basedOn w:val="a"/>
    <w:qFormat/>
    <w:rsid w:val="00D62EC0"/>
    <w:pPr>
      <w:widowControl/>
      <w:spacing w:after="0"/>
      <w:ind w:left="1758" w:hanging="340"/>
      <w:jc w:val="both"/>
    </w:pPr>
    <w:rPr>
      <w:rFonts w:ascii="Times New Roman" w:eastAsia="標楷體" w:hAnsi="Times New Roman"/>
      <w:kern w:val="0"/>
      <w:sz w:val="22"/>
      <w:szCs w:val="24"/>
    </w:rPr>
  </w:style>
  <w:style w:type="paragraph" w:customStyle="1" w:styleId="i3">
    <w:name w:val="i)內文"/>
    <w:basedOn w:val="i2"/>
    <w:qFormat/>
    <w:rsid w:val="00D62EC0"/>
    <w:pPr>
      <w:ind w:left="2098"/>
    </w:pPr>
  </w:style>
  <w:style w:type="paragraph" w:styleId="aff3">
    <w:name w:val="Body Text Indent"/>
    <w:basedOn w:val="a"/>
    <w:link w:val="aff4"/>
    <w:uiPriority w:val="99"/>
    <w:rsid w:val="00D62EC0"/>
    <w:pPr>
      <w:widowControl/>
      <w:kinsoku w:val="0"/>
      <w:overflowPunct w:val="0"/>
      <w:autoSpaceDE w:val="0"/>
      <w:autoSpaceDN w:val="0"/>
      <w:adjustRightInd w:val="0"/>
      <w:snapToGrid w:val="0"/>
      <w:spacing w:after="0"/>
      <w:ind w:left="1701"/>
      <w:jc w:val="both"/>
    </w:pPr>
    <w:rPr>
      <w:rFonts w:ascii="Times New Roman" w:eastAsia="標楷體" w:hAnsi="Times New Roman"/>
      <w:kern w:val="0"/>
      <w:sz w:val="22"/>
    </w:rPr>
  </w:style>
  <w:style w:type="character" w:customStyle="1" w:styleId="aff4">
    <w:name w:val="本文縮排 字元"/>
    <w:basedOn w:val="a0"/>
    <w:link w:val="aff3"/>
    <w:uiPriority w:val="99"/>
    <w:rsid w:val="00D62EC0"/>
    <w:rPr>
      <w:rFonts w:ascii="Times New Roman" w:eastAsia="標楷體" w:hAnsi="Times New Roman"/>
      <w:sz w:val="22"/>
      <w:szCs w:val="22"/>
      <w:lang w:eastAsia="zh-TW"/>
    </w:rPr>
  </w:style>
  <w:style w:type="paragraph" w:styleId="22">
    <w:name w:val="Body Text 2"/>
    <w:basedOn w:val="a"/>
    <w:link w:val="23"/>
    <w:rsid w:val="00D62EC0"/>
    <w:pPr>
      <w:widowControl/>
      <w:tabs>
        <w:tab w:val="left" w:pos="57"/>
        <w:tab w:val="left" w:pos="113"/>
        <w:tab w:val="right" w:pos="1077"/>
        <w:tab w:val="right" w:pos="1134"/>
      </w:tabs>
      <w:kinsoku w:val="0"/>
      <w:overflowPunct w:val="0"/>
      <w:autoSpaceDE w:val="0"/>
      <w:autoSpaceDN w:val="0"/>
      <w:adjustRightInd w:val="0"/>
      <w:snapToGrid w:val="0"/>
      <w:spacing w:after="0"/>
      <w:jc w:val="center"/>
    </w:pPr>
    <w:rPr>
      <w:rFonts w:ascii="Times New Roman" w:eastAsia="標楷體" w:hAnsi="Times New Roman"/>
      <w:b/>
      <w:kern w:val="0"/>
      <w:sz w:val="20"/>
      <w:szCs w:val="20"/>
    </w:rPr>
  </w:style>
  <w:style w:type="character" w:customStyle="1" w:styleId="23">
    <w:name w:val="本文 2 字元"/>
    <w:basedOn w:val="a0"/>
    <w:link w:val="22"/>
    <w:rsid w:val="00D62EC0"/>
    <w:rPr>
      <w:rFonts w:ascii="Times New Roman" w:eastAsia="標楷體" w:hAnsi="Times New Roman"/>
      <w:b/>
      <w:lang w:eastAsia="zh-TW"/>
    </w:rPr>
  </w:style>
  <w:style w:type="paragraph" w:styleId="aff5">
    <w:name w:val="TOC Heading"/>
    <w:basedOn w:val="1"/>
    <w:next w:val="a"/>
    <w:uiPriority w:val="39"/>
    <w:unhideWhenUsed/>
    <w:qFormat/>
    <w:rsid w:val="00D62EC0"/>
    <w:pPr>
      <w:keepLines/>
      <w:widowControl/>
      <w:spacing w:before="480" w:after="0" w:line="276" w:lineRule="auto"/>
      <w:jc w:val="left"/>
      <w:outlineLvl w:val="9"/>
    </w:pPr>
    <w:rPr>
      <w:rFonts w:ascii="Cambria" w:eastAsia="新細明體" w:hAnsi="Cambria"/>
      <w:color w:val="365F91"/>
      <w:kern w:val="0"/>
      <w:sz w:val="28"/>
      <w:szCs w:val="28"/>
    </w:rPr>
  </w:style>
  <w:style w:type="paragraph" w:styleId="24">
    <w:name w:val="toc 2"/>
    <w:basedOn w:val="a"/>
    <w:next w:val="a"/>
    <w:autoRedefine/>
    <w:uiPriority w:val="39"/>
    <w:unhideWhenUsed/>
    <w:qFormat/>
    <w:rsid w:val="00D62EC0"/>
    <w:pPr>
      <w:widowControl/>
      <w:spacing w:after="100" w:line="276" w:lineRule="auto"/>
      <w:ind w:left="220"/>
    </w:pPr>
    <w:rPr>
      <w:kern w:val="0"/>
      <w:sz w:val="22"/>
    </w:rPr>
  </w:style>
  <w:style w:type="paragraph" w:styleId="17">
    <w:name w:val="toc 1"/>
    <w:basedOn w:val="a"/>
    <w:next w:val="a"/>
    <w:autoRedefine/>
    <w:uiPriority w:val="39"/>
    <w:unhideWhenUsed/>
    <w:qFormat/>
    <w:rsid w:val="00D62EC0"/>
    <w:pPr>
      <w:widowControl/>
      <w:tabs>
        <w:tab w:val="right" w:leader="dot" w:pos="9911"/>
      </w:tabs>
      <w:spacing w:after="100" w:line="276" w:lineRule="auto"/>
    </w:pPr>
    <w:rPr>
      <w:rFonts w:ascii="Arial" w:hAnsi="Arial" w:cs="Arial"/>
      <w:b/>
      <w:noProof/>
      <w:kern w:val="0"/>
      <w:sz w:val="22"/>
    </w:rPr>
  </w:style>
  <w:style w:type="paragraph" w:styleId="31">
    <w:name w:val="toc 3"/>
    <w:basedOn w:val="a"/>
    <w:next w:val="a"/>
    <w:autoRedefine/>
    <w:uiPriority w:val="39"/>
    <w:unhideWhenUsed/>
    <w:qFormat/>
    <w:rsid w:val="00D62EC0"/>
    <w:pPr>
      <w:widowControl/>
      <w:spacing w:after="100" w:line="276" w:lineRule="auto"/>
      <w:ind w:left="440"/>
    </w:pPr>
    <w:rPr>
      <w:kern w:val="0"/>
      <w:sz w:val="22"/>
    </w:rPr>
  </w:style>
  <w:style w:type="paragraph" w:styleId="41">
    <w:name w:val="toc 4"/>
    <w:basedOn w:val="a"/>
    <w:next w:val="a"/>
    <w:autoRedefine/>
    <w:uiPriority w:val="39"/>
    <w:unhideWhenUsed/>
    <w:rsid w:val="00D62EC0"/>
    <w:pPr>
      <w:spacing w:after="0"/>
      <w:ind w:leftChars="600" w:left="1440"/>
    </w:pPr>
  </w:style>
  <w:style w:type="paragraph" w:styleId="51">
    <w:name w:val="toc 5"/>
    <w:basedOn w:val="a"/>
    <w:next w:val="a"/>
    <w:autoRedefine/>
    <w:uiPriority w:val="39"/>
    <w:unhideWhenUsed/>
    <w:rsid w:val="00D62EC0"/>
    <w:pPr>
      <w:spacing w:after="0"/>
      <w:ind w:leftChars="800" w:left="1920"/>
    </w:pPr>
  </w:style>
  <w:style w:type="paragraph" w:styleId="61">
    <w:name w:val="toc 6"/>
    <w:basedOn w:val="a"/>
    <w:next w:val="a"/>
    <w:autoRedefine/>
    <w:uiPriority w:val="39"/>
    <w:unhideWhenUsed/>
    <w:rsid w:val="00D62EC0"/>
    <w:pPr>
      <w:spacing w:after="0"/>
      <w:ind w:leftChars="1000" w:left="2400"/>
    </w:pPr>
  </w:style>
  <w:style w:type="paragraph" w:styleId="71">
    <w:name w:val="toc 7"/>
    <w:basedOn w:val="a"/>
    <w:next w:val="a"/>
    <w:autoRedefine/>
    <w:uiPriority w:val="39"/>
    <w:unhideWhenUsed/>
    <w:rsid w:val="00D62EC0"/>
    <w:pPr>
      <w:spacing w:after="0"/>
      <w:ind w:leftChars="1200" w:left="2880"/>
    </w:pPr>
  </w:style>
  <w:style w:type="paragraph" w:styleId="81">
    <w:name w:val="toc 8"/>
    <w:basedOn w:val="a"/>
    <w:next w:val="a"/>
    <w:autoRedefine/>
    <w:uiPriority w:val="39"/>
    <w:unhideWhenUsed/>
    <w:rsid w:val="00D62EC0"/>
    <w:pPr>
      <w:spacing w:after="0"/>
      <w:ind w:leftChars="1400" w:left="3360"/>
    </w:pPr>
  </w:style>
  <w:style w:type="paragraph" w:styleId="91">
    <w:name w:val="toc 9"/>
    <w:basedOn w:val="a"/>
    <w:next w:val="a"/>
    <w:autoRedefine/>
    <w:uiPriority w:val="39"/>
    <w:unhideWhenUsed/>
    <w:rsid w:val="00D62EC0"/>
    <w:pPr>
      <w:spacing w:after="0"/>
      <w:ind w:leftChars="1600" w:left="3840"/>
    </w:pPr>
  </w:style>
  <w:style w:type="paragraph" w:customStyle="1" w:styleId="aff6">
    <w:name w:val="情況"/>
    <w:basedOn w:val="a"/>
    <w:link w:val="Char"/>
    <w:qFormat/>
    <w:rsid w:val="00D62EC0"/>
    <w:pPr>
      <w:widowControl/>
      <w:spacing w:after="0" w:line="360" w:lineRule="auto"/>
      <w:ind w:left="851"/>
      <w:jc w:val="both"/>
    </w:pPr>
    <w:rPr>
      <w:rFonts w:ascii="Book Antiqua" w:eastAsia="華康中黑體(P)" w:hAnsi="Book Antiqua"/>
      <w:b/>
      <w:color w:val="0000FF"/>
      <w:kern w:val="0"/>
      <w:sz w:val="20"/>
      <w:szCs w:val="20"/>
      <w:shd w:val="clear" w:color="auto" w:fill="DAEEF3"/>
    </w:rPr>
  </w:style>
  <w:style w:type="character" w:customStyle="1" w:styleId="Char">
    <w:name w:val="情況 Char"/>
    <w:link w:val="aff6"/>
    <w:rsid w:val="00D62EC0"/>
    <w:rPr>
      <w:rFonts w:ascii="Book Antiqua" w:eastAsia="華康中黑體(P)" w:hAnsi="Book Antiqua"/>
      <w:b/>
      <w:color w:val="0000FF"/>
      <w:lang w:eastAsia="zh-TW"/>
    </w:rPr>
  </w:style>
  <w:style w:type="table" w:customStyle="1" w:styleId="18">
    <w:name w:val="表格格線1"/>
    <w:basedOn w:val="a1"/>
    <w:next w:val="af1"/>
    <w:rsid w:val="00D62EC0"/>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D62EC0"/>
  </w:style>
  <w:style w:type="numbering" w:customStyle="1" w:styleId="111">
    <w:name w:val="無清單111"/>
    <w:next w:val="a2"/>
    <w:uiPriority w:val="99"/>
    <w:semiHidden/>
    <w:unhideWhenUsed/>
    <w:rsid w:val="00D62EC0"/>
  </w:style>
  <w:style w:type="character" w:customStyle="1" w:styleId="ST1">
    <w:name w:val="ST1 字元"/>
    <w:link w:val="ST10"/>
    <w:rsid w:val="00D62EC0"/>
    <w:rPr>
      <w:rFonts w:ascii="Cambria" w:hAnsi="Cambria"/>
      <w:b/>
      <w:bCs/>
      <w:color w:val="0C2577"/>
      <w:spacing w:val="20"/>
      <w:kern w:val="52"/>
      <w:szCs w:val="24"/>
      <w:lang w:val="en-AU"/>
    </w:rPr>
  </w:style>
  <w:style w:type="paragraph" w:customStyle="1" w:styleId="ST10">
    <w:name w:val="ST1"/>
    <w:basedOn w:val="a"/>
    <w:link w:val="ST1"/>
    <w:qFormat/>
    <w:rsid w:val="00D62EC0"/>
    <w:pPr>
      <w:keepNext/>
      <w:widowControl/>
      <w:topLinePunct/>
      <w:spacing w:after="0" w:line="360" w:lineRule="auto"/>
      <w:ind w:left="995" w:hangingChars="355" w:hanging="995"/>
      <w:jc w:val="both"/>
      <w:outlineLvl w:val="0"/>
    </w:pPr>
    <w:rPr>
      <w:rFonts w:ascii="Cambria" w:hAnsi="Cambria"/>
      <w:b/>
      <w:bCs/>
      <w:color w:val="0C2577"/>
      <w:spacing w:val="20"/>
      <w:kern w:val="52"/>
      <w:sz w:val="20"/>
      <w:szCs w:val="24"/>
      <w:lang w:val="en-AU" w:eastAsia="zh-CN"/>
    </w:rPr>
  </w:style>
  <w:style w:type="paragraph" w:styleId="aff7">
    <w:name w:val="endnote text"/>
    <w:basedOn w:val="a"/>
    <w:link w:val="aff8"/>
    <w:uiPriority w:val="99"/>
    <w:rsid w:val="00D62EC0"/>
    <w:pPr>
      <w:snapToGrid w:val="0"/>
      <w:spacing w:after="0"/>
    </w:pPr>
    <w:rPr>
      <w:rFonts w:ascii="Book Antiqua" w:eastAsia="標楷體" w:hAnsi="Book Antiqua"/>
      <w:szCs w:val="20"/>
    </w:rPr>
  </w:style>
  <w:style w:type="character" w:customStyle="1" w:styleId="aff8">
    <w:name w:val="章節附註文字 字元"/>
    <w:basedOn w:val="a0"/>
    <w:link w:val="aff7"/>
    <w:uiPriority w:val="99"/>
    <w:rsid w:val="00D62EC0"/>
    <w:rPr>
      <w:rFonts w:ascii="Book Antiqua" w:eastAsia="標楷體" w:hAnsi="Book Antiqua"/>
      <w:kern w:val="2"/>
      <w:sz w:val="24"/>
      <w:lang w:eastAsia="zh-TW"/>
    </w:rPr>
  </w:style>
  <w:style w:type="character" w:styleId="aff9">
    <w:name w:val="endnote reference"/>
    <w:rsid w:val="00D62EC0"/>
    <w:rPr>
      <w:vertAlign w:val="superscript"/>
    </w:rPr>
  </w:style>
  <w:style w:type="character" w:customStyle="1" w:styleId="hps">
    <w:name w:val="hps"/>
    <w:rsid w:val="00D62EC0"/>
  </w:style>
  <w:style w:type="paragraph" w:customStyle="1" w:styleId="Bodycopyhanging">
    <w:name w:val="Body copy hanging"/>
    <w:basedOn w:val="a"/>
    <w:rsid w:val="00D62EC0"/>
    <w:pPr>
      <w:widowControl/>
      <w:spacing w:before="20" w:after="0" w:line="210" w:lineRule="exact"/>
      <w:ind w:left="510" w:hanging="510"/>
    </w:pPr>
    <w:rPr>
      <w:rFonts w:ascii="Arial" w:hAnsi="Arial" w:cs="Arial"/>
      <w:color w:val="000000"/>
      <w:kern w:val="0"/>
      <w:sz w:val="17"/>
      <w:szCs w:val="17"/>
      <w:lang w:val="en-AU" w:eastAsia="en-US"/>
    </w:rPr>
  </w:style>
  <w:style w:type="paragraph" w:customStyle="1" w:styleId="bodycopyindent">
    <w:name w:val="body copy indent"/>
    <w:basedOn w:val="a"/>
    <w:rsid w:val="00D62EC0"/>
    <w:pPr>
      <w:widowControl/>
      <w:spacing w:before="20" w:after="0" w:line="210" w:lineRule="exact"/>
      <w:ind w:left="510"/>
    </w:pPr>
    <w:rPr>
      <w:rFonts w:ascii="Arial" w:hAnsi="Arial" w:cs="Arial"/>
      <w:color w:val="000000"/>
      <w:kern w:val="0"/>
      <w:sz w:val="17"/>
      <w:szCs w:val="17"/>
      <w:lang w:val="en-AU" w:eastAsia="en-US"/>
    </w:rPr>
  </w:style>
  <w:style w:type="character" w:customStyle="1" w:styleId="shorttext">
    <w:name w:val="short_text"/>
    <w:rsid w:val="00D62EC0"/>
  </w:style>
  <w:style w:type="paragraph" w:customStyle="1" w:styleId="Bodycopy">
    <w:name w:val="Body copy"/>
    <w:rsid w:val="00D62EC0"/>
    <w:pPr>
      <w:spacing w:before="20" w:after="0" w:line="210" w:lineRule="exact"/>
    </w:pPr>
    <w:rPr>
      <w:rFonts w:ascii="Arial" w:hAnsi="Arial" w:cs="Arial"/>
      <w:color w:val="000000"/>
      <w:sz w:val="17"/>
      <w:szCs w:val="17"/>
      <w:lang w:eastAsia="en-US"/>
    </w:rPr>
  </w:style>
  <w:style w:type="character" w:styleId="affa">
    <w:name w:val="Emphasis"/>
    <w:uiPriority w:val="20"/>
    <w:qFormat/>
    <w:rsid w:val="00D62EC0"/>
    <w:rPr>
      <w:b w:val="0"/>
      <w:bCs w:val="0"/>
      <w:i w:val="0"/>
      <w:iCs w:val="0"/>
      <w:color w:val="CC0033"/>
    </w:rPr>
  </w:style>
  <w:style w:type="character" w:customStyle="1" w:styleId="st">
    <w:name w:val="st"/>
    <w:rsid w:val="00D62EC0"/>
  </w:style>
  <w:style w:type="paragraph" w:customStyle="1" w:styleId="Bodycopyheader1">
    <w:name w:val="Body copy header 1"/>
    <w:basedOn w:val="Bodycopy"/>
    <w:rsid w:val="00D62EC0"/>
    <w:rPr>
      <w:b/>
    </w:rPr>
  </w:style>
  <w:style w:type="paragraph" w:customStyle="1" w:styleId="Bodycopybullet">
    <w:name w:val="Body copy bullet"/>
    <w:basedOn w:val="a"/>
    <w:rsid w:val="00D62EC0"/>
    <w:pPr>
      <w:widowControl/>
      <w:tabs>
        <w:tab w:val="num" w:pos="1440"/>
      </w:tabs>
      <w:spacing w:before="20" w:after="0" w:line="210" w:lineRule="exact"/>
      <w:ind w:left="1440" w:hanging="720"/>
    </w:pPr>
    <w:rPr>
      <w:rFonts w:ascii="Arial" w:hAnsi="Arial" w:cs="Arial"/>
      <w:color w:val="000000"/>
      <w:kern w:val="0"/>
      <w:sz w:val="17"/>
      <w:szCs w:val="17"/>
      <w:lang w:val="en-AU" w:eastAsia="en-US"/>
    </w:rPr>
  </w:style>
  <w:style w:type="table" w:customStyle="1" w:styleId="25">
    <w:name w:val="表格格線2"/>
    <w:basedOn w:val="a1"/>
    <w:next w:val="af1"/>
    <w:rsid w:val="00D62EC0"/>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rightindent">
    <w:name w:val="Body copy right indent"/>
    <w:basedOn w:val="Bodycopy"/>
    <w:rsid w:val="00D62EC0"/>
    <w:pPr>
      <w:jc w:val="right"/>
    </w:pPr>
  </w:style>
  <w:style w:type="numbering" w:customStyle="1" w:styleId="26">
    <w:name w:val="無清單2"/>
    <w:next w:val="a2"/>
    <w:uiPriority w:val="99"/>
    <w:semiHidden/>
    <w:unhideWhenUsed/>
    <w:rsid w:val="00D62EC0"/>
  </w:style>
  <w:style w:type="paragraph" w:styleId="27">
    <w:name w:val="Body Text Indent 2"/>
    <w:basedOn w:val="a"/>
    <w:link w:val="28"/>
    <w:uiPriority w:val="99"/>
    <w:rsid w:val="00D62EC0"/>
    <w:pPr>
      <w:adjustRightInd w:val="0"/>
      <w:spacing w:after="0" w:line="360" w:lineRule="auto"/>
      <w:ind w:left="567"/>
      <w:jc w:val="both"/>
      <w:textAlignment w:val="baseline"/>
    </w:pPr>
    <w:rPr>
      <w:rFonts w:ascii="Book Antiqua" w:eastAsia="標楷體" w:hAnsi="Book Antiqua"/>
      <w:spacing w:val="20"/>
      <w:kern w:val="0"/>
      <w:szCs w:val="20"/>
    </w:rPr>
  </w:style>
  <w:style w:type="character" w:customStyle="1" w:styleId="28">
    <w:name w:val="本文縮排 2 字元"/>
    <w:basedOn w:val="a0"/>
    <w:link w:val="27"/>
    <w:uiPriority w:val="99"/>
    <w:rsid w:val="00D62EC0"/>
    <w:rPr>
      <w:rFonts w:ascii="Book Antiqua" w:eastAsia="標楷體" w:hAnsi="Book Antiqua"/>
      <w:spacing w:val="20"/>
      <w:sz w:val="24"/>
      <w:lang w:eastAsia="zh-TW"/>
    </w:rPr>
  </w:style>
  <w:style w:type="paragraph" w:styleId="affb">
    <w:name w:val="Salutation"/>
    <w:basedOn w:val="a"/>
    <w:next w:val="a"/>
    <w:link w:val="affc"/>
    <w:uiPriority w:val="99"/>
    <w:rsid w:val="00D62EC0"/>
    <w:pPr>
      <w:adjustRightInd w:val="0"/>
      <w:spacing w:after="0" w:line="360" w:lineRule="atLeast"/>
      <w:textAlignment w:val="baseline"/>
    </w:pPr>
    <w:rPr>
      <w:rFonts w:ascii="Book Antiqua" w:eastAsia="標楷體" w:hAnsi="Book Antiqua"/>
      <w:spacing w:val="20"/>
      <w:kern w:val="0"/>
      <w:szCs w:val="20"/>
    </w:rPr>
  </w:style>
  <w:style w:type="character" w:customStyle="1" w:styleId="affc">
    <w:name w:val="問候 字元"/>
    <w:basedOn w:val="a0"/>
    <w:link w:val="affb"/>
    <w:uiPriority w:val="99"/>
    <w:rsid w:val="00D62EC0"/>
    <w:rPr>
      <w:rFonts w:ascii="Book Antiqua" w:eastAsia="標楷體" w:hAnsi="Book Antiqua"/>
      <w:spacing w:val="20"/>
      <w:sz w:val="24"/>
      <w:lang w:eastAsia="zh-TW"/>
    </w:rPr>
  </w:style>
  <w:style w:type="paragraph" w:customStyle="1" w:styleId="affd">
    <w:name w:val="表格"/>
    <w:basedOn w:val="a"/>
    <w:link w:val="affe"/>
    <w:rsid w:val="00D62EC0"/>
    <w:pPr>
      <w:adjustRightInd w:val="0"/>
      <w:spacing w:after="0"/>
      <w:jc w:val="both"/>
      <w:textAlignment w:val="baseline"/>
    </w:pPr>
    <w:rPr>
      <w:rFonts w:ascii="Book Antiqua" w:eastAsia="標楷體" w:hAnsi="Book Antiqua"/>
      <w:kern w:val="0"/>
      <w:sz w:val="20"/>
      <w:szCs w:val="20"/>
    </w:rPr>
  </w:style>
  <w:style w:type="character" w:customStyle="1" w:styleId="19">
    <w:name w:val="註解方塊文字 字元1"/>
    <w:rsid w:val="00D62EC0"/>
    <w:rPr>
      <w:rFonts w:ascii="Cambria" w:eastAsia="新細明體" w:hAnsi="Cambria" w:cs="Times New Roman"/>
      <w:kern w:val="2"/>
      <w:sz w:val="18"/>
      <w:szCs w:val="18"/>
    </w:rPr>
  </w:style>
  <w:style w:type="paragraph" w:customStyle="1" w:styleId="Default">
    <w:name w:val="Default"/>
    <w:rsid w:val="00D62EC0"/>
    <w:pPr>
      <w:widowControl w:val="0"/>
      <w:autoSpaceDE w:val="0"/>
      <w:autoSpaceDN w:val="0"/>
      <w:adjustRightInd w:val="0"/>
      <w:spacing w:after="0"/>
    </w:pPr>
    <w:rPr>
      <w:rFonts w:ascii="標楷體" w:eastAsia="細明體" w:hAnsi="標楷體" w:cs="標楷體"/>
      <w:color w:val="000000"/>
      <w:sz w:val="24"/>
      <w:szCs w:val="24"/>
      <w:lang w:eastAsia="zh-TW"/>
    </w:rPr>
  </w:style>
  <w:style w:type="character" w:customStyle="1" w:styleId="gt-baf-back1">
    <w:name w:val="gt-baf-back1"/>
    <w:rsid w:val="00D62EC0"/>
  </w:style>
  <w:style w:type="paragraph" w:customStyle="1" w:styleId="1a">
    <w:name w:val="1."/>
    <w:basedOn w:val="a"/>
    <w:link w:val="1b"/>
    <w:rsid w:val="00D62EC0"/>
    <w:pPr>
      <w:adjustRightInd w:val="0"/>
      <w:snapToGrid w:val="0"/>
      <w:spacing w:after="0" w:line="360" w:lineRule="auto"/>
      <w:ind w:left="2268" w:hanging="567"/>
      <w:jc w:val="both"/>
      <w:textAlignment w:val="baseline"/>
    </w:pPr>
    <w:rPr>
      <w:rFonts w:ascii="Times New Roman" w:eastAsia="標楷體" w:hAnsi="Times New Roman"/>
      <w:spacing w:val="20"/>
      <w:kern w:val="0"/>
      <w:sz w:val="22"/>
      <w:szCs w:val="24"/>
    </w:rPr>
  </w:style>
  <w:style w:type="character" w:customStyle="1" w:styleId="1b">
    <w:name w:val="1. 字元"/>
    <w:link w:val="1a"/>
    <w:rsid w:val="00D62EC0"/>
    <w:rPr>
      <w:rFonts w:ascii="Times New Roman" w:eastAsia="標楷體" w:hAnsi="Times New Roman"/>
      <w:spacing w:val="20"/>
      <w:sz w:val="22"/>
      <w:szCs w:val="24"/>
      <w:lang w:eastAsia="zh-TW"/>
    </w:rPr>
  </w:style>
  <w:style w:type="paragraph" w:customStyle="1" w:styleId="F">
    <w:name w:val="F內文"/>
    <w:basedOn w:val="a"/>
    <w:link w:val="F0"/>
    <w:rsid w:val="00D62EC0"/>
    <w:pPr>
      <w:snapToGrid w:val="0"/>
      <w:spacing w:after="0" w:line="360" w:lineRule="auto"/>
      <w:jc w:val="both"/>
    </w:pPr>
    <w:rPr>
      <w:rFonts w:ascii="Book Antiqua" w:eastAsia="標楷體" w:hAnsi="Book Antiqua"/>
      <w:spacing w:val="20"/>
      <w:kern w:val="0"/>
      <w:sz w:val="20"/>
      <w:szCs w:val="24"/>
    </w:rPr>
  </w:style>
  <w:style w:type="character" w:customStyle="1" w:styleId="F0">
    <w:name w:val="F內文 字元"/>
    <w:link w:val="F"/>
    <w:rsid w:val="00D62EC0"/>
    <w:rPr>
      <w:rFonts w:ascii="Book Antiqua" w:eastAsia="標楷體" w:hAnsi="Book Antiqua"/>
      <w:spacing w:val="20"/>
      <w:szCs w:val="24"/>
      <w:lang w:eastAsia="zh-TW"/>
    </w:rPr>
  </w:style>
  <w:style w:type="paragraph" w:customStyle="1" w:styleId="1c">
    <w:name w:val="1.內文"/>
    <w:basedOn w:val="1a"/>
    <w:link w:val="1d"/>
    <w:rsid w:val="00D62EC0"/>
    <w:pPr>
      <w:widowControl/>
      <w:tabs>
        <w:tab w:val="left" w:pos="1920"/>
      </w:tabs>
      <w:autoSpaceDE w:val="0"/>
      <w:autoSpaceDN w:val="0"/>
      <w:ind w:firstLine="0"/>
      <w:textAlignment w:val="bottom"/>
    </w:pPr>
    <w:rPr>
      <w:rFonts w:ascii="Book Antiqua" w:hAnsi="Book Antiqua"/>
      <w:sz w:val="20"/>
    </w:rPr>
  </w:style>
  <w:style w:type="character" w:customStyle="1" w:styleId="1d">
    <w:name w:val="1.內文 字元"/>
    <w:link w:val="1c"/>
    <w:rsid w:val="00D62EC0"/>
    <w:rPr>
      <w:rFonts w:ascii="Book Antiqua" w:eastAsia="標楷體" w:hAnsi="Book Antiqua"/>
      <w:spacing w:val="20"/>
      <w:szCs w:val="24"/>
      <w:lang w:eastAsia="zh-TW"/>
    </w:rPr>
  </w:style>
  <w:style w:type="character" w:styleId="afff">
    <w:name w:val="footnote reference"/>
    <w:uiPriority w:val="99"/>
    <w:rsid w:val="00D62EC0"/>
    <w:rPr>
      <w:vertAlign w:val="superscript"/>
    </w:rPr>
  </w:style>
  <w:style w:type="paragraph" w:customStyle="1" w:styleId="afff0">
    <w:name w:val="一."/>
    <w:basedOn w:val="a"/>
    <w:link w:val="afff1"/>
    <w:rsid w:val="00D62EC0"/>
    <w:pPr>
      <w:adjustRightInd w:val="0"/>
      <w:snapToGrid w:val="0"/>
      <w:spacing w:after="0" w:line="360" w:lineRule="auto"/>
      <w:ind w:left="851" w:hanging="851"/>
      <w:jc w:val="both"/>
      <w:textAlignment w:val="baseline"/>
    </w:pPr>
    <w:rPr>
      <w:rFonts w:ascii="Book Antiqua" w:eastAsia="標楷體" w:hAnsi="Book Antiqua"/>
      <w:spacing w:val="20"/>
      <w:kern w:val="0"/>
      <w:sz w:val="20"/>
      <w:szCs w:val="24"/>
    </w:rPr>
  </w:style>
  <w:style w:type="character" w:customStyle="1" w:styleId="afff1">
    <w:name w:val="一. 字元"/>
    <w:link w:val="afff0"/>
    <w:rsid w:val="00D62EC0"/>
    <w:rPr>
      <w:rFonts w:ascii="Book Antiqua" w:eastAsia="標楷體" w:hAnsi="Book Antiqua"/>
      <w:spacing w:val="20"/>
      <w:szCs w:val="24"/>
      <w:lang w:eastAsia="zh-TW"/>
    </w:rPr>
  </w:style>
  <w:style w:type="paragraph" w:customStyle="1" w:styleId="afff2">
    <w:name w:val="一.內文"/>
    <w:basedOn w:val="a"/>
    <w:link w:val="afff3"/>
    <w:rsid w:val="00D62EC0"/>
    <w:pPr>
      <w:widowControl/>
      <w:snapToGrid w:val="0"/>
      <w:spacing w:after="0" w:line="360" w:lineRule="auto"/>
      <w:ind w:left="851"/>
      <w:jc w:val="both"/>
    </w:pPr>
    <w:rPr>
      <w:rFonts w:ascii="Book Antiqua" w:eastAsia="標楷體" w:hAnsi="Book Antiqua"/>
      <w:spacing w:val="20"/>
      <w:kern w:val="0"/>
      <w:sz w:val="20"/>
      <w:szCs w:val="24"/>
    </w:rPr>
  </w:style>
  <w:style w:type="character" w:customStyle="1" w:styleId="afff3">
    <w:name w:val="一.內文 字元"/>
    <w:link w:val="afff2"/>
    <w:rsid w:val="00D62EC0"/>
    <w:rPr>
      <w:rFonts w:ascii="Book Antiqua" w:eastAsia="標楷體" w:hAnsi="Book Antiqua"/>
      <w:spacing w:val="20"/>
      <w:szCs w:val="24"/>
      <w:lang w:eastAsia="zh-TW"/>
    </w:rPr>
  </w:style>
  <w:style w:type="paragraph" w:customStyle="1" w:styleId="afff4">
    <w:name w:val="(一)"/>
    <w:basedOn w:val="a"/>
    <w:link w:val="afff5"/>
    <w:rsid w:val="00D62EC0"/>
    <w:pPr>
      <w:adjustRightInd w:val="0"/>
      <w:snapToGrid w:val="0"/>
      <w:spacing w:after="0" w:line="360" w:lineRule="auto"/>
      <w:ind w:left="1702" w:hanging="851"/>
      <w:jc w:val="both"/>
      <w:textAlignment w:val="baseline"/>
    </w:pPr>
    <w:rPr>
      <w:rFonts w:ascii="Book Antiqua" w:eastAsia="標楷體" w:hAnsi="Book Antiqua"/>
      <w:spacing w:val="20"/>
      <w:kern w:val="0"/>
      <w:sz w:val="20"/>
      <w:szCs w:val="24"/>
    </w:rPr>
  </w:style>
  <w:style w:type="character" w:customStyle="1" w:styleId="afff5">
    <w:name w:val="(一) 字元"/>
    <w:link w:val="afff4"/>
    <w:rsid w:val="00D62EC0"/>
    <w:rPr>
      <w:rFonts w:ascii="Book Antiqua" w:eastAsia="標楷體" w:hAnsi="Book Antiqua"/>
      <w:spacing w:val="20"/>
      <w:szCs w:val="24"/>
      <w:lang w:eastAsia="zh-TW"/>
    </w:rPr>
  </w:style>
  <w:style w:type="paragraph" w:customStyle="1" w:styleId="afff6">
    <w:name w:val="(一)內文"/>
    <w:basedOn w:val="afff4"/>
    <w:link w:val="afff7"/>
    <w:rsid w:val="00D62EC0"/>
    <w:pPr>
      <w:ind w:left="1701" w:firstLine="0"/>
    </w:pPr>
  </w:style>
  <w:style w:type="character" w:customStyle="1" w:styleId="afff7">
    <w:name w:val="(一)內文 字元"/>
    <w:link w:val="afff6"/>
    <w:rsid w:val="00D62EC0"/>
    <w:rPr>
      <w:rFonts w:ascii="Book Antiqua" w:eastAsia="標楷體" w:hAnsi="Book Antiqua"/>
      <w:spacing w:val="20"/>
      <w:szCs w:val="24"/>
      <w:lang w:eastAsia="zh-TW"/>
    </w:rPr>
  </w:style>
  <w:style w:type="paragraph" w:customStyle="1" w:styleId="1e">
    <w:name w:val="(1)"/>
    <w:basedOn w:val="a"/>
    <w:link w:val="1f"/>
    <w:rsid w:val="00D62EC0"/>
    <w:pPr>
      <w:adjustRightInd w:val="0"/>
      <w:snapToGrid w:val="0"/>
      <w:spacing w:after="0" w:line="360" w:lineRule="auto"/>
      <w:ind w:left="2835" w:hanging="567"/>
      <w:jc w:val="both"/>
      <w:textAlignment w:val="baseline"/>
    </w:pPr>
    <w:rPr>
      <w:rFonts w:ascii="Book Antiqua" w:eastAsia="標楷體" w:hAnsi="Book Antiqua"/>
      <w:spacing w:val="20"/>
      <w:kern w:val="0"/>
      <w:sz w:val="20"/>
      <w:szCs w:val="24"/>
    </w:rPr>
  </w:style>
  <w:style w:type="character" w:customStyle="1" w:styleId="1f">
    <w:name w:val="(1) 字元"/>
    <w:link w:val="1e"/>
    <w:rsid w:val="00D62EC0"/>
    <w:rPr>
      <w:rFonts w:ascii="Book Antiqua" w:eastAsia="標楷體" w:hAnsi="Book Antiqua"/>
      <w:spacing w:val="20"/>
      <w:szCs w:val="24"/>
      <w:lang w:eastAsia="zh-TW"/>
    </w:rPr>
  </w:style>
  <w:style w:type="paragraph" w:customStyle="1" w:styleId="1f0">
    <w:name w:val="(1)內文"/>
    <w:basedOn w:val="1e"/>
    <w:link w:val="1f1"/>
    <w:rsid w:val="00D62EC0"/>
    <w:pPr>
      <w:adjustRightInd/>
      <w:ind w:firstLine="0"/>
      <w:textAlignment w:val="auto"/>
    </w:pPr>
  </w:style>
  <w:style w:type="character" w:customStyle="1" w:styleId="1f1">
    <w:name w:val="(1)內文 字元"/>
    <w:link w:val="1f0"/>
    <w:rsid w:val="00D62EC0"/>
    <w:rPr>
      <w:rFonts w:ascii="Book Antiqua" w:eastAsia="標楷體" w:hAnsi="Book Antiqua"/>
      <w:spacing w:val="20"/>
      <w:szCs w:val="24"/>
      <w:lang w:eastAsia="zh-TW"/>
    </w:rPr>
  </w:style>
  <w:style w:type="paragraph" w:customStyle="1" w:styleId="afff8">
    <w:name w:val="主旨"/>
    <w:basedOn w:val="F"/>
    <w:uiPriority w:val="99"/>
    <w:semiHidden/>
    <w:rsid w:val="00D62EC0"/>
    <w:pPr>
      <w:ind w:left="1134" w:hanging="1134"/>
    </w:pPr>
  </w:style>
  <w:style w:type="character" w:customStyle="1" w:styleId="affe">
    <w:name w:val="表格 字元"/>
    <w:link w:val="affd"/>
    <w:rsid w:val="00D62EC0"/>
    <w:rPr>
      <w:rFonts w:ascii="Book Antiqua" w:eastAsia="標楷體" w:hAnsi="Book Antiqua"/>
      <w:lang w:eastAsia="zh-TW"/>
    </w:rPr>
  </w:style>
  <w:style w:type="paragraph" w:customStyle="1" w:styleId="afff9">
    <w:name w:val="勤業眾信"/>
    <w:basedOn w:val="F"/>
    <w:uiPriority w:val="99"/>
    <w:semiHidden/>
    <w:rsid w:val="00D62EC0"/>
    <w:pPr>
      <w:ind w:left="3686"/>
    </w:pPr>
    <w:rPr>
      <w:spacing w:val="40"/>
    </w:rPr>
  </w:style>
  <w:style w:type="paragraph" w:customStyle="1" w:styleId="afffa">
    <w:name w:val="公司名稱"/>
    <w:basedOn w:val="afff9"/>
    <w:uiPriority w:val="99"/>
    <w:semiHidden/>
    <w:rsid w:val="00D62EC0"/>
    <w:rPr>
      <w:spacing w:val="20"/>
    </w:rPr>
  </w:style>
  <w:style w:type="paragraph" w:customStyle="1" w:styleId="1f2">
    <w:name w:val="樣式1"/>
    <w:basedOn w:val="a"/>
    <w:link w:val="1f3"/>
    <w:qFormat/>
    <w:rsid w:val="00D62EC0"/>
    <w:pPr>
      <w:adjustRightInd w:val="0"/>
      <w:spacing w:after="0" w:line="360" w:lineRule="atLeast"/>
      <w:textAlignment w:val="baseline"/>
    </w:pPr>
    <w:rPr>
      <w:rFonts w:ascii="Book Antiqua" w:eastAsia="標楷體" w:hAnsi="Book Antiqua"/>
      <w:kern w:val="0"/>
      <w:sz w:val="20"/>
      <w:szCs w:val="24"/>
    </w:rPr>
  </w:style>
  <w:style w:type="paragraph" w:customStyle="1" w:styleId="Afffb">
    <w:name w:val="A."/>
    <w:basedOn w:val="a"/>
    <w:uiPriority w:val="99"/>
    <w:qFormat/>
    <w:rsid w:val="00D62EC0"/>
    <w:pPr>
      <w:snapToGrid w:val="0"/>
      <w:spacing w:after="0" w:line="360" w:lineRule="auto"/>
      <w:ind w:left="3119" w:hanging="284"/>
      <w:jc w:val="both"/>
    </w:pPr>
    <w:rPr>
      <w:rFonts w:ascii="Book Antiqua" w:eastAsia="標楷體" w:hAnsi="Book Antiqua"/>
      <w:spacing w:val="20"/>
      <w:szCs w:val="20"/>
    </w:rPr>
  </w:style>
  <w:style w:type="paragraph" w:customStyle="1" w:styleId="Afffc">
    <w:name w:val="A.內文"/>
    <w:basedOn w:val="Afffb"/>
    <w:next w:val="a"/>
    <w:uiPriority w:val="99"/>
    <w:rsid w:val="00D62EC0"/>
    <w:pPr>
      <w:ind w:firstLine="0"/>
    </w:pPr>
  </w:style>
  <w:style w:type="paragraph" w:styleId="62">
    <w:name w:val="index 6"/>
    <w:basedOn w:val="a"/>
    <w:next w:val="a"/>
    <w:autoRedefine/>
    <w:uiPriority w:val="99"/>
    <w:rsid w:val="00D62EC0"/>
    <w:pPr>
      <w:widowControl/>
      <w:tabs>
        <w:tab w:val="left" w:pos="1134"/>
        <w:tab w:val="num" w:pos="1200"/>
      </w:tabs>
      <w:spacing w:after="0" w:line="280" w:lineRule="atLeast"/>
      <w:ind w:left="1702" w:hanging="284"/>
    </w:pPr>
    <w:rPr>
      <w:rFonts w:ascii="Times New Roman" w:hAnsi="Times New Roman"/>
      <w:noProof/>
      <w:kern w:val="0"/>
      <w:sz w:val="22"/>
      <w:szCs w:val="20"/>
    </w:rPr>
  </w:style>
  <w:style w:type="paragraph" w:customStyle="1" w:styleId="afffd">
    <w:name w:val="樣式 格式 + 華康中楷體 (符號) 新細明體 字元 字元 字元 字元"/>
    <w:basedOn w:val="a"/>
    <w:link w:val="afffe"/>
    <w:semiHidden/>
    <w:rsid w:val="00D62EC0"/>
    <w:pPr>
      <w:adjustRightInd w:val="0"/>
      <w:spacing w:after="0" w:line="360" w:lineRule="auto"/>
      <w:jc w:val="both"/>
      <w:textAlignment w:val="baseline"/>
    </w:pPr>
    <w:rPr>
      <w:rFonts w:ascii="華康中楷體" w:eastAsia="標楷體" w:hAnsi="華康中楷體"/>
      <w:spacing w:val="20"/>
      <w:kern w:val="0"/>
      <w:sz w:val="20"/>
      <w:szCs w:val="20"/>
    </w:rPr>
  </w:style>
  <w:style w:type="character" w:customStyle="1" w:styleId="afffe">
    <w:name w:val="樣式 格式 + 華康中楷體 (符號) 新細明體 字元 字元 字元 字元 字元"/>
    <w:link w:val="afffd"/>
    <w:semiHidden/>
    <w:rsid w:val="00D62EC0"/>
    <w:rPr>
      <w:rFonts w:ascii="華康中楷體" w:eastAsia="標楷體" w:hAnsi="華康中楷體"/>
      <w:spacing w:val="20"/>
      <w:lang w:eastAsia="zh-TW"/>
    </w:rPr>
  </w:style>
  <w:style w:type="paragraph" w:customStyle="1" w:styleId="affff">
    <w:name w:val="格式"/>
    <w:basedOn w:val="a"/>
    <w:link w:val="affff0"/>
    <w:rsid w:val="00D62EC0"/>
    <w:pPr>
      <w:adjustRightInd w:val="0"/>
      <w:spacing w:after="0"/>
      <w:jc w:val="both"/>
      <w:textAlignment w:val="baseline"/>
    </w:pPr>
    <w:rPr>
      <w:rFonts w:ascii="Book Antiqua" w:eastAsia="標楷體" w:hAnsi="Book Antiqua"/>
      <w:kern w:val="0"/>
      <w:sz w:val="20"/>
      <w:szCs w:val="20"/>
    </w:rPr>
  </w:style>
  <w:style w:type="character" w:customStyle="1" w:styleId="affff0">
    <w:name w:val="格式 字元"/>
    <w:link w:val="affff"/>
    <w:rsid w:val="00D62EC0"/>
    <w:rPr>
      <w:rFonts w:ascii="Book Antiqua" w:eastAsia="標楷體" w:hAnsi="Book Antiqua"/>
      <w:lang w:eastAsia="zh-TW"/>
    </w:rPr>
  </w:style>
  <w:style w:type="paragraph" w:customStyle="1" w:styleId="affff1">
    <w:name w:val="格式 字元 字元 字元 字元 字元"/>
    <w:basedOn w:val="a"/>
    <w:link w:val="affff2"/>
    <w:semiHidden/>
    <w:rsid w:val="00D62EC0"/>
    <w:pPr>
      <w:adjustRightInd w:val="0"/>
      <w:spacing w:after="0"/>
      <w:jc w:val="both"/>
      <w:textAlignment w:val="baseline"/>
    </w:pPr>
    <w:rPr>
      <w:rFonts w:ascii="Book Antiqua" w:eastAsia="標楷體" w:hAnsi="Book Antiqua"/>
      <w:spacing w:val="20"/>
      <w:kern w:val="0"/>
      <w:sz w:val="20"/>
      <w:szCs w:val="20"/>
    </w:rPr>
  </w:style>
  <w:style w:type="character" w:customStyle="1" w:styleId="affff2">
    <w:name w:val="格式 字元 字元 字元 字元 字元 字元"/>
    <w:link w:val="affff1"/>
    <w:semiHidden/>
    <w:rsid w:val="00D62EC0"/>
    <w:rPr>
      <w:rFonts w:ascii="Book Antiqua" w:eastAsia="標楷體" w:hAnsi="Book Antiqua"/>
      <w:spacing w:val="20"/>
      <w:lang w:eastAsia="zh-TW"/>
    </w:rPr>
  </w:style>
  <w:style w:type="paragraph" w:customStyle="1" w:styleId="affff3">
    <w:name w:val="格式 字元 字元 字元 字元 字元 字元 字元"/>
    <w:basedOn w:val="a"/>
    <w:link w:val="affff4"/>
    <w:semiHidden/>
    <w:rsid w:val="00D62EC0"/>
    <w:pPr>
      <w:adjustRightInd w:val="0"/>
      <w:spacing w:after="0"/>
      <w:jc w:val="both"/>
      <w:textAlignment w:val="baseline"/>
    </w:pPr>
    <w:rPr>
      <w:rFonts w:ascii="Book Antiqua" w:eastAsia="標楷體" w:hAnsi="Book Antiqua"/>
      <w:spacing w:val="20"/>
      <w:kern w:val="0"/>
      <w:sz w:val="20"/>
      <w:szCs w:val="20"/>
    </w:rPr>
  </w:style>
  <w:style w:type="character" w:customStyle="1" w:styleId="affff4">
    <w:name w:val="格式 字元 字元 字元 字元 字元 字元 字元 字元"/>
    <w:link w:val="affff3"/>
    <w:semiHidden/>
    <w:rsid w:val="00D62EC0"/>
    <w:rPr>
      <w:rFonts w:ascii="Book Antiqua" w:eastAsia="標楷體" w:hAnsi="Book Antiqua"/>
      <w:spacing w:val="20"/>
      <w:lang w:eastAsia="zh-TW"/>
    </w:rPr>
  </w:style>
  <w:style w:type="character" w:customStyle="1" w:styleId="affff5">
    <w:name w:val="一.內文 字元 字元 字元 字元"/>
    <w:link w:val="affff6"/>
    <w:semiHidden/>
    <w:rsid w:val="00D62EC0"/>
    <w:rPr>
      <w:rFonts w:ascii="Book Antiqua" w:eastAsia="標楷體" w:hAnsi="Book Antiqua"/>
      <w:spacing w:val="20"/>
    </w:rPr>
  </w:style>
  <w:style w:type="paragraph" w:customStyle="1" w:styleId="affff6">
    <w:name w:val="一.內文 字元 字元 字元"/>
    <w:basedOn w:val="a"/>
    <w:link w:val="affff5"/>
    <w:semiHidden/>
    <w:rsid w:val="00D62EC0"/>
    <w:pPr>
      <w:widowControl/>
      <w:spacing w:after="0" w:line="360" w:lineRule="auto"/>
      <w:ind w:left="284"/>
      <w:jc w:val="both"/>
    </w:pPr>
    <w:rPr>
      <w:rFonts w:ascii="Book Antiqua" w:eastAsia="標楷體" w:hAnsi="Book Antiqua"/>
      <w:spacing w:val="20"/>
      <w:kern w:val="0"/>
      <w:sz w:val="20"/>
      <w:szCs w:val="20"/>
      <w:lang w:eastAsia="zh-CN"/>
    </w:rPr>
  </w:style>
  <w:style w:type="character" w:customStyle="1" w:styleId="affff7">
    <w:name w:val="一. 字元 字元 字元"/>
    <w:link w:val="affff8"/>
    <w:semiHidden/>
    <w:rsid w:val="00D62EC0"/>
    <w:rPr>
      <w:rFonts w:ascii="Book Antiqua" w:eastAsia="標楷體" w:hAnsi="Book Antiqua"/>
      <w:spacing w:val="20"/>
    </w:rPr>
  </w:style>
  <w:style w:type="paragraph" w:customStyle="1" w:styleId="affff8">
    <w:name w:val="一. 字元 字元"/>
    <w:basedOn w:val="a"/>
    <w:link w:val="affff7"/>
    <w:semiHidden/>
    <w:rsid w:val="00D62EC0"/>
    <w:pPr>
      <w:adjustRightInd w:val="0"/>
      <w:spacing w:after="0" w:line="360" w:lineRule="auto"/>
      <w:ind w:left="284" w:hanging="284"/>
      <w:jc w:val="both"/>
      <w:textAlignment w:val="baseline"/>
    </w:pPr>
    <w:rPr>
      <w:rFonts w:ascii="Book Antiqua" w:eastAsia="標楷體" w:hAnsi="Book Antiqua"/>
      <w:spacing w:val="20"/>
      <w:kern w:val="0"/>
      <w:sz w:val="20"/>
      <w:szCs w:val="20"/>
      <w:lang w:eastAsia="zh-CN"/>
    </w:rPr>
  </w:style>
  <w:style w:type="paragraph" w:customStyle="1" w:styleId="1f4">
    <w:name w:val="1.內文 字元 字元 字元 字元"/>
    <w:basedOn w:val="a"/>
    <w:link w:val="1f5"/>
    <w:semiHidden/>
    <w:rsid w:val="00D62EC0"/>
    <w:pPr>
      <w:widowControl/>
      <w:tabs>
        <w:tab w:val="left" w:pos="1920"/>
      </w:tabs>
      <w:autoSpaceDE w:val="0"/>
      <w:autoSpaceDN w:val="0"/>
      <w:adjustRightInd w:val="0"/>
      <w:spacing w:after="0" w:line="360" w:lineRule="auto"/>
      <w:ind w:left="851"/>
      <w:jc w:val="both"/>
      <w:textAlignment w:val="bottom"/>
    </w:pPr>
    <w:rPr>
      <w:rFonts w:ascii="Book Antiqua" w:eastAsia="標楷體" w:hAnsi="Book Antiqua"/>
      <w:spacing w:val="20"/>
      <w:kern w:val="0"/>
      <w:sz w:val="20"/>
      <w:szCs w:val="20"/>
    </w:rPr>
  </w:style>
  <w:style w:type="character" w:customStyle="1" w:styleId="1f5">
    <w:name w:val="1.內文 字元 字元 字元 字元 字元"/>
    <w:link w:val="1f4"/>
    <w:semiHidden/>
    <w:rsid w:val="00D62EC0"/>
    <w:rPr>
      <w:rFonts w:ascii="Book Antiqua" w:eastAsia="標楷體" w:hAnsi="Book Antiqua"/>
      <w:spacing w:val="20"/>
      <w:lang w:eastAsia="zh-TW"/>
    </w:rPr>
  </w:style>
  <w:style w:type="character" w:customStyle="1" w:styleId="z-">
    <w:name w:val="z-表單的頂端 字元"/>
    <w:link w:val="z-0"/>
    <w:rsid w:val="00D62EC0"/>
    <w:rPr>
      <w:rFonts w:ascii="Arial" w:eastAsia="Arial Unicode MS" w:hAnsi="Arial" w:cs="Arial"/>
      <w:vanish/>
      <w:sz w:val="16"/>
      <w:szCs w:val="16"/>
    </w:rPr>
  </w:style>
  <w:style w:type="paragraph" w:styleId="z-0">
    <w:name w:val="HTML Top of Form"/>
    <w:basedOn w:val="a"/>
    <w:next w:val="a"/>
    <w:link w:val="z-"/>
    <w:hidden/>
    <w:rsid w:val="00D62EC0"/>
    <w:pPr>
      <w:widowControl/>
      <w:pBdr>
        <w:bottom w:val="single" w:sz="6" w:space="1" w:color="auto"/>
      </w:pBdr>
      <w:spacing w:after="0"/>
      <w:jc w:val="center"/>
    </w:pPr>
    <w:rPr>
      <w:rFonts w:ascii="Arial" w:eastAsia="Arial Unicode MS" w:hAnsi="Arial" w:cs="Arial"/>
      <w:vanish/>
      <w:kern w:val="0"/>
      <w:sz w:val="16"/>
      <w:szCs w:val="16"/>
      <w:lang w:eastAsia="zh-CN"/>
    </w:rPr>
  </w:style>
  <w:style w:type="character" w:customStyle="1" w:styleId="z-1">
    <w:name w:val="z-表單的頂端 字元1"/>
    <w:basedOn w:val="a0"/>
    <w:rsid w:val="00D62EC0"/>
    <w:rPr>
      <w:rFonts w:ascii="Arial" w:hAnsi="Arial" w:cs="Arial"/>
      <w:vanish/>
      <w:kern w:val="2"/>
      <w:sz w:val="16"/>
      <w:szCs w:val="16"/>
      <w:lang w:eastAsia="zh-TW"/>
    </w:rPr>
  </w:style>
  <w:style w:type="character" w:customStyle="1" w:styleId="z-TopofFormChar1">
    <w:name w:val="z-Top of Form Char1"/>
    <w:rsid w:val="00D62EC0"/>
    <w:rPr>
      <w:rFonts w:ascii="Arial" w:eastAsia="標楷體" w:hAnsi="Arial" w:cs="Arial"/>
      <w:vanish/>
      <w:kern w:val="2"/>
      <w:sz w:val="16"/>
      <w:szCs w:val="16"/>
    </w:rPr>
  </w:style>
  <w:style w:type="character" w:customStyle="1" w:styleId="affff9">
    <w:name w:val="一.內文 字元 字元 字元 字元 字元 字元 字元"/>
    <w:link w:val="affffa"/>
    <w:semiHidden/>
    <w:rsid w:val="00D62EC0"/>
    <w:rPr>
      <w:rFonts w:ascii="Times New Roman" w:hAnsi="Times New Roman"/>
    </w:rPr>
  </w:style>
  <w:style w:type="character" w:customStyle="1" w:styleId="affffb">
    <w:name w:val="一. 字元 字元 字元 字元 字元 字元"/>
    <w:link w:val="affffc"/>
    <w:semiHidden/>
    <w:rsid w:val="00D62EC0"/>
    <w:rPr>
      <w:rFonts w:ascii="Book Antiqua" w:eastAsia="標楷體" w:hAnsi="Book Antiqua"/>
      <w:spacing w:val="20"/>
    </w:rPr>
  </w:style>
  <w:style w:type="paragraph" w:customStyle="1" w:styleId="affffc">
    <w:name w:val="一. 字元 字元 字元 字元 字元"/>
    <w:basedOn w:val="a"/>
    <w:link w:val="affffb"/>
    <w:semiHidden/>
    <w:rsid w:val="00D62EC0"/>
    <w:pPr>
      <w:adjustRightInd w:val="0"/>
      <w:spacing w:after="0" w:line="360" w:lineRule="auto"/>
      <w:ind w:left="284" w:hanging="284"/>
      <w:jc w:val="both"/>
      <w:textAlignment w:val="baseline"/>
    </w:pPr>
    <w:rPr>
      <w:rFonts w:ascii="Book Antiqua" w:eastAsia="標楷體" w:hAnsi="Book Antiqua"/>
      <w:spacing w:val="20"/>
      <w:kern w:val="0"/>
      <w:sz w:val="20"/>
      <w:szCs w:val="20"/>
      <w:lang w:eastAsia="zh-CN"/>
    </w:rPr>
  </w:style>
  <w:style w:type="paragraph" w:customStyle="1" w:styleId="affffa">
    <w:name w:val="一.內文 字元 字元 字元 字元 字元 字元"/>
    <w:basedOn w:val="affffc"/>
    <w:link w:val="affff9"/>
    <w:semiHidden/>
    <w:rsid w:val="00D62EC0"/>
    <w:pPr>
      <w:widowControl/>
      <w:adjustRightInd/>
      <w:ind w:firstLine="0"/>
      <w:textAlignment w:val="auto"/>
    </w:pPr>
    <w:rPr>
      <w:rFonts w:ascii="Times New Roman" w:eastAsia="新細明體" w:hAnsi="Times New Roman"/>
      <w:spacing w:val="0"/>
    </w:rPr>
  </w:style>
  <w:style w:type="paragraph" w:customStyle="1" w:styleId="1f6">
    <w:name w:val="1.內文 字元 字元 字元 字元 字元 字元 字元"/>
    <w:basedOn w:val="a"/>
    <w:link w:val="1f7"/>
    <w:semiHidden/>
    <w:rsid w:val="00D62EC0"/>
    <w:pPr>
      <w:widowControl/>
      <w:tabs>
        <w:tab w:val="left" w:pos="1920"/>
      </w:tabs>
      <w:autoSpaceDE w:val="0"/>
      <w:autoSpaceDN w:val="0"/>
      <w:adjustRightInd w:val="0"/>
      <w:spacing w:after="0" w:line="360" w:lineRule="auto"/>
      <w:ind w:left="851"/>
      <w:jc w:val="both"/>
      <w:textAlignment w:val="bottom"/>
    </w:pPr>
    <w:rPr>
      <w:rFonts w:ascii="Book Antiqua" w:eastAsia="標楷體" w:hAnsi="Book Antiqua"/>
      <w:spacing w:val="20"/>
      <w:kern w:val="0"/>
      <w:sz w:val="20"/>
      <w:szCs w:val="20"/>
    </w:rPr>
  </w:style>
  <w:style w:type="character" w:customStyle="1" w:styleId="1f7">
    <w:name w:val="1.內文 字元 字元 字元 字元 字元 字元 字元 字元"/>
    <w:link w:val="1f6"/>
    <w:semiHidden/>
    <w:rsid w:val="00D62EC0"/>
    <w:rPr>
      <w:rFonts w:ascii="Book Antiqua" w:eastAsia="標楷體" w:hAnsi="Book Antiqua"/>
      <w:spacing w:val="20"/>
      <w:lang w:eastAsia="zh-TW"/>
    </w:rPr>
  </w:style>
  <w:style w:type="paragraph" w:customStyle="1" w:styleId="affffd">
    <w:name w:val="樣式 格式 + 華康中楷體 (符號) 新細明體 字元 字元 字元 字元 字元 字元"/>
    <w:basedOn w:val="a"/>
    <w:link w:val="affffe"/>
    <w:semiHidden/>
    <w:rsid w:val="00D62EC0"/>
    <w:pPr>
      <w:spacing w:after="0"/>
    </w:pPr>
    <w:rPr>
      <w:rFonts w:ascii="華康中楷體" w:eastAsia="標楷體" w:hAnsi="華康中楷體"/>
      <w:spacing w:val="20"/>
      <w:kern w:val="0"/>
      <w:sz w:val="20"/>
      <w:szCs w:val="20"/>
    </w:rPr>
  </w:style>
  <w:style w:type="character" w:customStyle="1" w:styleId="affffe">
    <w:name w:val="樣式 格式 + 華康中楷體 (符號) 新細明體 字元 字元 字元 字元 字元 字元 字元"/>
    <w:link w:val="affffd"/>
    <w:semiHidden/>
    <w:rsid w:val="00D62EC0"/>
    <w:rPr>
      <w:rFonts w:ascii="華康中楷體" w:eastAsia="標楷體" w:hAnsi="華康中楷體"/>
      <w:spacing w:val="20"/>
      <w:lang w:eastAsia="zh-TW"/>
    </w:rPr>
  </w:style>
  <w:style w:type="paragraph" w:customStyle="1" w:styleId="afffff">
    <w:name w:val="樣式 格式 + 華康中楷體 (符號) 新細明體 字元 字元 字元"/>
    <w:basedOn w:val="a"/>
    <w:uiPriority w:val="99"/>
    <w:semiHidden/>
    <w:rsid w:val="00D62EC0"/>
    <w:pPr>
      <w:spacing w:after="0"/>
    </w:pPr>
    <w:rPr>
      <w:rFonts w:ascii="華康中楷體" w:eastAsia="標楷體" w:hAnsi="華康中楷體"/>
      <w:spacing w:val="20"/>
      <w:szCs w:val="20"/>
    </w:rPr>
  </w:style>
  <w:style w:type="paragraph" w:customStyle="1" w:styleId="Afffff0">
    <w:name w:val="(A)"/>
    <w:basedOn w:val="a"/>
    <w:uiPriority w:val="99"/>
    <w:rsid w:val="00D62EC0"/>
    <w:pPr>
      <w:adjustRightInd w:val="0"/>
      <w:spacing w:after="0" w:line="360" w:lineRule="auto"/>
      <w:ind w:left="2098" w:hanging="397"/>
      <w:jc w:val="both"/>
      <w:textAlignment w:val="baseline"/>
    </w:pPr>
    <w:rPr>
      <w:rFonts w:ascii="Book Antiqua" w:eastAsia="標楷體" w:hAnsi="Book Antiqua"/>
      <w:spacing w:val="20"/>
      <w:kern w:val="0"/>
      <w:szCs w:val="20"/>
    </w:rPr>
  </w:style>
  <w:style w:type="paragraph" w:customStyle="1" w:styleId="afffff1">
    <w:name w:val="一.內文 字元 字元"/>
    <w:basedOn w:val="a"/>
    <w:uiPriority w:val="99"/>
    <w:semiHidden/>
    <w:rsid w:val="00D62EC0"/>
    <w:pPr>
      <w:widowControl/>
      <w:snapToGrid w:val="0"/>
      <w:spacing w:after="0" w:line="360" w:lineRule="auto"/>
      <w:ind w:left="284"/>
      <w:jc w:val="both"/>
    </w:pPr>
    <w:rPr>
      <w:rFonts w:ascii="Book Antiqua" w:eastAsia="標楷體" w:hAnsi="Book Antiqua"/>
      <w:spacing w:val="20"/>
      <w:szCs w:val="24"/>
    </w:rPr>
  </w:style>
  <w:style w:type="paragraph" w:customStyle="1" w:styleId="afffff2">
    <w:name w:val="(一) 字元 字元 字元"/>
    <w:basedOn w:val="a"/>
    <w:link w:val="afffff3"/>
    <w:semiHidden/>
    <w:rsid w:val="00D62EC0"/>
    <w:pPr>
      <w:adjustRightInd w:val="0"/>
      <w:spacing w:after="0" w:line="360" w:lineRule="auto"/>
      <w:ind w:left="568" w:hanging="284"/>
      <w:jc w:val="both"/>
      <w:textAlignment w:val="baseline"/>
    </w:pPr>
    <w:rPr>
      <w:rFonts w:ascii="Book Antiqua" w:eastAsia="標楷體" w:hAnsi="Book Antiqua"/>
      <w:spacing w:val="20"/>
      <w:kern w:val="0"/>
      <w:sz w:val="20"/>
      <w:szCs w:val="20"/>
    </w:rPr>
  </w:style>
  <w:style w:type="character" w:customStyle="1" w:styleId="afffff3">
    <w:name w:val="(一) 字元 字元 字元 字元"/>
    <w:link w:val="afffff2"/>
    <w:semiHidden/>
    <w:rsid w:val="00D62EC0"/>
    <w:rPr>
      <w:rFonts w:ascii="Book Antiqua" w:eastAsia="標楷體" w:hAnsi="Book Antiqua"/>
      <w:spacing w:val="20"/>
      <w:lang w:eastAsia="zh-TW"/>
    </w:rPr>
  </w:style>
  <w:style w:type="character" w:customStyle="1" w:styleId="afffff4">
    <w:name w:val="文件引導模式 字元"/>
    <w:link w:val="afffff5"/>
    <w:uiPriority w:val="99"/>
    <w:rsid w:val="00D62EC0"/>
    <w:rPr>
      <w:rFonts w:ascii="Arial" w:hAnsi="Arial"/>
      <w:spacing w:val="20"/>
      <w:shd w:val="clear" w:color="auto" w:fill="000080"/>
    </w:rPr>
  </w:style>
  <w:style w:type="paragraph" w:styleId="afffff5">
    <w:name w:val="Document Map"/>
    <w:basedOn w:val="a"/>
    <w:link w:val="afffff4"/>
    <w:uiPriority w:val="99"/>
    <w:rsid w:val="00D62EC0"/>
    <w:pPr>
      <w:shd w:val="clear" w:color="auto" w:fill="000080"/>
      <w:adjustRightInd w:val="0"/>
      <w:spacing w:after="0" w:line="360" w:lineRule="auto"/>
      <w:jc w:val="both"/>
      <w:textAlignment w:val="baseline"/>
    </w:pPr>
    <w:rPr>
      <w:rFonts w:ascii="Arial" w:hAnsi="Arial"/>
      <w:spacing w:val="20"/>
      <w:kern w:val="0"/>
      <w:sz w:val="20"/>
      <w:szCs w:val="20"/>
      <w:lang w:eastAsia="zh-CN"/>
    </w:rPr>
  </w:style>
  <w:style w:type="character" w:customStyle="1" w:styleId="1f8">
    <w:name w:val="文件引導模式 字元1"/>
    <w:basedOn w:val="a0"/>
    <w:rsid w:val="00D62EC0"/>
    <w:rPr>
      <w:rFonts w:ascii="Microsoft JhengHei UI" w:eastAsia="Microsoft JhengHei UI"/>
      <w:kern w:val="2"/>
      <w:sz w:val="18"/>
      <w:szCs w:val="18"/>
      <w:lang w:eastAsia="zh-TW"/>
    </w:rPr>
  </w:style>
  <w:style w:type="character" w:customStyle="1" w:styleId="DocumentMapChar1">
    <w:name w:val="Document Map Char1"/>
    <w:rsid w:val="00D62EC0"/>
    <w:rPr>
      <w:rFonts w:ascii="Tahoma" w:eastAsia="標楷體" w:hAnsi="Tahoma" w:cs="Tahoma"/>
      <w:kern w:val="2"/>
      <w:sz w:val="16"/>
      <w:szCs w:val="16"/>
    </w:rPr>
  </w:style>
  <w:style w:type="character" w:customStyle="1" w:styleId="BalloonTextChar1">
    <w:name w:val="Balloon Text Char1"/>
    <w:rsid w:val="00D62EC0"/>
    <w:rPr>
      <w:rFonts w:ascii="Cambria" w:eastAsia="新細明體" w:hAnsi="Cambria" w:cs="Times New Roman"/>
      <w:kern w:val="2"/>
      <w:sz w:val="16"/>
      <w:szCs w:val="16"/>
    </w:rPr>
  </w:style>
  <w:style w:type="character" w:customStyle="1" w:styleId="1f9">
    <w:name w:val="註解主旨 字元1"/>
    <w:rsid w:val="00D62EC0"/>
    <w:rPr>
      <w:rFonts w:ascii="Book Antiqua" w:eastAsia="標楷體" w:hAnsi="Book Antiqua"/>
      <w:b/>
      <w:bCs/>
      <w:kern w:val="2"/>
      <w:sz w:val="24"/>
      <w:szCs w:val="24"/>
    </w:rPr>
  </w:style>
  <w:style w:type="character" w:customStyle="1" w:styleId="CommentSubjectChar1">
    <w:name w:val="Comment Subject Char1"/>
    <w:rsid w:val="00D62EC0"/>
    <w:rPr>
      <w:rFonts w:ascii="Book Antiqua" w:eastAsia="標楷體" w:hAnsi="Book Antiqua"/>
      <w:b/>
      <w:bCs/>
      <w:kern w:val="2"/>
      <w:sz w:val="24"/>
      <w:szCs w:val="24"/>
    </w:rPr>
  </w:style>
  <w:style w:type="paragraph" w:customStyle="1" w:styleId="afffff6">
    <w:name w:val="格式 字元 字元"/>
    <w:link w:val="afffff7"/>
    <w:semiHidden/>
    <w:rsid w:val="00D62EC0"/>
    <w:pPr>
      <w:adjustRightInd w:val="0"/>
      <w:spacing w:after="0" w:line="360" w:lineRule="auto"/>
      <w:ind w:left="1134"/>
      <w:jc w:val="both"/>
      <w:textAlignment w:val="baseline"/>
    </w:pPr>
    <w:rPr>
      <w:rFonts w:ascii="Book Antiqua" w:eastAsia="標楷體" w:hAnsi="Book Antiqua"/>
      <w:spacing w:val="20"/>
      <w:kern w:val="2"/>
      <w:sz w:val="24"/>
      <w:szCs w:val="22"/>
      <w:lang w:eastAsia="zh-TW"/>
    </w:rPr>
  </w:style>
  <w:style w:type="character" w:customStyle="1" w:styleId="afffff7">
    <w:name w:val="格式 字元 字元 字元"/>
    <w:link w:val="afffff6"/>
    <w:semiHidden/>
    <w:rsid w:val="00D62EC0"/>
    <w:rPr>
      <w:rFonts w:ascii="Book Antiqua" w:eastAsia="標楷體" w:hAnsi="Book Antiqua"/>
      <w:spacing w:val="20"/>
      <w:kern w:val="2"/>
      <w:sz w:val="24"/>
      <w:szCs w:val="22"/>
      <w:lang w:eastAsia="zh-TW"/>
    </w:rPr>
  </w:style>
  <w:style w:type="paragraph" w:customStyle="1" w:styleId="1fa">
    <w:name w:val="(一) 字元1 字元 字元"/>
    <w:basedOn w:val="a"/>
    <w:link w:val="1fb"/>
    <w:semiHidden/>
    <w:rsid w:val="00D62EC0"/>
    <w:pPr>
      <w:adjustRightInd w:val="0"/>
      <w:spacing w:after="0" w:line="360" w:lineRule="auto"/>
      <w:ind w:left="568" w:hanging="284"/>
      <w:jc w:val="both"/>
      <w:textAlignment w:val="baseline"/>
    </w:pPr>
    <w:rPr>
      <w:rFonts w:ascii="Book Antiqua" w:eastAsia="華康中楷體" w:hAnsi="Book Antiqua"/>
      <w:spacing w:val="20"/>
      <w:kern w:val="0"/>
      <w:sz w:val="20"/>
      <w:szCs w:val="20"/>
    </w:rPr>
  </w:style>
  <w:style w:type="character" w:customStyle="1" w:styleId="1fb">
    <w:name w:val="(一) 字元1 字元 字元 字元"/>
    <w:link w:val="1fa"/>
    <w:semiHidden/>
    <w:rsid w:val="00D62EC0"/>
    <w:rPr>
      <w:rFonts w:ascii="Book Antiqua" w:eastAsia="華康中楷體" w:hAnsi="Book Antiqua"/>
      <w:spacing w:val="20"/>
      <w:lang w:eastAsia="zh-TW"/>
    </w:rPr>
  </w:style>
  <w:style w:type="paragraph" w:customStyle="1" w:styleId="afffff8">
    <w:name w:val="(一)內文 字元 字元 字元"/>
    <w:basedOn w:val="1fa"/>
    <w:link w:val="afffff9"/>
    <w:semiHidden/>
    <w:rsid w:val="00D62EC0"/>
    <w:pPr>
      <w:ind w:left="567" w:firstLine="0"/>
    </w:pPr>
  </w:style>
  <w:style w:type="character" w:customStyle="1" w:styleId="afffff9">
    <w:name w:val="(一)內文 字元 字元 字元 字元"/>
    <w:link w:val="afffff8"/>
    <w:semiHidden/>
    <w:rsid w:val="00D62EC0"/>
    <w:rPr>
      <w:rFonts w:ascii="Book Antiqua" w:eastAsia="華康中楷體" w:hAnsi="Book Antiqua"/>
      <w:spacing w:val="20"/>
      <w:lang w:eastAsia="zh-TW"/>
    </w:rPr>
  </w:style>
  <w:style w:type="paragraph" w:customStyle="1" w:styleId="1fc">
    <w:name w:val="1. 字元 字元 字元"/>
    <w:basedOn w:val="a"/>
    <w:link w:val="1fd"/>
    <w:semiHidden/>
    <w:rsid w:val="00D62EC0"/>
    <w:pPr>
      <w:adjustRightInd w:val="0"/>
      <w:spacing w:after="0" w:line="360" w:lineRule="auto"/>
      <w:ind w:left="851" w:hanging="284"/>
      <w:jc w:val="both"/>
      <w:textAlignment w:val="baseline"/>
    </w:pPr>
    <w:rPr>
      <w:rFonts w:ascii="Book Antiqua" w:eastAsia="華康中楷體" w:hAnsi="Book Antiqua"/>
      <w:spacing w:val="20"/>
      <w:kern w:val="0"/>
      <w:sz w:val="20"/>
      <w:szCs w:val="20"/>
    </w:rPr>
  </w:style>
  <w:style w:type="character" w:customStyle="1" w:styleId="1fd">
    <w:name w:val="1. 字元 字元 字元 字元"/>
    <w:link w:val="1fc"/>
    <w:semiHidden/>
    <w:rsid w:val="00D62EC0"/>
    <w:rPr>
      <w:rFonts w:ascii="Book Antiqua" w:eastAsia="華康中楷體" w:hAnsi="Book Antiqua"/>
      <w:spacing w:val="20"/>
      <w:lang w:eastAsia="zh-TW"/>
    </w:rPr>
  </w:style>
  <w:style w:type="paragraph" w:customStyle="1" w:styleId="1fe">
    <w:name w:val="(一) 字元1"/>
    <w:basedOn w:val="a"/>
    <w:link w:val="1ff"/>
    <w:semiHidden/>
    <w:rsid w:val="00D62EC0"/>
    <w:pPr>
      <w:adjustRightInd w:val="0"/>
      <w:spacing w:after="0" w:line="360" w:lineRule="auto"/>
      <w:ind w:left="568" w:hanging="284"/>
      <w:jc w:val="both"/>
      <w:textAlignment w:val="baseline"/>
    </w:pPr>
    <w:rPr>
      <w:rFonts w:ascii="Book Antiqua" w:eastAsia="華康中楷體" w:hAnsi="Book Antiqua"/>
      <w:spacing w:val="20"/>
      <w:kern w:val="0"/>
      <w:sz w:val="20"/>
      <w:szCs w:val="20"/>
    </w:rPr>
  </w:style>
  <w:style w:type="character" w:customStyle="1" w:styleId="1ff">
    <w:name w:val="(一) 字元1 字元"/>
    <w:link w:val="1fe"/>
    <w:semiHidden/>
    <w:rsid w:val="00D62EC0"/>
    <w:rPr>
      <w:rFonts w:ascii="Book Antiqua" w:eastAsia="華康中楷體" w:hAnsi="Book Antiqua"/>
      <w:spacing w:val="20"/>
      <w:lang w:eastAsia="zh-TW"/>
    </w:rPr>
  </w:style>
  <w:style w:type="character" w:customStyle="1" w:styleId="1f3">
    <w:name w:val="樣式1 字元"/>
    <w:link w:val="1f2"/>
    <w:rsid w:val="00D62EC0"/>
    <w:rPr>
      <w:rFonts w:ascii="Book Antiqua" w:eastAsia="標楷體" w:hAnsi="Book Antiqua"/>
      <w:szCs w:val="24"/>
      <w:lang w:eastAsia="zh-TW"/>
    </w:rPr>
  </w:style>
  <w:style w:type="paragraph" w:customStyle="1" w:styleId="Revision1">
    <w:name w:val="Revision1"/>
    <w:hidden/>
    <w:uiPriority w:val="99"/>
    <w:semiHidden/>
    <w:rsid w:val="00D62EC0"/>
    <w:pPr>
      <w:spacing w:after="0"/>
    </w:pPr>
    <w:rPr>
      <w:rFonts w:ascii="Book Antiqua" w:eastAsia="標楷體" w:hAnsi="Book Antiqua"/>
      <w:kern w:val="2"/>
      <w:sz w:val="24"/>
      <w:szCs w:val="24"/>
      <w:lang w:eastAsia="zh-TW"/>
    </w:rPr>
  </w:style>
  <w:style w:type="paragraph" w:styleId="afffffa">
    <w:name w:val="footnote text"/>
    <w:basedOn w:val="a"/>
    <w:link w:val="afffffb"/>
    <w:uiPriority w:val="99"/>
    <w:unhideWhenUsed/>
    <w:rsid w:val="00D62EC0"/>
    <w:pPr>
      <w:snapToGrid w:val="0"/>
      <w:spacing w:after="0"/>
    </w:pPr>
    <w:rPr>
      <w:rFonts w:ascii="Book Antiqua" w:eastAsia="標楷體" w:hAnsi="Book Antiqua"/>
      <w:sz w:val="20"/>
      <w:szCs w:val="20"/>
    </w:rPr>
  </w:style>
  <w:style w:type="character" w:customStyle="1" w:styleId="afffffb">
    <w:name w:val="註腳文字 字元"/>
    <w:basedOn w:val="a0"/>
    <w:link w:val="afffffa"/>
    <w:uiPriority w:val="99"/>
    <w:rsid w:val="00D62EC0"/>
    <w:rPr>
      <w:rFonts w:ascii="Book Antiqua" w:eastAsia="標楷體" w:hAnsi="Book Antiqua"/>
      <w:kern w:val="2"/>
      <w:lang w:eastAsia="zh-TW"/>
    </w:rPr>
  </w:style>
  <w:style w:type="paragraph" w:styleId="afffffc">
    <w:name w:val="Closing"/>
    <w:basedOn w:val="a"/>
    <w:link w:val="afffffd"/>
    <w:uiPriority w:val="99"/>
    <w:rsid w:val="00D62EC0"/>
    <w:pPr>
      <w:spacing w:after="0"/>
      <w:ind w:left="4320"/>
    </w:pPr>
    <w:rPr>
      <w:rFonts w:ascii="Book Antiqua" w:eastAsia="標楷體" w:hAnsi="Book Antiqua"/>
      <w:spacing w:val="20"/>
      <w:szCs w:val="24"/>
    </w:rPr>
  </w:style>
  <w:style w:type="character" w:customStyle="1" w:styleId="afffffd">
    <w:name w:val="結語 字元"/>
    <w:basedOn w:val="a0"/>
    <w:link w:val="afffffc"/>
    <w:uiPriority w:val="99"/>
    <w:rsid w:val="00D62EC0"/>
    <w:rPr>
      <w:rFonts w:ascii="Book Antiqua" w:eastAsia="標楷體" w:hAnsi="Book Antiqua"/>
      <w:spacing w:val="20"/>
      <w:kern w:val="2"/>
      <w:sz w:val="24"/>
      <w:szCs w:val="24"/>
      <w:lang w:eastAsia="zh-TW"/>
    </w:rPr>
  </w:style>
  <w:style w:type="paragraph" w:customStyle="1" w:styleId="para">
    <w:name w:val="(一）para"/>
    <w:basedOn w:val="a"/>
    <w:uiPriority w:val="99"/>
    <w:qFormat/>
    <w:rsid w:val="00D62EC0"/>
    <w:pPr>
      <w:widowControl/>
      <w:adjustRightInd w:val="0"/>
      <w:snapToGrid w:val="0"/>
      <w:spacing w:after="0" w:line="360" w:lineRule="auto"/>
      <w:ind w:left="1134"/>
      <w:jc w:val="both"/>
    </w:pPr>
    <w:rPr>
      <w:rFonts w:ascii="Book Antiqua" w:eastAsia="標楷體" w:hAnsi="Book Antiqua"/>
      <w:spacing w:val="20"/>
    </w:rPr>
  </w:style>
  <w:style w:type="paragraph" w:customStyle="1" w:styleId="1ff0">
    <w:name w:val="1"/>
    <w:basedOn w:val="a"/>
    <w:uiPriority w:val="99"/>
    <w:qFormat/>
    <w:rsid w:val="00D62EC0"/>
    <w:pPr>
      <w:adjustRightInd w:val="0"/>
      <w:snapToGrid w:val="0"/>
      <w:spacing w:after="0" w:line="360" w:lineRule="auto"/>
      <w:ind w:left="1701" w:hanging="567"/>
      <w:jc w:val="both"/>
    </w:pPr>
    <w:rPr>
      <w:rFonts w:ascii="Book Antiqua" w:eastAsia="標楷體" w:hAnsi="Book Antiqua"/>
      <w:spacing w:val="20"/>
    </w:rPr>
  </w:style>
  <w:style w:type="paragraph" w:customStyle="1" w:styleId="1para">
    <w:name w:val="1para"/>
    <w:basedOn w:val="para"/>
    <w:uiPriority w:val="99"/>
    <w:qFormat/>
    <w:rsid w:val="00D62EC0"/>
    <w:pPr>
      <w:ind w:left="1701"/>
    </w:pPr>
  </w:style>
  <w:style w:type="character" w:customStyle="1" w:styleId="text12pxdeepsky1">
    <w:name w:val="text_12px_deep_sky1"/>
    <w:rsid w:val="00D62EC0"/>
    <w:rPr>
      <w:color w:val="448ABF"/>
      <w:sz w:val="18"/>
      <w:szCs w:val="18"/>
    </w:rPr>
  </w:style>
  <w:style w:type="numbering" w:customStyle="1" w:styleId="32">
    <w:name w:val="無清單3"/>
    <w:next w:val="a2"/>
    <w:uiPriority w:val="99"/>
    <w:semiHidden/>
    <w:rsid w:val="00D62EC0"/>
  </w:style>
  <w:style w:type="table" w:customStyle="1" w:styleId="33">
    <w:name w:val="表格格線3"/>
    <w:basedOn w:val="a1"/>
    <w:next w:val="af1"/>
    <w:uiPriority w:val="59"/>
    <w:rsid w:val="00D62EC0"/>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character" w:styleId="afffffe">
    <w:name w:val="FollowedHyperlink"/>
    <w:uiPriority w:val="99"/>
    <w:unhideWhenUsed/>
    <w:rsid w:val="00D62EC0"/>
    <w:rPr>
      <w:color w:val="954F72"/>
      <w:u w:val="single"/>
    </w:rPr>
  </w:style>
  <w:style w:type="character" w:customStyle="1" w:styleId="112">
    <w:name w:val="標題 1 字元1"/>
    <w:aliases w:val="CHEAD1 字元1,CHEAD11 字元1,CHEAD12 字元1,CHEAD111 字元1,CHEAD13 字元1,CHEAD14 字元1,CHEAD112 字元1"/>
    <w:rsid w:val="00D62EC0"/>
    <w:rPr>
      <w:rFonts w:ascii="Calibri Light" w:eastAsia="新細明體" w:hAnsi="Calibri Light" w:cs="Times New Roman" w:hint="default"/>
      <w:b/>
      <w:bCs/>
      <w:kern w:val="52"/>
      <w:sz w:val="52"/>
      <w:szCs w:val="52"/>
    </w:rPr>
  </w:style>
  <w:style w:type="character" w:customStyle="1" w:styleId="210">
    <w:name w:val="標題 2 字元1"/>
    <w:aliases w:val="CHEAD2 字元1,CHEAD21 字元1,CHEAD22 字元1,CHEAD23 字元1"/>
    <w:semiHidden/>
    <w:rsid w:val="00D62EC0"/>
    <w:rPr>
      <w:rFonts w:ascii="Calibri Light" w:eastAsia="新細明體" w:hAnsi="Calibri Light" w:cs="Times New Roman" w:hint="default"/>
      <w:b/>
      <w:bCs/>
      <w:kern w:val="2"/>
      <w:sz w:val="48"/>
      <w:szCs w:val="48"/>
    </w:rPr>
  </w:style>
  <w:style w:type="paragraph" w:customStyle="1" w:styleId="Footnote">
    <w:name w:val="Footnote"/>
    <w:basedOn w:val="afffffa"/>
    <w:link w:val="FootnoteChar"/>
    <w:autoRedefine/>
    <w:qFormat/>
    <w:rsid w:val="00D62EC0"/>
    <w:pPr>
      <w:ind w:left="227" w:hanging="227"/>
    </w:pPr>
    <w:rPr>
      <w:rFonts w:eastAsia="微軟正黑體"/>
      <w:color w:val="0000FF"/>
      <w:kern w:val="0"/>
      <w:sz w:val="16"/>
      <w:szCs w:val="15"/>
    </w:rPr>
  </w:style>
  <w:style w:type="character" w:customStyle="1" w:styleId="FootnoteChar">
    <w:name w:val="Footnote Char"/>
    <w:link w:val="Footnote"/>
    <w:rsid w:val="00D62EC0"/>
    <w:rPr>
      <w:rFonts w:ascii="Book Antiqua" w:eastAsia="微軟正黑體" w:hAnsi="Book Antiqua"/>
      <w:color w:val="0000FF"/>
      <w:sz w:val="16"/>
      <w:szCs w:val="15"/>
      <w:lang w:eastAsia="zh-TW"/>
    </w:rPr>
  </w:style>
  <w:style w:type="character" w:customStyle="1" w:styleId="st11">
    <w:name w:val="st1"/>
    <w:rsid w:val="00D62EC0"/>
  </w:style>
  <w:style w:type="paragraph" w:customStyle="1" w:styleId="para0">
    <w:name w:val="(一)para"/>
    <w:basedOn w:val="afff4"/>
    <w:qFormat/>
    <w:rsid w:val="00D62EC0"/>
    <w:pPr>
      <w:adjustRightInd/>
      <w:snapToGrid/>
      <w:spacing w:line="240" w:lineRule="auto"/>
      <w:ind w:left="1134" w:firstLine="0"/>
      <w:jc w:val="left"/>
      <w:textAlignment w:val="auto"/>
    </w:pPr>
    <w:rPr>
      <w:spacing w:val="0"/>
      <w:kern w:val="2"/>
      <w:sz w:val="24"/>
      <w:szCs w:val="20"/>
    </w:rPr>
  </w:style>
  <w:style w:type="character" w:customStyle="1" w:styleId="en">
    <w:name w:val="en"/>
    <w:basedOn w:val="a0"/>
    <w:rsid w:val="00D62EC0"/>
  </w:style>
  <w:style w:type="numbering" w:customStyle="1" w:styleId="42">
    <w:name w:val="無清單4"/>
    <w:next w:val="a2"/>
    <w:uiPriority w:val="99"/>
    <w:semiHidden/>
    <w:rsid w:val="00D62EC0"/>
  </w:style>
  <w:style w:type="table" w:customStyle="1" w:styleId="43">
    <w:name w:val="表格格線4"/>
    <w:basedOn w:val="a1"/>
    <w:next w:val="af1"/>
    <w:uiPriority w:val="59"/>
    <w:rsid w:val="00D62EC0"/>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2">
    <w:name w:val="無清單5"/>
    <w:next w:val="a2"/>
    <w:uiPriority w:val="99"/>
    <w:semiHidden/>
    <w:rsid w:val="00D62EC0"/>
  </w:style>
  <w:style w:type="table" w:customStyle="1" w:styleId="53">
    <w:name w:val="表格格線5"/>
    <w:basedOn w:val="a1"/>
    <w:next w:val="af1"/>
    <w:uiPriority w:val="59"/>
    <w:rsid w:val="00D62EC0"/>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63">
    <w:name w:val="無清單6"/>
    <w:next w:val="a2"/>
    <w:uiPriority w:val="99"/>
    <w:semiHidden/>
    <w:unhideWhenUsed/>
    <w:rsid w:val="00205A26"/>
  </w:style>
  <w:style w:type="table" w:customStyle="1" w:styleId="64">
    <w:name w:val="表格格線6"/>
    <w:basedOn w:val="a1"/>
    <w:next w:val="af1"/>
    <w:uiPriority w:val="59"/>
    <w:rsid w:val="00205A26"/>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無清單12"/>
    <w:next w:val="a2"/>
    <w:uiPriority w:val="99"/>
    <w:semiHidden/>
    <w:unhideWhenUsed/>
    <w:rsid w:val="00205A26"/>
  </w:style>
  <w:style w:type="numbering" w:customStyle="1" w:styleId="1120">
    <w:name w:val="無清單112"/>
    <w:next w:val="a2"/>
    <w:uiPriority w:val="99"/>
    <w:semiHidden/>
    <w:unhideWhenUsed/>
    <w:rsid w:val="00205A26"/>
  </w:style>
  <w:style w:type="table" w:customStyle="1" w:styleId="113">
    <w:name w:val="表格格線11"/>
    <w:basedOn w:val="a1"/>
    <w:next w:val="af1"/>
    <w:rsid w:val="00205A26"/>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
    <w:basedOn w:val="a1"/>
    <w:next w:val="af1"/>
    <w:rsid w:val="00205A26"/>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
    <w:name w:val="無清單21"/>
    <w:next w:val="a2"/>
    <w:uiPriority w:val="99"/>
    <w:semiHidden/>
    <w:unhideWhenUsed/>
    <w:rsid w:val="00205A26"/>
  </w:style>
  <w:style w:type="numbering" w:customStyle="1" w:styleId="310">
    <w:name w:val="無清單31"/>
    <w:next w:val="a2"/>
    <w:uiPriority w:val="99"/>
    <w:semiHidden/>
    <w:rsid w:val="00205A26"/>
  </w:style>
  <w:style w:type="table" w:customStyle="1" w:styleId="311">
    <w:name w:val="表格格線31"/>
    <w:basedOn w:val="a1"/>
    <w:next w:val="af1"/>
    <w:uiPriority w:val="59"/>
    <w:rsid w:val="00205A26"/>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numbering" w:customStyle="1" w:styleId="410">
    <w:name w:val="無清單41"/>
    <w:next w:val="a2"/>
    <w:uiPriority w:val="99"/>
    <w:semiHidden/>
    <w:rsid w:val="00205A26"/>
  </w:style>
  <w:style w:type="table" w:customStyle="1" w:styleId="411">
    <w:name w:val="表格格線41"/>
    <w:basedOn w:val="a1"/>
    <w:next w:val="af1"/>
    <w:uiPriority w:val="59"/>
    <w:rsid w:val="00205A26"/>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10">
    <w:name w:val="無清單51"/>
    <w:next w:val="a2"/>
    <w:uiPriority w:val="99"/>
    <w:semiHidden/>
    <w:rsid w:val="00205A26"/>
  </w:style>
  <w:style w:type="table" w:customStyle="1" w:styleId="511">
    <w:name w:val="表格格線51"/>
    <w:basedOn w:val="a1"/>
    <w:next w:val="af1"/>
    <w:uiPriority w:val="59"/>
    <w:rsid w:val="00205A26"/>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paragraph" w:customStyle="1" w:styleId="Title1">
    <w:name w:val="Title1"/>
    <w:basedOn w:val="a"/>
    <w:rsid w:val="000F3740"/>
    <w:pPr>
      <w:kinsoku w:val="0"/>
      <w:overflowPunct w:val="0"/>
      <w:autoSpaceDE w:val="0"/>
      <w:autoSpaceDN w:val="0"/>
      <w:adjustRightInd w:val="0"/>
      <w:snapToGrid w:val="0"/>
      <w:spacing w:after="0"/>
      <w:ind w:left="397" w:hanging="397"/>
      <w:jc w:val="both"/>
    </w:pPr>
    <w:rPr>
      <w:rFonts w:ascii="Times New Roman" w:eastAsia="標楷體" w:hAnsi="Times New Roman"/>
      <w:b/>
      <w:kern w:val="0"/>
      <w:sz w:val="22"/>
      <w:lang w:val="x-none" w:eastAsia="x-none"/>
    </w:rPr>
  </w:style>
  <w:style w:type="paragraph" w:customStyle="1" w:styleId="Title10">
    <w:name w:val="Title10"/>
    <w:basedOn w:val="a"/>
    <w:rsid w:val="000F3740"/>
    <w:pPr>
      <w:kinsoku w:val="0"/>
      <w:overflowPunct w:val="0"/>
      <w:autoSpaceDE w:val="0"/>
      <w:autoSpaceDN w:val="0"/>
      <w:adjustRightInd w:val="0"/>
      <w:snapToGrid w:val="0"/>
      <w:spacing w:after="0"/>
      <w:ind w:left="397" w:hanging="397"/>
    </w:pPr>
    <w:rPr>
      <w:rFonts w:ascii="Times New Roman" w:eastAsia="標楷體" w:hAnsi="Times New Roman"/>
      <w:b/>
      <w:kern w:val="0"/>
      <w:sz w:val="22"/>
    </w:rPr>
  </w:style>
  <w:style w:type="character" w:customStyle="1" w:styleId="af9">
    <w:name w:val="a.內文 字元"/>
    <w:link w:val="af8"/>
    <w:uiPriority w:val="99"/>
    <w:rsid w:val="000F3740"/>
    <w:rPr>
      <w:rFonts w:ascii="Times New Roman" w:eastAsia="標楷體" w:hAnsi="Times New Roman"/>
      <w:sz w:val="22"/>
      <w:szCs w:val="22"/>
      <w:lang w:eastAsia="zh-TW"/>
    </w:rPr>
  </w:style>
  <w:style w:type="character" w:customStyle="1" w:styleId="TITLE-B0">
    <w:name w:val="TITLE-B 字元"/>
    <w:link w:val="TITLE-B"/>
    <w:rsid w:val="000F3740"/>
    <w:rPr>
      <w:rFonts w:ascii="Times New Roman" w:eastAsia="標楷體" w:hAnsi="Times New Roman"/>
      <w:b/>
      <w:sz w:val="22"/>
      <w:szCs w:val="22"/>
      <w:lang w:eastAsia="zh-TW"/>
    </w:rPr>
  </w:style>
  <w:style w:type="numbering" w:customStyle="1" w:styleId="NoList1">
    <w:name w:val="No List1"/>
    <w:next w:val="a2"/>
    <w:uiPriority w:val="99"/>
    <w:semiHidden/>
    <w:unhideWhenUsed/>
    <w:rsid w:val="00BE138F"/>
  </w:style>
  <w:style w:type="table" w:customStyle="1" w:styleId="TableGrid1">
    <w:name w:val="Table Grid1"/>
    <w:basedOn w:val="a1"/>
    <w:next w:val="af1"/>
    <w:uiPriority w:val="59"/>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無清單13"/>
    <w:next w:val="a2"/>
    <w:uiPriority w:val="99"/>
    <w:semiHidden/>
    <w:unhideWhenUsed/>
    <w:rsid w:val="00BE138F"/>
  </w:style>
  <w:style w:type="numbering" w:customStyle="1" w:styleId="1130">
    <w:name w:val="無清單113"/>
    <w:next w:val="a2"/>
    <w:uiPriority w:val="99"/>
    <w:semiHidden/>
    <w:unhideWhenUsed/>
    <w:rsid w:val="00BE138F"/>
  </w:style>
  <w:style w:type="table" w:customStyle="1" w:styleId="121">
    <w:name w:val="表格格線12"/>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格格線22"/>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無清單22"/>
    <w:next w:val="a2"/>
    <w:uiPriority w:val="99"/>
    <w:semiHidden/>
    <w:unhideWhenUsed/>
    <w:rsid w:val="00BE138F"/>
  </w:style>
  <w:style w:type="numbering" w:customStyle="1" w:styleId="320">
    <w:name w:val="無清單32"/>
    <w:next w:val="a2"/>
    <w:uiPriority w:val="99"/>
    <w:semiHidden/>
    <w:rsid w:val="00BE138F"/>
  </w:style>
  <w:style w:type="table" w:customStyle="1" w:styleId="321">
    <w:name w:val="表格格線32"/>
    <w:basedOn w:val="a1"/>
    <w:next w:val="af1"/>
    <w:uiPriority w:val="59"/>
    <w:rsid w:val="00BE138F"/>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numbering" w:customStyle="1" w:styleId="420">
    <w:name w:val="無清單42"/>
    <w:next w:val="a2"/>
    <w:uiPriority w:val="99"/>
    <w:semiHidden/>
    <w:rsid w:val="00BE138F"/>
  </w:style>
  <w:style w:type="table" w:customStyle="1" w:styleId="421">
    <w:name w:val="表格格線42"/>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20">
    <w:name w:val="無清單52"/>
    <w:next w:val="a2"/>
    <w:uiPriority w:val="99"/>
    <w:semiHidden/>
    <w:rsid w:val="00BE138F"/>
  </w:style>
  <w:style w:type="table" w:customStyle="1" w:styleId="521">
    <w:name w:val="表格格線52"/>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NoList2">
    <w:name w:val="No List2"/>
    <w:next w:val="a2"/>
    <w:uiPriority w:val="99"/>
    <w:semiHidden/>
    <w:unhideWhenUsed/>
    <w:rsid w:val="00BE138F"/>
  </w:style>
  <w:style w:type="table" w:customStyle="1" w:styleId="TableGrid2">
    <w:name w:val="Table Grid2"/>
    <w:basedOn w:val="a1"/>
    <w:next w:val="af1"/>
    <w:uiPriority w:val="59"/>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無清單14"/>
    <w:next w:val="a2"/>
    <w:uiPriority w:val="99"/>
    <w:semiHidden/>
    <w:unhideWhenUsed/>
    <w:rsid w:val="00BE138F"/>
  </w:style>
  <w:style w:type="numbering" w:customStyle="1" w:styleId="114">
    <w:name w:val="無清單114"/>
    <w:next w:val="a2"/>
    <w:uiPriority w:val="99"/>
    <w:semiHidden/>
    <w:unhideWhenUsed/>
    <w:rsid w:val="00BE138F"/>
  </w:style>
  <w:style w:type="table" w:customStyle="1" w:styleId="131">
    <w:name w:val="表格格線13"/>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表格格線23"/>
    <w:basedOn w:val="a1"/>
    <w:next w:val="af1"/>
    <w:rsid w:val="00BE138F"/>
    <w:pPr>
      <w:spacing w:after="0"/>
    </w:pPr>
    <w:rPr>
      <w:rFonts w:ascii="Book Antiqua" w:eastAsia="標楷體" w:hAnsi="Book Antiqu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
    <w:name w:val="無清單23"/>
    <w:next w:val="a2"/>
    <w:uiPriority w:val="99"/>
    <w:semiHidden/>
    <w:unhideWhenUsed/>
    <w:rsid w:val="00BE138F"/>
  </w:style>
  <w:style w:type="numbering" w:customStyle="1" w:styleId="330">
    <w:name w:val="無清單33"/>
    <w:next w:val="a2"/>
    <w:uiPriority w:val="99"/>
    <w:semiHidden/>
    <w:rsid w:val="00BE138F"/>
  </w:style>
  <w:style w:type="table" w:customStyle="1" w:styleId="331">
    <w:name w:val="表格格線33"/>
    <w:basedOn w:val="a1"/>
    <w:next w:val="af1"/>
    <w:uiPriority w:val="59"/>
    <w:rsid w:val="00BE138F"/>
    <w:pPr>
      <w:widowControl w:val="0"/>
      <w:adjustRightInd w:val="0"/>
      <w:snapToGrid w:val="0"/>
      <w:spacing w:after="0"/>
      <w:textAlignment w:val="bottom"/>
    </w:pPr>
    <w:rPr>
      <w:rFonts w:ascii="Book Antiqua" w:eastAsia="華康中楷體" w:hAnsi="Book Antiqua"/>
      <w:szCs w:val="24"/>
      <w:lang w:eastAsia="zh-TW"/>
    </w:rPr>
    <w:tblPr>
      <w:tblCellMar>
        <w:left w:w="28" w:type="dxa"/>
        <w:right w:w="28" w:type="dxa"/>
      </w:tblCellMar>
    </w:tblPr>
  </w:style>
  <w:style w:type="numbering" w:customStyle="1" w:styleId="430">
    <w:name w:val="無清單43"/>
    <w:next w:val="a2"/>
    <w:uiPriority w:val="99"/>
    <w:semiHidden/>
    <w:rsid w:val="00BE138F"/>
  </w:style>
  <w:style w:type="table" w:customStyle="1" w:styleId="431">
    <w:name w:val="表格格線43"/>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numbering" w:customStyle="1" w:styleId="530">
    <w:name w:val="無清單53"/>
    <w:next w:val="a2"/>
    <w:uiPriority w:val="99"/>
    <w:semiHidden/>
    <w:rsid w:val="00BE138F"/>
  </w:style>
  <w:style w:type="table" w:customStyle="1" w:styleId="531">
    <w:name w:val="表格格線53"/>
    <w:basedOn w:val="a1"/>
    <w:next w:val="af1"/>
    <w:uiPriority w:val="59"/>
    <w:rsid w:val="00BE138F"/>
    <w:pPr>
      <w:widowControl w:val="0"/>
      <w:adjustRightInd w:val="0"/>
      <w:snapToGrid w:val="0"/>
      <w:spacing w:after="0"/>
      <w:jc w:val="both"/>
      <w:textAlignment w:val="bottom"/>
    </w:pPr>
    <w:rPr>
      <w:rFonts w:ascii="Book Antiqua" w:eastAsia="華康中楷體" w:hAnsi="Book Antiqua"/>
      <w:sz w:val="24"/>
      <w:szCs w:val="24"/>
      <w:lang w:eastAsia="zh-TW"/>
    </w:rPr>
    <w:tblPr>
      <w:tblCellMar>
        <w:left w:w="28" w:type="dxa"/>
        <w:right w:w="28" w:type="dxa"/>
      </w:tblCellMar>
    </w:tblPr>
  </w:style>
  <w:style w:type="paragraph" w:customStyle="1" w:styleId="34">
    <w:name w:val="標題3"/>
    <w:basedOn w:val="a"/>
    <w:rsid w:val="003D7866"/>
    <w:pPr>
      <w:kinsoku w:val="0"/>
      <w:overflowPunct w:val="0"/>
      <w:autoSpaceDE w:val="0"/>
      <w:autoSpaceDN w:val="0"/>
      <w:adjustRightInd w:val="0"/>
      <w:snapToGrid w:val="0"/>
      <w:spacing w:after="0"/>
      <w:ind w:left="397" w:hanging="397"/>
      <w:jc w:val="both"/>
    </w:pPr>
    <w:rPr>
      <w:rFonts w:ascii="Times New Roman" w:eastAsia="標楷體" w:hAnsi="Times New Roman"/>
      <w:b/>
      <w:kern w:val="0"/>
      <w:sz w:val="22"/>
      <w:lang w:val="x-none" w:eastAsia="x-none"/>
    </w:rPr>
  </w:style>
  <w:style w:type="paragraph" w:customStyle="1" w:styleId="115">
    <w:name w:val="標題11"/>
    <w:basedOn w:val="a"/>
    <w:rsid w:val="00AA58B0"/>
    <w:pPr>
      <w:kinsoku w:val="0"/>
      <w:overflowPunct w:val="0"/>
      <w:autoSpaceDE w:val="0"/>
      <w:autoSpaceDN w:val="0"/>
      <w:adjustRightInd w:val="0"/>
      <w:snapToGrid w:val="0"/>
      <w:spacing w:after="0"/>
      <w:ind w:left="397" w:hanging="397"/>
    </w:pPr>
    <w:rPr>
      <w:rFonts w:ascii="Times New Roman" w:eastAsia="標楷體" w:hAnsi="Times New Roman"/>
      <w:b/>
      <w:kern w:val="0"/>
      <w:sz w:val="22"/>
    </w:rPr>
  </w:style>
  <w:style w:type="paragraph" w:customStyle="1" w:styleId="paragraph">
    <w:name w:val="paragraph"/>
    <w:basedOn w:val="a"/>
    <w:rsid w:val="007A714D"/>
    <w:pPr>
      <w:widowControl/>
      <w:spacing w:before="100" w:beforeAutospacing="1" w:after="100" w:afterAutospacing="1"/>
    </w:pPr>
    <w:rPr>
      <w:rFonts w:ascii="新細明體" w:hAnsi="新細明體" w:cs="新細明體"/>
      <w:kern w:val="0"/>
      <w:szCs w:val="24"/>
    </w:rPr>
  </w:style>
  <w:style w:type="character" w:customStyle="1" w:styleId="normaltextrun">
    <w:name w:val="normaltextrun"/>
    <w:basedOn w:val="a0"/>
    <w:rsid w:val="007A714D"/>
  </w:style>
  <w:style w:type="character" w:customStyle="1" w:styleId="eop">
    <w:name w:val="eop"/>
    <w:basedOn w:val="a0"/>
    <w:rsid w:val="007A714D"/>
  </w:style>
  <w:style w:type="character" w:customStyle="1" w:styleId="scxw208483650">
    <w:name w:val="scxw208483650"/>
    <w:basedOn w:val="a0"/>
    <w:rsid w:val="007A714D"/>
  </w:style>
  <w:style w:type="character" w:customStyle="1" w:styleId="ui-provider">
    <w:name w:val="ui-provider"/>
    <w:basedOn w:val="a0"/>
    <w:rsid w:val="00057CEA"/>
  </w:style>
  <w:style w:type="paragraph" w:customStyle="1" w:styleId="EarningsCallHeading2">
    <w:name w:val="Earnings Call Heading 2"/>
    <w:basedOn w:val="a"/>
    <w:link w:val="EarningsCallHeading2Char"/>
    <w:qFormat/>
    <w:rsid w:val="00020A8C"/>
    <w:pPr>
      <w:spacing w:after="240" w:line="480" w:lineRule="exact"/>
      <w:jc w:val="both"/>
    </w:pPr>
    <w:rPr>
      <w:rFonts w:ascii="Arial" w:eastAsiaTheme="minorEastAsia" w:hAnsi="Arial" w:cs="Arial"/>
      <w:b/>
      <w:szCs w:val="24"/>
      <w:u w:val="single"/>
    </w:rPr>
  </w:style>
  <w:style w:type="character" w:customStyle="1" w:styleId="EarningsCallHeading2Char">
    <w:name w:val="Earnings Call Heading 2 Char"/>
    <w:basedOn w:val="a0"/>
    <w:link w:val="EarningsCallHeading2"/>
    <w:rsid w:val="00020A8C"/>
    <w:rPr>
      <w:rFonts w:ascii="Arial" w:eastAsiaTheme="minorEastAsia" w:hAnsi="Arial" w:cs="Arial"/>
      <w:b/>
      <w:kern w:val="2"/>
      <w:sz w:val="24"/>
      <w:szCs w:val="24"/>
      <w:u w:val="single"/>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37748">
      <w:bodyDiv w:val="1"/>
      <w:marLeft w:val="0"/>
      <w:marRight w:val="0"/>
      <w:marTop w:val="0"/>
      <w:marBottom w:val="0"/>
      <w:divBdr>
        <w:top w:val="none" w:sz="0" w:space="0" w:color="auto"/>
        <w:left w:val="none" w:sz="0" w:space="0" w:color="auto"/>
        <w:bottom w:val="none" w:sz="0" w:space="0" w:color="auto"/>
        <w:right w:val="none" w:sz="0" w:space="0" w:color="auto"/>
      </w:divBdr>
      <w:divsChild>
        <w:div w:id="826824136">
          <w:marLeft w:val="576"/>
          <w:marRight w:val="0"/>
          <w:marTop w:val="0"/>
          <w:marBottom w:val="0"/>
          <w:divBdr>
            <w:top w:val="none" w:sz="0" w:space="0" w:color="auto"/>
            <w:left w:val="none" w:sz="0" w:space="0" w:color="auto"/>
            <w:bottom w:val="none" w:sz="0" w:space="0" w:color="auto"/>
            <w:right w:val="none" w:sz="0" w:space="0" w:color="auto"/>
          </w:divBdr>
        </w:div>
      </w:divsChild>
    </w:div>
    <w:div w:id="189799631">
      <w:bodyDiv w:val="1"/>
      <w:marLeft w:val="0"/>
      <w:marRight w:val="0"/>
      <w:marTop w:val="0"/>
      <w:marBottom w:val="0"/>
      <w:divBdr>
        <w:top w:val="none" w:sz="0" w:space="0" w:color="auto"/>
        <w:left w:val="none" w:sz="0" w:space="0" w:color="auto"/>
        <w:bottom w:val="none" w:sz="0" w:space="0" w:color="auto"/>
        <w:right w:val="none" w:sz="0" w:space="0" w:color="auto"/>
      </w:divBdr>
      <w:divsChild>
        <w:div w:id="77752377">
          <w:marLeft w:val="0"/>
          <w:marRight w:val="0"/>
          <w:marTop w:val="0"/>
          <w:marBottom w:val="0"/>
          <w:divBdr>
            <w:top w:val="none" w:sz="0" w:space="0" w:color="auto"/>
            <w:left w:val="none" w:sz="0" w:space="0" w:color="auto"/>
            <w:bottom w:val="none" w:sz="0" w:space="0" w:color="auto"/>
            <w:right w:val="none" w:sz="0" w:space="0" w:color="auto"/>
          </w:divBdr>
          <w:divsChild>
            <w:div w:id="366952406">
              <w:marLeft w:val="0"/>
              <w:marRight w:val="0"/>
              <w:marTop w:val="0"/>
              <w:marBottom w:val="0"/>
              <w:divBdr>
                <w:top w:val="none" w:sz="0" w:space="0" w:color="auto"/>
                <w:left w:val="none" w:sz="0" w:space="0" w:color="auto"/>
                <w:bottom w:val="none" w:sz="0" w:space="0" w:color="auto"/>
                <w:right w:val="none" w:sz="0" w:space="0" w:color="auto"/>
              </w:divBdr>
            </w:div>
          </w:divsChild>
        </w:div>
        <w:div w:id="157549228">
          <w:marLeft w:val="0"/>
          <w:marRight w:val="0"/>
          <w:marTop w:val="0"/>
          <w:marBottom w:val="0"/>
          <w:divBdr>
            <w:top w:val="none" w:sz="0" w:space="0" w:color="auto"/>
            <w:left w:val="none" w:sz="0" w:space="0" w:color="auto"/>
            <w:bottom w:val="none" w:sz="0" w:space="0" w:color="auto"/>
            <w:right w:val="none" w:sz="0" w:space="0" w:color="auto"/>
          </w:divBdr>
          <w:divsChild>
            <w:div w:id="720052837">
              <w:marLeft w:val="0"/>
              <w:marRight w:val="0"/>
              <w:marTop w:val="0"/>
              <w:marBottom w:val="0"/>
              <w:divBdr>
                <w:top w:val="none" w:sz="0" w:space="0" w:color="auto"/>
                <w:left w:val="none" w:sz="0" w:space="0" w:color="auto"/>
                <w:bottom w:val="none" w:sz="0" w:space="0" w:color="auto"/>
                <w:right w:val="none" w:sz="0" w:space="0" w:color="auto"/>
              </w:divBdr>
            </w:div>
          </w:divsChild>
        </w:div>
        <w:div w:id="272984553">
          <w:marLeft w:val="0"/>
          <w:marRight w:val="0"/>
          <w:marTop w:val="0"/>
          <w:marBottom w:val="0"/>
          <w:divBdr>
            <w:top w:val="none" w:sz="0" w:space="0" w:color="auto"/>
            <w:left w:val="none" w:sz="0" w:space="0" w:color="auto"/>
            <w:bottom w:val="none" w:sz="0" w:space="0" w:color="auto"/>
            <w:right w:val="none" w:sz="0" w:space="0" w:color="auto"/>
          </w:divBdr>
          <w:divsChild>
            <w:div w:id="584264634">
              <w:marLeft w:val="0"/>
              <w:marRight w:val="0"/>
              <w:marTop w:val="0"/>
              <w:marBottom w:val="0"/>
              <w:divBdr>
                <w:top w:val="none" w:sz="0" w:space="0" w:color="auto"/>
                <w:left w:val="none" w:sz="0" w:space="0" w:color="auto"/>
                <w:bottom w:val="none" w:sz="0" w:space="0" w:color="auto"/>
                <w:right w:val="none" w:sz="0" w:space="0" w:color="auto"/>
              </w:divBdr>
            </w:div>
          </w:divsChild>
        </w:div>
        <w:div w:id="290286376">
          <w:marLeft w:val="0"/>
          <w:marRight w:val="0"/>
          <w:marTop w:val="0"/>
          <w:marBottom w:val="0"/>
          <w:divBdr>
            <w:top w:val="none" w:sz="0" w:space="0" w:color="auto"/>
            <w:left w:val="none" w:sz="0" w:space="0" w:color="auto"/>
            <w:bottom w:val="none" w:sz="0" w:space="0" w:color="auto"/>
            <w:right w:val="none" w:sz="0" w:space="0" w:color="auto"/>
          </w:divBdr>
          <w:divsChild>
            <w:div w:id="792750548">
              <w:marLeft w:val="0"/>
              <w:marRight w:val="0"/>
              <w:marTop w:val="0"/>
              <w:marBottom w:val="0"/>
              <w:divBdr>
                <w:top w:val="none" w:sz="0" w:space="0" w:color="auto"/>
                <w:left w:val="none" w:sz="0" w:space="0" w:color="auto"/>
                <w:bottom w:val="none" w:sz="0" w:space="0" w:color="auto"/>
                <w:right w:val="none" w:sz="0" w:space="0" w:color="auto"/>
              </w:divBdr>
            </w:div>
          </w:divsChild>
        </w:div>
        <w:div w:id="309332996">
          <w:marLeft w:val="0"/>
          <w:marRight w:val="0"/>
          <w:marTop w:val="0"/>
          <w:marBottom w:val="0"/>
          <w:divBdr>
            <w:top w:val="none" w:sz="0" w:space="0" w:color="auto"/>
            <w:left w:val="none" w:sz="0" w:space="0" w:color="auto"/>
            <w:bottom w:val="none" w:sz="0" w:space="0" w:color="auto"/>
            <w:right w:val="none" w:sz="0" w:space="0" w:color="auto"/>
          </w:divBdr>
          <w:divsChild>
            <w:div w:id="897327103">
              <w:marLeft w:val="0"/>
              <w:marRight w:val="0"/>
              <w:marTop w:val="0"/>
              <w:marBottom w:val="0"/>
              <w:divBdr>
                <w:top w:val="none" w:sz="0" w:space="0" w:color="auto"/>
                <w:left w:val="none" w:sz="0" w:space="0" w:color="auto"/>
                <w:bottom w:val="none" w:sz="0" w:space="0" w:color="auto"/>
                <w:right w:val="none" w:sz="0" w:space="0" w:color="auto"/>
              </w:divBdr>
            </w:div>
          </w:divsChild>
        </w:div>
        <w:div w:id="489642033">
          <w:marLeft w:val="0"/>
          <w:marRight w:val="0"/>
          <w:marTop w:val="0"/>
          <w:marBottom w:val="0"/>
          <w:divBdr>
            <w:top w:val="none" w:sz="0" w:space="0" w:color="auto"/>
            <w:left w:val="none" w:sz="0" w:space="0" w:color="auto"/>
            <w:bottom w:val="none" w:sz="0" w:space="0" w:color="auto"/>
            <w:right w:val="none" w:sz="0" w:space="0" w:color="auto"/>
          </w:divBdr>
          <w:divsChild>
            <w:div w:id="1460421337">
              <w:marLeft w:val="0"/>
              <w:marRight w:val="0"/>
              <w:marTop w:val="0"/>
              <w:marBottom w:val="0"/>
              <w:divBdr>
                <w:top w:val="none" w:sz="0" w:space="0" w:color="auto"/>
                <w:left w:val="none" w:sz="0" w:space="0" w:color="auto"/>
                <w:bottom w:val="none" w:sz="0" w:space="0" w:color="auto"/>
                <w:right w:val="none" w:sz="0" w:space="0" w:color="auto"/>
              </w:divBdr>
            </w:div>
          </w:divsChild>
        </w:div>
        <w:div w:id="498231541">
          <w:marLeft w:val="0"/>
          <w:marRight w:val="0"/>
          <w:marTop w:val="0"/>
          <w:marBottom w:val="0"/>
          <w:divBdr>
            <w:top w:val="none" w:sz="0" w:space="0" w:color="auto"/>
            <w:left w:val="none" w:sz="0" w:space="0" w:color="auto"/>
            <w:bottom w:val="none" w:sz="0" w:space="0" w:color="auto"/>
            <w:right w:val="none" w:sz="0" w:space="0" w:color="auto"/>
          </w:divBdr>
          <w:divsChild>
            <w:div w:id="227960987">
              <w:marLeft w:val="0"/>
              <w:marRight w:val="0"/>
              <w:marTop w:val="0"/>
              <w:marBottom w:val="0"/>
              <w:divBdr>
                <w:top w:val="none" w:sz="0" w:space="0" w:color="auto"/>
                <w:left w:val="none" w:sz="0" w:space="0" w:color="auto"/>
                <w:bottom w:val="none" w:sz="0" w:space="0" w:color="auto"/>
                <w:right w:val="none" w:sz="0" w:space="0" w:color="auto"/>
              </w:divBdr>
            </w:div>
          </w:divsChild>
        </w:div>
        <w:div w:id="562527552">
          <w:marLeft w:val="0"/>
          <w:marRight w:val="0"/>
          <w:marTop w:val="0"/>
          <w:marBottom w:val="0"/>
          <w:divBdr>
            <w:top w:val="none" w:sz="0" w:space="0" w:color="auto"/>
            <w:left w:val="none" w:sz="0" w:space="0" w:color="auto"/>
            <w:bottom w:val="none" w:sz="0" w:space="0" w:color="auto"/>
            <w:right w:val="none" w:sz="0" w:space="0" w:color="auto"/>
          </w:divBdr>
          <w:divsChild>
            <w:div w:id="835153818">
              <w:marLeft w:val="0"/>
              <w:marRight w:val="0"/>
              <w:marTop w:val="0"/>
              <w:marBottom w:val="0"/>
              <w:divBdr>
                <w:top w:val="none" w:sz="0" w:space="0" w:color="auto"/>
                <w:left w:val="none" w:sz="0" w:space="0" w:color="auto"/>
                <w:bottom w:val="none" w:sz="0" w:space="0" w:color="auto"/>
                <w:right w:val="none" w:sz="0" w:space="0" w:color="auto"/>
              </w:divBdr>
            </w:div>
          </w:divsChild>
        </w:div>
        <w:div w:id="581185426">
          <w:marLeft w:val="0"/>
          <w:marRight w:val="0"/>
          <w:marTop w:val="0"/>
          <w:marBottom w:val="0"/>
          <w:divBdr>
            <w:top w:val="none" w:sz="0" w:space="0" w:color="auto"/>
            <w:left w:val="none" w:sz="0" w:space="0" w:color="auto"/>
            <w:bottom w:val="none" w:sz="0" w:space="0" w:color="auto"/>
            <w:right w:val="none" w:sz="0" w:space="0" w:color="auto"/>
          </w:divBdr>
          <w:divsChild>
            <w:div w:id="107699971">
              <w:marLeft w:val="0"/>
              <w:marRight w:val="0"/>
              <w:marTop w:val="0"/>
              <w:marBottom w:val="0"/>
              <w:divBdr>
                <w:top w:val="none" w:sz="0" w:space="0" w:color="auto"/>
                <w:left w:val="none" w:sz="0" w:space="0" w:color="auto"/>
                <w:bottom w:val="none" w:sz="0" w:space="0" w:color="auto"/>
                <w:right w:val="none" w:sz="0" w:space="0" w:color="auto"/>
              </w:divBdr>
            </w:div>
          </w:divsChild>
        </w:div>
        <w:div w:id="611938512">
          <w:marLeft w:val="0"/>
          <w:marRight w:val="0"/>
          <w:marTop w:val="0"/>
          <w:marBottom w:val="0"/>
          <w:divBdr>
            <w:top w:val="none" w:sz="0" w:space="0" w:color="auto"/>
            <w:left w:val="none" w:sz="0" w:space="0" w:color="auto"/>
            <w:bottom w:val="none" w:sz="0" w:space="0" w:color="auto"/>
            <w:right w:val="none" w:sz="0" w:space="0" w:color="auto"/>
          </w:divBdr>
          <w:divsChild>
            <w:div w:id="1835337532">
              <w:marLeft w:val="0"/>
              <w:marRight w:val="0"/>
              <w:marTop w:val="0"/>
              <w:marBottom w:val="0"/>
              <w:divBdr>
                <w:top w:val="none" w:sz="0" w:space="0" w:color="auto"/>
                <w:left w:val="none" w:sz="0" w:space="0" w:color="auto"/>
                <w:bottom w:val="none" w:sz="0" w:space="0" w:color="auto"/>
                <w:right w:val="none" w:sz="0" w:space="0" w:color="auto"/>
              </w:divBdr>
            </w:div>
          </w:divsChild>
        </w:div>
        <w:div w:id="666127443">
          <w:marLeft w:val="0"/>
          <w:marRight w:val="0"/>
          <w:marTop w:val="0"/>
          <w:marBottom w:val="0"/>
          <w:divBdr>
            <w:top w:val="none" w:sz="0" w:space="0" w:color="auto"/>
            <w:left w:val="none" w:sz="0" w:space="0" w:color="auto"/>
            <w:bottom w:val="none" w:sz="0" w:space="0" w:color="auto"/>
            <w:right w:val="none" w:sz="0" w:space="0" w:color="auto"/>
          </w:divBdr>
          <w:divsChild>
            <w:div w:id="492838008">
              <w:marLeft w:val="0"/>
              <w:marRight w:val="0"/>
              <w:marTop w:val="0"/>
              <w:marBottom w:val="0"/>
              <w:divBdr>
                <w:top w:val="none" w:sz="0" w:space="0" w:color="auto"/>
                <w:left w:val="none" w:sz="0" w:space="0" w:color="auto"/>
                <w:bottom w:val="none" w:sz="0" w:space="0" w:color="auto"/>
                <w:right w:val="none" w:sz="0" w:space="0" w:color="auto"/>
              </w:divBdr>
            </w:div>
          </w:divsChild>
        </w:div>
        <w:div w:id="672995919">
          <w:marLeft w:val="0"/>
          <w:marRight w:val="0"/>
          <w:marTop w:val="0"/>
          <w:marBottom w:val="0"/>
          <w:divBdr>
            <w:top w:val="none" w:sz="0" w:space="0" w:color="auto"/>
            <w:left w:val="none" w:sz="0" w:space="0" w:color="auto"/>
            <w:bottom w:val="none" w:sz="0" w:space="0" w:color="auto"/>
            <w:right w:val="none" w:sz="0" w:space="0" w:color="auto"/>
          </w:divBdr>
          <w:divsChild>
            <w:div w:id="1624534992">
              <w:marLeft w:val="0"/>
              <w:marRight w:val="0"/>
              <w:marTop w:val="0"/>
              <w:marBottom w:val="0"/>
              <w:divBdr>
                <w:top w:val="none" w:sz="0" w:space="0" w:color="auto"/>
                <w:left w:val="none" w:sz="0" w:space="0" w:color="auto"/>
                <w:bottom w:val="none" w:sz="0" w:space="0" w:color="auto"/>
                <w:right w:val="none" w:sz="0" w:space="0" w:color="auto"/>
              </w:divBdr>
            </w:div>
          </w:divsChild>
        </w:div>
        <w:div w:id="676808304">
          <w:marLeft w:val="0"/>
          <w:marRight w:val="0"/>
          <w:marTop w:val="0"/>
          <w:marBottom w:val="0"/>
          <w:divBdr>
            <w:top w:val="none" w:sz="0" w:space="0" w:color="auto"/>
            <w:left w:val="none" w:sz="0" w:space="0" w:color="auto"/>
            <w:bottom w:val="none" w:sz="0" w:space="0" w:color="auto"/>
            <w:right w:val="none" w:sz="0" w:space="0" w:color="auto"/>
          </w:divBdr>
          <w:divsChild>
            <w:div w:id="2129006157">
              <w:marLeft w:val="0"/>
              <w:marRight w:val="0"/>
              <w:marTop w:val="0"/>
              <w:marBottom w:val="0"/>
              <w:divBdr>
                <w:top w:val="none" w:sz="0" w:space="0" w:color="auto"/>
                <w:left w:val="none" w:sz="0" w:space="0" w:color="auto"/>
                <w:bottom w:val="none" w:sz="0" w:space="0" w:color="auto"/>
                <w:right w:val="none" w:sz="0" w:space="0" w:color="auto"/>
              </w:divBdr>
            </w:div>
          </w:divsChild>
        </w:div>
        <w:div w:id="678771355">
          <w:marLeft w:val="0"/>
          <w:marRight w:val="0"/>
          <w:marTop w:val="0"/>
          <w:marBottom w:val="0"/>
          <w:divBdr>
            <w:top w:val="none" w:sz="0" w:space="0" w:color="auto"/>
            <w:left w:val="none" w:sz="0" w:space="0" w:color="auto"/>
            <w:bottom w:val="none" w:sz="0" w:space="0" w:color="auto"/>
            <w:right w:val="none" w:sz="0" w:space="0" w:color="auto"/>
          </w:divBdr>
          <w:divsChild>
            <w:div w:id="732503810">
              <w:marLeft w:val="0"/>
              <w:marRight w:val="0"/>
              <w:marTop w:val="0"/>
              <w:marBottom w:val="0"/>
              <w:divBdr>
                <w:top w:val="none" w:sz="0" w:space="0" w:color="auto"/>
                <w:left w:val="none" w:sz="0" w:space="0" w:color="auto"/>
                <w:bottom w:val="none" w:sz="0" w:space="0" w:color="auto"/>
                <w:right w:val="none" w:sz="0" w:space="0" w:color="auto"/>
              </w:divBdr>
            </w:div>
          </w:divsChild>
        </w:div>
        <w:div w:id="690492605">
          <w:marLeft w:val="0"/>
          <w:marRight w:val="0"/>
          <w:marTop w:val="0"/>
          <w:marBottom w:val="0"/>
          <w:divBdr>
            <w:top w:val="none" w:sz="0" w:space="0" w:color="auto"/>
            <w:left w:val="none" w:sz="0" w:space="0" w:color="auto"/>
            <w:bottom w:val="none" w:sz="0" w:space="0" w:color="auto"/>
            <w:right w:val="none" w:sz="0" w:space="0" w:color="auto"/>
          </w:divBdr>
          <w:divsChild>
            <w:div w:id="458109543">
              <w:marLeft w:val="0"/>
              <w:marRight w:val="0"/>
              <w:marTop w:val="0"/>
              <w:marBottom w:val="0"/>
              <w:divBdr>
                <w:top w:val="none" w:sz="0" w:space="0" w:color="auto"/>
                <w:left w:val="none" w:sz="0" w:space="0" w:color="auto"/>
                <w:bottom w:val="none" w:sz="0" w:space="0" w:color="auto"/>
                <w:right w:val="none" w:sz="0" w:space="0" w:color="auto"/>
              </w:divBdr>
            </w:div>
          </w:divsChild>
        </w:div>
        <w:div w:id="735668776">
          <w:marLeft w:val="0"/>
          <w:marRight w:val="0"/>
          <w:marTop w:val="0"/>
          <w:marBottom w:val="0"/>
          <w:divBdr>
            <w:top w:val="none" w:sz="0" w:space="0" w:color="auto"/>
            <w:left w:val="none" w:sz="0" w:space="0" w:color="auto"/>
            <w:bottom w:val="none" w:sz="0" w:space="0" w:color="auto"/>
            <w:right w:val="none" w:sz="0" w:space="0" w:color="auto"/>
          </w:divBdr>
          <w:divsChild>
            <w:div w:id="929241197">
              <w:marLeft w:val="0"/>
              <w:marRight w:val="0"/>
              <w:marTop w:val="0"/>
              <w:marBottom w:val="0"/>
              <w:divBdr>
                <w:top w:val="none" w:sz="0" w:space="0" w:color="auto"/>
                <w:left w:val="none" w:sz="0" w:space="0" w:color="auto"/>
                <w:bottom w:val="none" w:sz="0" w:space="0" w:color="auto"/>
                <w:right w:val="none" w:sz="0" w:space="0" w:color="auto"/>
              </w:divBdr>
            </w:div>
          </w:divsChild>
        </w:div>
        <w:div w:id="739325799">
          <w:marLeft w:val="0"/>
          <w:marRight w:val="0"/>
          <w:marTop w:val="0"/>
          <w:marBottom w:val="0"/>
          <w:divBdr>
            <w:top w:val="none" w:sz="0" w:space="0" w:color="auto"/>
            <w:left w:val="none" w:sz="0" w:space="0" w:color="auto"/>
            <w:bottom w:val="none" w:sz="0" w:space="0" w:color="auto"/>
            <w:right w:val="none" w:sz="0" w:space="0" w:color="auto"/>
          </w:divBdr>
          <w:divsChild>
            <w:div w:id="1589777767">
              <w:marLeft w:val="0"/>
              <w:marRight w:val="0"/>
              <w:marTop w:val="0"/>
              <w:marBottom w:val="0"/>
              <w:divBdr>
                <w:top w:val="none" w:sz="0" w:space="0" w:color="auto"/>
                <w:left w:val="none" w:sz="0" w:space="0" w:color="auto"/>
                <w:bottom w:val="none" w:sz="0" w:space="0" w:color="auto"/>
                <w:right w:val="none" w:sz="0" w:space="0" w:color="auto"/>
              </w:divBdr>
            </w:div>
          </w:divsChild>
        </w:div>
        <w:div w:id="768500477">
          <w:marLeft w:val="0"/>
          <w:marRight w:val="0"/>
          <w:marTop w:val="0"/>
          <w:marBottom w:val="0"/>
          <w:divBdr>
            <w:top w:val="none" w:sz="0" w:space="0" w:color="auto"/>
            <w:left w:val="none" w:sz="0" w:space="0" w:color="auto"/>
            <w:bottom w:val="none" w:sz="0" w:space="0" w:color="auto"/>
            <w:right w:val="none" w:sz="0" w:space="0" w:color="auto"/>
          </w:divBdr>
          <w:divsChild>
            <w:div w:id="1239172235">
              <w:marLeft w:val="0"/>
              <w:marRight w:val="0"/>
              <w:marTop w:val="0"/>
              <w:marBottom w:val="0"/>
              <w:divBdr>
                <w:top w:val="none" w:sz="0" w:space="0" w:color="auto"/>
                <w:left w:val="none" w:sz="0" w:space="0" w:color="auto"/>
                <w:bottom w:val="none" w:sz="0" w:space="0" w:color="auto"/>
                <w:right w:val="none" w:sz="0" w:space="0" w:color="auto"/>
              </w:divBdr>
            </w:div>
          </w:divsChild>
        </w:div>
        <w:div w:id="824197931">
          <w:marLeft w:val="0"/>
          <w:marRight w:val="0"/>
          <w:marTop w:val="0"/>
          <w:marBottom w:val="0"/>
          <w:divBdr>
            <w:top w:val="none" w:sz="0" w:space="0" w:color="auto"/>
            <w:left w:val="none" w:sz="0" w:space="0" w:color="auto"/>
            <w:bottom w:val="none" w:sz="0" w:space="0" w:color="auto"/>
            <w:right w:val="none" w:sz="0" w:space="0" w:color="auto"/>
          </w:divBdr>
          <w:divsChild>
            <w:div w:id="1987933720">
              <w:marLeft w:val="0"/>
              <w:marRight w:val="0"/>
              <w:marTop w:val="0"/>
              <w:marBottom w:val="0"/>
              <w:divBdr>
                <w:top w:val="none" w:sz="0" w:space="0" w:color="auto"/>
                <w:left w:val="none" w:sz="0" w:space="0" w:color="auto"/>
                <w:bottom w:val="none" w:sz="0" w:space="0" w:color="auto"/>
                <w:right w:val="none" w:sz="0" w:space="0" w:color="auto"/>
              </w:divBdr>
            </w:div>
          </w:divsChild>
        </w:div>
        <w:div w:id="825704006">
          <w:marLeft w:val="0"/>
          <w:marRight w:val="0"/>
          <w:marTop w:val="0"/>
          <w:marBottom w:val="0"/>
          <w:divBdr>
            <w:top w:val="none" w:sz="0" w:space="0" w:color="auto"/>
            <w:left w:val="none" w:sz="0" w:space="0" w:color="auto"/>
            <w:bottom w:val="none" w:sz="0" w:space="0" w:color="auto"/>
            <w:right w:val="none" w:sz="0" w:space="0" w:color="auto"/>
          </w:divBdr>
          <w:divsChild>
            <w:div w:id="149029309">
              <w:marLeft w:val="0"/>
              <w:marRight w:val="0"/>
              <w:marTop w:val="0"/>
              <w:marBottom w:val="0"/>
              <w:divBdr>
                <w:top w:val="none" w:sz="0" w:space="0" w:color="auto"/>
                <w:left w:val="none" w:sz="0" w:space="0" w:color="auto"/>
                <w:bottom w:val="none" w:sz="0" w:space="0" w:color="auto"/>
                <w:right w:val="none" w:sz="0" w:space="0" w:color="auto"/>
              </w:divBdr>
            </w:div>
          </w:divsChild>
        </w:div>
        <w:div w:id="920482106">
          <w:marLeft w:val="0"/>
          <w:marRight w:val="0"/>
          <w:marTop w:val="0"/>
          <w:marBottom w:val="0"/>
          <w:divBdr>
            <w:top w:val="none" w:sz="0" w:space="0" w:color="auto"/>
            <w:left w:val="none" w:sz="0" w:space="0" w:color="auto"/>
            <w:bottom w:val="none" w:sz="0" w:space="0" w:color="auto"/>
            <w:right w:val="none" w:sz="0" w:space="0" w:color="auto"/>
          </w:divBdr>
          <w:divsChild>
            <w:div w:id="588196668">
              <w:marLeft w:val="0"/>
              <w:marRight w:val="0"/>
              <w:marTop w:val="0"/>
              <w:marBottom w:val="0"/>
              <w:divBdr>
                <w:top w:val="none" w:sz="0" w:space="0" w:color="auto"/>
                <w:left w:val="none" w:sz="0" w:space="0" w:color="auto"/>
                <w:bottom w:val="none" w:sz="0" w:space="0" w:color="auto"/>
                <w:right w:val="none" w:sz="0" w:space="0" w:color="auto"/>
              </w:divBdr>
            </w:div>
          </w:divsChild>
        </w:div>
        <w:div w:id="931744561">
          <w:marLeft w:val="0"/>
          <w:marRight w:val="0"/>
          <w:marTop w:val="0"/>
          <w:marBottom w:val="0"/>
          <w:divBdr>
            <w:top w:val="none" w:sz="0" w:space="0" w:color="auto"/>
            <w:left w:val="none" w:sz="0" w:space="0" w:color="auto"/>
            <w:bottom w:val="none" w:sz="0" w:space="0" w:color="auto"/>
            <w:right w:val="none" w:sz="0" w:space="0" w:color="auto"/>
          </w:divBdr>
          <w:divsChild>
            <w:div w:id="1366832477">
              <w:marLeft w:val="0"/>
              <w:marRight w:val="0"/>
              <w:marTop w:val="0"/>
              <w:marBottom w:val="0"/>
              <w:divBdr>
                <w:top w:val="none" w:sz="0" w:space="0" w:color="auto"/>
                <w:left w:val="none" w:sz="0" w:space="0" w:color="auto"/>
                <w:bottom w:val="none" w:sz="0" w:space="0" w:color="auto"/>
                <w:right w:val="none" w:sz="0" w:space="0" w:color="auto"/>
              </w:divBdr>
            </w:div>
          </w:divsChild>
        </w:div>
        <w:div w:id="1111899877">
          <w:marLeft w:val="0"/>
          <w:marRight w:val="0"/>
          <w:marTop w:val="0"/>
          <w:marBottom w:val="0"/>
          <w:divBdr>
            <w:top w:val="none" w:sz="0" w:space="0" w:color="auto"/>
            <w:left w:val="none" w:sz="0" w:space="0" w:color="auto"/>
            <w:bottom w:val="none" w:sz="0" w:space="0" w:color="auto"/>
            <w:right w:val="none" w:sz="0" w:space="0" w:color="auto"/>
          </w:divBdr>
          <w:divsChild>
            <w:div w:id="427703769">
              <w:marLeft w:val="0"/>
              <w:marRight w:val="0"/>
              <w:marTop w:val="0"/>
              <w:marBottom w:val="0"/>
              <w:divBdr>
                <w:top w:val="none" w:sz="0" w:space="0" w:color="auto"/>
                <w:left w:val="none" w:sz="0" w:space="0" w:color="auto"/>
                <w:bottom w:val="none" w:sz="0" w:space="0" w:color="auto"/>
                <w:right w:val="none" w:sz="0" w:space="0" w:color="auto"/>
              </w:divBdr>
            </w:div>
          </w:divsChild>
        </w:div>
        <w:div w:id="1329140755">
          <w:marLeft w:val="0"/>
          <w:marRight w:val="0"/>
          <w:marTop w:val="0"/>
          <w:marBottom w:val="0"/>
          <w:divBdr>
            <w:top w:val="none" w:sz="0" w:space="0" w:color="auto"/>
            <w:left w:val="none" w:sz="0" w:space="0" w:color="auto"/>
            <w:bottom w:val="none" w:sz="0" w:space="0" w:color="auto"/>
            <w:right w:val="none" w:sz="0" w:space="0" w:color="auto"/>
          </w:divBdr>
          <w:divsChild>
            <w:div w:id="1751778550">
              <w:marLeft w:val="0"/>
              <w:marRight w:val="0"/>
              <w:marTop w:val="0"/>
              <w:marBottom w:val="0"/>
              <w:divBdr>
                <w:top w:val="none" w:sz="0" w:space="0" w:color="auto"/>
                <w:left w:val="none" w:sz="0" w:space="0" w:color="auto"/>
                <w:bottom w:val="none" w:sz="0" w:space="0" w:color="auto"/>
                <w:right w:val="none" w:sz="0" w:space="0" w:color="auto"/>
              </w:divBdr>
            </w:div>
          </w:divsChild>
        </w:div>
        <w:div w:id="1519781844">
          <w:marLeft w:val="0"/>
          <w:marRight w:val="0"/>
          <w:marTop w:val="0"/>
          <w:marBottom w:val="0"/>
          <w:divBdr>
            <w:top w:val="none" w:sz="0" w:space="0" w:color="auto"/>
            <w:left w:val="none" w:sz="0" w:space="0" w:color="auto"/>
            <w:bottom w:val="none" w:sz="0" w:space="0" w:color="auto"/>
            <w:right w:val="none" w:sz="0" w:space="0" w:color="auto"/>
          </w:divBdr>
          <w:divsChild>
            <w:div w:id="17977228">
              <w:marLeft w:val="0"/>
              <w:marRight w:val="0"/>
              <w:marTop w:val="0"/>
              <w:marBottom w:val="0"/>
              <w:divBdr>
                <w:top w:val="none" w:sz="0" w:space="0" w:color="auto"/>
                <w:left w:val="none" w:sz="0" w:space="0" w:color="auto"/>
                <w:bottom w:val="none" w:sz="0" w:space="0" w:color="auto"/>
                <w:right w:val="none" w:sz="0" w:space="0" w:color="auto"/>
              </w:divBdr>
            </w:div>
          </w:divsChild>
        </w:div>
        <w:div w:id="1520583953">
          <w:marLeft w:val="0"/>
          <w:marRight w:val="0"/>
          <w:marTop w:val="0"/>
          <w:marBottom w:val="0"/>
          <w:divBdr>
            <w:top w:val="none" w:sz="0" w:space="0" w:color="auto"/>
            <w:left w:val="none" w:sz="0" w:space="0" w:color="auto"/>
            <w:bottom w:val="none" w:sz="0" w:space="0" w:color="auto"/>
            <w:right w:val="none" w:sz="0" w:space="0" w:color="auto"/>
          </w:divBdr>
          <w:divsChild>
            <w:div w:id="1040058871">
              <w:marLeft w:val="0"/>
              <w:marRight w:val="0"/>
              <w:marTop w:val="0"/>
              <w:marBottom w:val="0"/>
              <w:divBdr>
                <w:top w:val="none" w:sz="0" w:space="0" w:color="auto"/>
                <w:left w:val="none" w:sz="0" w:space="0" w:color="auto"/>
                <w:bottom w:val="none" w:sz="0" w:space="0" w:color="auto"/>
                <w:right w:val="none" w:sz="0" w:space="0" w:color="auto"/>
              </w:divBdr>
            </w:div>
          </w:divsChild>
        </w:div>
        <w:div w:id="1562474107">
          <w:marLeft w:val="0"/>
          <w:marRight w:val="0"/>
          <w:marTop w:val="0"/>
          <w:marBottom w:val="0"/>
          <w:divBdr>
            <w:top w:val="none" w:sz="0" w:space="0" w:color="auto"/>
            <w:left w:val="none" w:sz="0" w:space="0" w:color="auto"/>
            <w:bottom w:val="none" w:sz="0" w:space="0" w:color="auto"/>
            <w:right w:val="none" w:sz="0" w:space="0" w:color="auto"/>
          </w:divBdr>
          <w:divsChild>
            <w:div w:id="879628145">
              <w:marLeft w:val="0"/>
              <w:marRight w:val="0"/>
              <w:marTop w:val="0"/>
              <w:marBottom w:val="0"/>
              <w:divBdr>
                <w:top w:val="none" w:sz="0" w:space="0" w:color="auto"/>
                <w:left w:val="none" w:sz="0" w:space="0" w:color="auto"/>
                <w:bottom w:val="none" w:sz="0" w:space="0" w:color="auto"/>
                <w:right w:val="none" w:sz="0" w:space="0" w:color="auto"/>
              </w:divBdr>
            </w:div>
          </w:divsChild>
        </w:div>
        <w:div w:id="1632319363">
          <w:marLeft w:val="0"/>
          <w:marRight w:val="0"/>
          <w:marTop w:val="0"/>
          <w:marBottom w:val="0"/>
          <w:divBdr>
            <w:top w:val="none" w:sz="0" w:space="0" w:color="auto"/>
            <w:left w:val="none" w:sz="0" w:space="0" w:color="auto"/>
            <w:bottom w:val="none" w:sz="0" w:space="0" w:color="auto"/>
            <w:right w:val="none" w:sz="0" w:space="0" w:color="auto"/>
          </w:divBdr>
          <w:divsChild>
            <w:div w:id="1050497379">
              <w:marLeft w:val="0"/>
              <w:marRight w:val="0"/>
              <w:marTop w:val="0"/>
              <w:marBottom w:val="0"/>
              <w:divBdr>
                <w:top w:val="none" w:sz="0" w:space="0" w:color="auto"/>
                <w:left w:val="none" w:sz="0" w:space="0" w:color="auto"/>
                <w:bottom w:val="none" w:sz="0" w:space="0" w:color="auto"/>
                <w:right w:val="none" w:sz="0" w:space="0" w:color="auto"/>
              </w:divBdr>
            </w:div>
          </w:divsChild>
        </w:div>
        <w:div w:id="1728718378">
          <w:marLeft w:val="0"/>
          <w:marRight w:val="0"/>
          <w:marTop w:val="0"/>
          <w:marBottom w:val="0"/>
          <w:divBdr>
            <w:top w:val="none" w:sz="0" w:space="0" w:color="auto"/>
            <w:left w:val="none" w:sz="0" w:space="0" w:color="auto"/>
            <w:bottom w:val="none" w:sz="0" w:space="0" w:color="auto"/>
            <w:right w:val="none" w:sz="0" w:space="0" w:color="auto"/>
          </w:divBdr>
          <w:divsChild>
            <w:div w:id="1642809045">
              <w:marLeft w:val="0"/>
              <w:marRight w:val="0"/>
              <w:marTop w:val="0"/>
              <w:marBottom w:val="0"/>
              <w:divBdr>
                <w:top w:val="none" w:sz="0" w:space="0" w:color="auto"/>
                <w:left w:val="none" w:sz="0" w:space="0" w:color="auto"/>
                <w:bottom w:val="none" w:sz="0" w:space="0" w:color="auto"/>
                <w:right w:val="none" w:sz="0" w:space="0" w:color="auto"/>
              </w:divBdr>
            </w:div>
          </w:divsChild>
        </w:div>
        <w:div w:id="1819104652">
          <w:marLeft w:val="0"/>
          <w:marRight w:val="0"/>
          <w:marTop w:val="0"/>
          <w:marBottom w:val="0"/>
          <w:divBdr>
            <w:top w:val="none" w:sz="0" w:space="0" w:color="auto"/>
            <w:left w:val="none" w:sz="0" w:space="0" w:color="auto"/>
            <w:bottom w:val="none" w:sz="0" w:space="0" w:color="auto"/>
            <w:right w:val="none" w:sz="0" w:space="0" w:color="auto"/>
          </w:divBdr>
          <w:divsChild>
            <w:div w:id="270404428">
              <w:marLeft w:val="0"/>
              <w:marRight w:val="0"/>
              <w:marTop w:val="0"/>
              <w:marBottom w:val="0"/>
              <w:divBdr>
                <w:top w:val="none" w:sz="0" w:space="0" w:color="auto"/>
                <w:left w:val="none" w:sz="0" w:space="0" w:color="auto"/>
                <w:bottom w:val="none" w:sz="0" w:space="0" w:color="auto"/>
                <w:right w:val="none" w:sz="0" w:space="0" w:color="auto"/>
              </w:divBdr>
            </w:div>
          </w:divsChild>
        </w:div>
        <w:div w:id="1829856734">
          <w:marLeft w:val="0"/>
          <w:marRight w:val="0"/>
          <w:marTop w:val="0"/>
          <w:marBottom w:val="0"/>
          <w:divBdr>
            <w:top w:val="none" w:sz="0" w:space="0" w:color="auto"/>
            <w:left w:val="none" w:sz="0" w:space="0" w:color="auto"/>
            <w:bottom w:val="none" w:sz="0" w:space="0" w:color="auto"/>
            <w:right w:val="none" w:sz="0" w:space="0" w:color="auto"/>
          </w:divBdr>
          <w:divsChild>
            <w:div w:id="789708836">
              <w:marLeft w:val="0"/>
              <w:marRight w:val="0"/>
              <w:marTop w:val="0"/>
              <w:marBottom w:val="0"/>
              <w:divBdr>
                <w:top w:val="none" w:sz="0" w:space="0" w:color="auto"/>
                <w:left w:val="none" w:sz="0" w:space="0" w:color="auto"/>
                <w:bottom w:val="none" w:sz="0" w:space="0" w:color="auto"/>
                <w:right w:val="none" w:sz="0" w:space="0" w:color="auto"/>
              </w:divBdr>
            </w:div>
          </w:divsChild>
        </w:div>
        <w:div w:id="1898971192">
          <w:marLeft w:val="0"/>
          <w:marRight w:val="0"/>
          <w:marTop w:val="0"/>
          <w:marBottom w:val="0"/>
          <w:divBdr>
            <w:top w:val="none" w:sz="0" w:space="0" w:color="auto"/>
            <w:left w:val="none" w:sz="0" w:space="0" w:color="auto"/>
            <w:bottom w:val="none" w:sz="0" w:space="0" w:color="auto"/>
            <w:right w:val="none" w:sz="0" w:space="0" w:color="auto"/>
          </w:divBdr>
          <w:divsChild>
            <w:div w:id="1576746371">
              <w:marLeft w:val="0"/>
              <w:marRight w:val="0"/>
              <w:marTop w:val="0"/>
              <w:marBottom w:val="0"/>
              <w:divBdr>
                <w:top w:val="none" w:sz="0" w:space="0" w:color="auto"/>
                <w:left w:val="none" w:sz="0" w:space="0" w:color="auto"/>
                <w:bottom w:val="none" w:sz="0" w:space="0" w:color="auto"/>
                <w:right w:val="none" w:sz="0" w:space="0" w:color="auto"/>
              </w:divBdr>
            </w:div>
          </w:divsChild>
        </w:div>
        <w:div w:id="1916740081">
          <w:marLeft w:val="0"/>
          <w:marRight w:val="0"/>
          <w:marTop w:val="0"/>
          <w:marBottom w:val="0"/>
          <w:divBdr>
            <w:top w:val="none" w:sz="0" w:space="0" w:color="auto"/>
            <w:left w:val="none" w:sz="0" w:space="0" w:color="auto"/>
            <w:bottom w:val="none" w:sz="0" w:space="0" w:color="auto"/>
            <w:right w:val="none" w:sz="0" w:space="0" w:color="auto"/>
          </w:divBdr>
          <w:divsChild>
            <w:div w:id="479424599">
              <w:marLeft w:val="0"/>
              <w:marRight w:val="0"/>
              <w:marTop w:val="0"/>
              <w:marBottom w:val="0"/>
              <w:divBdr>
                <w:top w:val="none" w:sz="0" w:space="0" w:color="auto"/>
                <w:left w:val="none" w:sz="0" w:space="0" w:color="auto"/>
                <w:bottom w:val="none" w:sz="0" w:space="0" w:color="auto"/>
                <w:right w:val="none" w:sz="0" w:space="0" w:color="auto"/>
              </w:divBdr>
            </w:div>
          </w:divsChild>
        </w:div>
        <w:div w:id="2015717237">
          <w:marLeft w:val="0"/>
          <w:marRight w:val="0"/>
          <w:marTop w:val="0"/>
          <w:marBottom w:val="0"/>
          <w:divBdr>
            <w:top w:val="none" w:sz="0" w:space="0" w:color="auto"/>
            <w:left w:val="none" w:sz="0" w:space="0" w:color="auto"/>
            <w:bottom w:val="none" w:sz="0" w:space="0" w:color="auto"/>
            <w:right w:val="none" w:sz="0" w:space="0" w:color="auto"/>
          </w:divBdr>
          <w:divsChild>
            <w:div w:id="1221283839">
              <w:marLeft w:val="0"/>
              <w:marRight w:val="0"/>
              <w:marTop w:val="0"/>
              <w:marBottom w:val="0"/>
              <w:divBdr>
                <w:top w:val="none" w:sz="0" w:space="0" w:color="auto"/>
                <w:left w:val="none" w:sz="0" w:space="0" w:color="auto"/>
                <w:bottom w:val="none" w:sz="0" w:space="0" w:color="auto"/>
                <w:right w:val="none" w:sz="0" w:space="0" w:color="auto"/>
              </w:divBdr>
            </w:div>
          </w:divsChild>
        </w:div>
        <w:div w:id="2021197131">
          <w:marLeft w:val="0"/>
          <w:marRight w:val="0"/>
          <w:marTop w:val="0"/>
          <w:marBottom w:val="0"/>
          <w:divBdr>
            <w:top w:val="none" w:sz="0" w:space="0" w:color="auto"/>
            <w:left w:val="none" w:sz="0" w:space="0" w:color="auto"/>
            <w:bottom w:val="none" w:sz="0" w:space="0" w:color="auto"/>
            <w:right w:val="none" w:sz="0" w:space="0" w:color="auto"/>
          </w:divBdr>
          <w:divsChild>
            <w:div w:id="1728996015">
              <w:marLeft w:val="0"/>
              <w:marRight w:val="0"/>
              <w:marTop w:val="0"/>
              <w:marBottom w:val="0"/>
              <w:divBdr>
                <w:top w:val="none" w:sz="0" w:space="0" w:color="auto"/>
                <w:left w:val="none" w:sz="0" w:space="0" w:color="auto"/>
                <w:bottom w:val="none" w:sz="0" w:space="0" w:color="auto"/>
                <w:right w:val="none" w:sz="0" w:space="0" w:color="auto"/>
              </w:divBdr>
            </w:div>
          </w:divsChild>
        </w:div>
        <w:div w:id="2055812171">
          <w:marLeft w:val="0"/>
          <w:marRight w:val="0"/>
          <w:marTop w:val="0"/>
          <w:marBottom w:val="0"/>
          <w:divBdr>
            <w:top w:val="none" w:sz="0" w:space="0" w:color="auto"/>
            <w:left w:val="none" w:sz="0" w:space="0" w:color="auto"/>
            <w:bottom w:val="none" w:sz="0" w:space="0" w:color="auto"/>
            <w:right w:val="none" w:sz="0" w:space="0" w:color="auto"/>
          </w:divBdr>
          <w:divsChild>
            <w:div w:id="1445660942">
              <w:marLeft w:val="0"/>
              <w:marRight w:val="0"/>
              <w:marTop w:val="0"/>
              <w:marBottom w:val="0"/>
              <w:divBdr>
                <w:top w:val="none" w:sz="0" w:space="0" w:color="auto"/>
                <w:left w:val="none" w:sz="0" w:space="0" w:color="auto"/>
                <w:bottom w:val="none" w:sz="0" w:space="0" w:color="auto"/>
                <w:right w:val="none" w:sz="0" w:space="0" w:color="auto"/>
              </w:divBdr>
            </w:div>
          </w:divsChild>
        </w:div>
        <w:div w:id="2081831879">
          <w:marLeft w:val="0"/>
          <w:marRight w:val="0"/>
          <w:marTop w:val="0"/>
          <w:marBottom w:val="0"/>
          <w:divBdr>
            <w:top w:val="none" w:sz="0" w:space="0" w:color="auto"/>
            <w:left w:val="none" w:sz="0" w:space="0" w:color="auto"/>
            <w:bottom w:val="none" w:sz="0" w:space="0" w:color="auto"/>
            <w:right w:val="none" w:sz="0" w:space="0" w:color="auto"/>
          </w:divBdr>
          <w:divsChild>
            <w:div w:id="591937607">
              <w:marLeft w:val="0"/>
              <w:marRight w:val="0"/>
              <w:marTop w:val="0"/>
              <w:marBottom w:val="0"/>
              <w:divBdr>
                <w:top w:val="none" w:sz="0" w:space="0" w:color="auto"/>
                <w:left w:val="none" w:sz="0" w:space="0" w:color="auto"/>
                <w:bottom w:val="none" w:sz="0" w:space="0" w:color="auto"/>
                <w:right w:val="none" w:sz="0" w:space="0" w:color="auto"/>
              </w:divBdr>
            </w:div>
          </w:divsChild>
        </w:div>
        <w:div w:id="2084177496">
          <w:marLeft w:val="0"/>
          <w:marRight w:val="0"/>
          <w:marTop w:val="0"/>
          <w:marBottom w:val="0"/>
          <w:divBdr>
            <w:top w:val="none" w:sz="0" w:space="0" w:color="auto"/>
            <w:left w:val="none" w:sz="0" w:space="0" w:color="auto"/>
            <w:bottom w:val="none" w:sz="0" w:space="0" w:color="auto"/>
            <w:right w:val="none" w:sz="0" w:space="0" w:color="auto"/>
          </w:divBdr>
          <w:divsChild>
            <w:div w:id="1824275824">
              <w:marLeft w:val="0"/>
              <w:marRight w:val="0"/>
              <w:marTop w:val="0"/>
              <w:marBottom w:val="0"/>
              <w:divBdr>
                <w:top w:val="none" w:sz="0" w:space="0" w:color="auto"/>
                <w:left w:val="none" w:sz="0" w:space="0" w:color="auto"/>
                <w:bottom w:val="none" w:sz="0" w:space="0" w:color="auto"/>
                <w:right w:val="none" w:sz="0" w:space="0" w:color="auto"/>
              </w:divBdr>
            </w:div>
          </w:divsChild>
        </w:div>
        <w:div w:id="2137209975">
          <w:marLeft w:val="0"/>
          <w:marRight w:val="0"/>
          <w:marTop w:val="0"/>
          <w:marBottom w:val="0"/>
          <w:divBdr>
            <w:top w:val="none" w:sz="0" w:space="0" w:color="auto"/>
            <w:left w:val="none" w:sz="0" w:space="0" w:color="auto"/>
            <w:bottom w:val="none" w:sz="0" w:space="0" w:color="auto"/>
            <w:right w:val="none" w:sz="0" w:space="0" w:color="auto"/>
          </w:divBdr>
          <w:divsChild>
            <w:div w:id="131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335">
      <w:bodyDiv w:val="1"/>
      <w:marLeft w:val="0"/>
      <w:marRight w:val="0"/>
      <w:marTop w:val="0"/>
      <w:marBottom w:val="0"/>
      <w:divBdr>
        <w:top w:val="none" w:sz="0" w:space="0" w:color="auto"/>
        <w:left w:val="none" w:sz="0" w:space="0" w:color="auto"/>
        <w:bottom w:val="none" w:sz="0" w:space="0" w:color="auto"/>
        <w:right w:val="none" w:sz="0" w:space="0" w:color="auto"/>
      </w:divBdr>
    </w:div>
    <w:div w:id="218592986">
      <w:bodyDiv w:val="1"/>
      <w:marLeft w:val="0"/>
      <w:marRight w:val="0"/>
      <w:marTop w:val="0"/>
      <w:marBottom w:val="0"/>
      <w:divBdr>
        <w:top w:val="none" w:sz="0" w:space="0" w:color="auto"/>
        <w:left w:val="none" w:sz="0" w:space="0" w:color="auto"/>
        <w:bottom w:val="none" w:sz="0" w:space="0" w:color="auto"/>
        <w:right w:val="none" w:sz="0" w:space="0" w:color="auto"/>
      </w:divBdr>
    </w:div>
    <w:div w:id="225722330">
      <w:bodyDiv w:val="1"/>
      <w:marLeft w:val="0"/>
      <w:marRight w:val="0"/>
      <w:marTop w:val="0"/>
      <w:marBottom w:val="0"/>
      <w:divBdr>
        <w:top w:val="none" w:sz="0" w:space="0" w:color="auto"/>
        <w:left w:val="none" w:sz="0" w:space="0" w:color="auto"/>
        <w:bottom w:val="none" w:sz="0" w:space="0" w:color="auto"/>
        <w:right w:val="none" w:sz="0" w:space="0" w:color="auto"/>
      </w:divBdr>
    </w:div>
    <w:div w:id="239800158">
      <w:bodyDiv w:val="1"/>
      <w:marLeft w:val="0"/>
      <w:marRight w:val="0"/>
      <w:marTop w:val="0"/>
      <w:marBottom w:val="0"/>
      <w:divBdr>
        <w:top w:val="none" w:sz="0" w:space="0" w:color="auto"/>
        <w:left w:val="none" w:sz="0" w:space="0" w:color="auto"/>
        <w:bottom w:val="none" w:sz="0" w:space="0" w:color="auto"/>
        <w:right w:val="none" w:sz="0" w:space="0" w:color="auto"/>
      </w:divBdr>
      <w:divsChild>
        <w:div w:id="1178037559">
          <w:marLeft w:val="547"/>
          <w:marRight w:val="0"/>
          <w:marTop w:val="0"/>
          <w:marBottom w:val="0"/>
          <w:divBdr>
            <w:top w:val="none" w:sz="0" w:space="0" w:color="auto"/>
            <w:left w:val="none" w:sz="0" w:space="0" w:color="auto"/>
            <w:bottom w:val="none" w:sz="0" w:space="0" w:color="auto"/>
            <w:right w:val="none" w:sz="0" w:space="0" w:color="auto"/>
          </w:divBdr>
        </w:div>
      </w:divsChild>
    </w:div>
    <w:div w:id="260725180">
      <w:bodyDiv w:val="1"/>
      <w:marLeft w:val="0"/>
      <w:marRight w:val="0"/>
      <w:marTop w:val="0"/>
      <w:marBottom w:val="0"/>
      <w:divBdr>
        <w:top w:val="none" w:sz="0" w:space="0" w:color="auto"/>
        <w:left w:val="none" w:sz="0" w:space="0" w:color="auto"/>
        <w:bottom w:val="none" w:sz="0" w:space="0" w:color="auto"/>
        <w:right w:val="none" w:sz="0" w:space="0" w:color="auto"/>
      </w:divBdr>
      <w:divsChild>
        <w:div w:id="1086463702">
          <w:marLeft w:val="576"/>
          <w:marRight w:val="0"/>
          <w:marTop w:val="0"/>
          <w:marBottom w:val="0"/>
          <w:divBdr>
            <w:top w:val="none" w:sz="0" w:space="0" w:color="auto"/>
            <w:left w:val="none" w:sz="0" w:space="0" w:color="auto"/>
            <w:bottom w:val="none" w:sz="0" w:space="0" w:color="auto"/>
            <w:right w:val="none" w:sz="0" w:space="0" w:color="auto"/>
          </w:divBdr>
        </w:div>
      </w:divsChild>
    </w:div>
    <w:div w:id="274555629">
      <w:bodyDiv w:val="1"/>
      <w:marLeft w:val="0"/>
      <w:marRight w:val="0"/>
      <w:marTop w:val="0"/>
      <w:marBottom w:val="0"/>
      <w:divBdr>
        <w:top w:val="none" w:sz="0" w:space="0" w:color="auto"/>
        <w:left w:val="none" w:sz="0" w:space="0" w:color="auto"/>
        <w:bottom w:val="none" w:sz="0" w:space="0" w:color="auto"/>
        <w:right w:val="none" w:sz="0" w:space="0" w:color="auto"/>
      </w:divBdr>
    </w:div>
    <w:div w:id="342244594">
      <w:bodyDiv w:val="1"/>
      <w:marLeft w:val="0"/>
      <w:marRight w:val="0"/>
      <w:marTop w:val="0"/>
      <w:marBottom w:val="0"/>
      <w:divBdr>
        <w:top w:val="none" w:sz="0" w:space="0" w:color="auto"/>
        <w:left w:val="none" w:sz="0" w:space="0" w:color="auto"/>
        <w:bottom w:val="none" w:sz="0" w:space="0" w:color="auto"/>
        <w:right w:val="none" w:sz="0" w:space="0" w:color="auto"/>
      </w:divBdr>
      <w:divsChild>
        <w:div w:id="21327530">
          <w:marLeft w:val="576"/>
          <w:marRight w:val="0"/>
          <w:marTop w:val="0"/>
          <w:marBottom w:val="0"/>
          <w:divBdr>
            <w:top w:val="none" w:sz="0" w:space="0" w:color="auto"/>
            <w:left w:val="none" w:sz="0" w:space="0" w:color="auto"/>
            <w:bottom w:val="none" w:sz="0" w:space="0" w:color="auto"/>
            <w:right w:val="none" w:sz="0" w:space="0" w:color="auto"/>
          </w:divBdr>
        </w:div>
      </w:divsChild>
    </w:div>
    <w:div w:id="344021596">
      <w:bodyDiv w:val="1"/>
      <w:marLeft w:val="0"/>
      <w:marRight w:val="0"/>
      <w:marTop w:val="0"/>
      <w:marBottom w:val="0"/>
      <w:divBdr>
        <w:top w:val="none" w:sz="0" w:space="0" w:color="auto"/>
        <w:left w:val="none" w:sz="0" w:space="0" w:color="auto"/>
        <w:bottom w:val="none" w:sz="0" w:space="0" w:color="auto"/>
        <w:right w:val="none" w:sz="0" w:space="0" w:color="auto"/>
      </w:divBdr>
      <w:divsChild>
        <w:div w:id="475268871">
          <w:marLeft w:val="1166"/>
          <w:marRight w:val="0"/>
          <w:marTop w:val="120"/>
          <w:marBottom w:val="0"/>
          <w:divBdr>
            <w:top w:val="none" w:sz="0" w:space="0" w:color="auto"/>
            <w:left w:val="none" w:sz="0" w:space="0" w:color="auto"/>
            <w:bottom w:val="none" w:sz="0" w:space="0" w:color="auto"/>
            <w:right w:val="none" w:sz="0" w:space="0" w:color="auto"/>
          </w:divBdr>
        </w:div>
        <w:div w:id="1889800652">
          <w:marLeft w:val="1166"/>
          <w:marRight w:val="0"/>
          <w:marTop w:val="120"/>
          <w:marBottom w:val="0"/>
          <w:divBdr>
            <w:top w:val="none" w:sz="0" w:space="0" w:color="auto"/>
            <w:left w:val="none" w:sz="0" w:space="0" w:color="auto"/>
            <w:bottom w:val="none" w:sz="0" w:space="0" w:color="auto"/>
            <w:right w:val="none" w:sz="0" w:space="0" w:color="auto"/>
          </w:divBdr>
        </w:div>
      </w:divsChild>
    </w:div>
    <w:div w:id="406266862">
      <w:bodyDiv w:val="1"/>
      <w:marLeft w:val="0"/>
      <w:marRight w:val="0"/>
      <w:marTop w:val="0"/>
      <w:marBottom w:val="0"/>
      <w:divBdr>
        <w:top w:val="none" w:sz="0" w:space="0" w:color="auto"/>
        <w:left w:val="none" w:sz="0" w:space="0" w:color="auto"/>
        <w:bottom w:val="none" w:sz="0" w:space="0" w:color="auto"/>
        <w:right w:val="none" w:sz="0" w:space="0" w:color="auto"/>
      </w:divBdr>
    </w:div>
    <w:div w:id="418214958">
      <w:bodyDiv w:val="1"/>
      <w:marLeft w:val="0"/>
      <w:marRight w:val="0"/>
      <w:marTop w:val="0"/>
      <w:marBottom w:val="0"/>
      <w:divBdr>
        <w:top w:val="none" w:sz="0" w:space="0" w:color="auto"/>
        <w:left w:val="none" w:sz="0" w:space="0" w:color="auto"/>
        <w:bottom w:val="none" w:sz="0" w:space="0" w:color="auto"/>
        <w:right w:val="none" w:sz="0" w:space="0" w:color="auto"/>
      </w:divBdr>
      <w:divsChild>
        <w:div w:id="646589277">
          <w:marLeft w:val="533"/>
          <w:marRight w:val="0"/>
          <w:marTop w:val="77"/>
          <w:marBottom w:val="0"/>
          <w:divBdr>
            <w:top w:val="none" w:sz="0" w:space="0" w:color="auto"/>
            <w:left w:val="none" w:sz="0" w:space="0" w:color="auto"/>
            <w:bottom w:val="none" w:sz="0" w:space="0" w:color="auto"/>
            <w:right w:val="none" w:sz="0" w:space="0" w:color="auto"/>
          </w:divBdr>
        </w:div>
      </w:divsChild>
    </w:div>
    <w:div w:id="435560392">
      <w:bodyDiv w:val="1"/>
      <w:marLeft w:val="0"/>
      <w:marRight w:val="0"/>
      <w:marTop w:val="0"/>
      <w:marBottom w:val="0"/>
      <w:divBdr>
        <w:top w:val="none" w:sz="0" w:space="0" w:color="auto"/>
        <w:left w:val="none" w:sz="0" w:space="0" w:color="auto"/>
        <w:bottom w:val="none" w:sz="0" w:space="0" w:color="auto"/>
        <w:right w:val="none" w:sz="0" w:space="0" w:color="auto"/>
      </w:divBdr>
      <w:divsChild>
        <w:div w:id="51537641">
          <w:marLeft w:val="576"/>
          <w:marRight w:val="0"/>
          <w:marTop w:val="0"/>
          <w:marBottom w:val="0"/>
          <w:divBdr>
            <w:top w:val="none" w:sz="0" w:space="0" w:color="auto"/>
            <w:left w:val="none" w:sz="0" w:space="0" w:color="auto"/>
            <w:bottom w:val="none" w:sz="0" w:space="0" w:color="auto"/>
            <w:right w:val="none" w:sz="0" w:space="0" w:color="auto"/>
          </w:divBdr>
        </w:div>
        <w:div w:id="166756275">
          <w:marLeft w:val="576"/>
          <w:marRight w:val="0"/>
          <w:marTop w:val="0"/>
          <w:marBottom w:val="0"/>
          <w:divBdr>
            <w:top w:val="none" w:sz="0" w:space="0" w:color="auto"/>
            <w:left w:val="none" w:sz="0" w:space="0" w:color="auto"/>
            <w:bottom w:val="none" w:sz="0" w:space="0" w:color="auto"/>
            <w:right w:val="none" w:sz="0" w:space="0" w:color="auto"/>
          </w:divBdr>
        </w:div>
        <w:div w:id="516624587">
          <w:marLeft w:val="576"/>
          <w:marRight w:val="0"/>
          <w:marTop w:val="0"/>
          <w:marBottom w:val="0"/>
          <w:divBdr>
            <w:top w:val="none" w:sz="0" w:space="0" w:color="auto"/>
            <w:left w:val="none" w:sz="0" w:space="0" w:color="auto"/>
            <w:bottom w:val="none" w:sz="0" w:space="0" w:color="auto"/>
            <w:right w:val="none" w:sz="0" w:space="0" w:color="auto"/>
          </w:divBdr>
        </w:div>
        <w:div w:id="1989238913">
          <w:marLeft w:val="576"/>
          <w:marRight w:val="0"/>
          <w:marTop w:val="0"/>
          <w:marBottom w:val="0"/>
          <w:divBdr>
            <w:top w:val="none" w:sz="0" w:space="0" w:color="auto"/>
            <w:left w:val="none" w:sz="0" w:space="0" w:color="auto"/>
            <w:bottom w:val="none" w:sz="0" w:space="0" w:color="auto"/>
            <w:right w:val="none" w:sz="0" w:space="0" w:color="auto"/>
          </w:divBdr>
        </w:div>
      </w:divsChild>
    </w:div>
    <w:div w:id="472335970">
      <w:bodyDiv w:val="1"/>
      <w:marLeft w:val="0"/>
      <w:marRight w:val="0"/>
      <w:marTop w:val="0"/>
      <w:marBottom w:val="0"/>
      <w:divBdr>
        <w:top w:val="none" w:sz="0" w:space="0" w:color="auto"/>
        <w:left w:val="none" w:sz="0" w:space="0" w:color="auto"/>
        <w:bottom w:val="none" w:sz="0" w:space="0" w:color="auto"/>
        <w:right w:val="none" w:sz="0" w:space="0" w:color="auto"/>
      </w:divBdr>
      <w:divsChild>
        <w:div w:id="51777247">
          <w:marLeft w:val="533"/>
          <w:marRight w:val="0"/>
          <w:marTop w:val="67"/>
          <w:marBottom w:val="0"/>
          <w:divBdr>
            <w:top w:val="none" w:sz="0" w:space="0" w:color="auto"/>
            <w:left w:val="none" w:sz="0" w:space="0" w:color="auto"/>
            <w:bottom w:val="none" w:sz="0" w:space="0" w:color="auto"/>
            <w:right w:val="none" w:sz="0" w:space="0" w:color="auto"/>
          </w:divBdr>
        </w:div>
      </w:divsChild>
    </w:div>
    <w:div w:id="533272083">
      <w:bodyDiv w:val="1"/>
      <w:marLeft w:val="0"/>
      <w:marRight w:val="0"/>
      <w:marTop w:val="0"/>
      <w:marBottom w:val="0"/>
      <w:divBdr>
        <w:top w:val="none" w:sz="0" w:space="0" w:color="auto"/>
        <w:left w:val="none" w:sz="0" w:space="0" w:color="auto"/>
        <w:bottom w:val="none" w:sz="0" w:space="0" w:color="auto"/>
        <w:right w:val="none" w:sz="0" w:space="0" w:color="auto"/>
      </w:divBdr>
    </w:div>
    <w:div w:id="554700125">
      <w:bodyDiv w:val="1"/>
      <w:marLeft w:val="0"/>
      <w:marRight w:val="0"/>
      <w:marTop w:val="0"/>
      <w:marBottom w:val="0"/>
      <w:divBdr>
        <w:top w:val="none" w:sz="0" w:space="0" w:color="auto"/>
        <w:left w:val="none" w:sz="0" w:space="0" w:color="auto"/>
        <w:bottom w:val="none" w:sz="0" w:space="0" w:color="auto"/>
        <w:right w:val="none" w:sz="0" w:space="0" w:color="auto"/>
      </w:divBdr>
    </w:div>
    <w:div w:id="572277706">
      <w:bodyDiv w:val="1"/>
      <w:marLeft w:val="0"/>
      <w:marRight w:val="0"/>
      <w:marTop w:val="0"/>
      <w:marBottom w:val="0"/>
      <w:divBdr>
        <w:top w:val="none" w:sz="0" w:space="0" w:color="auto"/>
        <w:left w:val="none" w:sz="0" w:space="0" w:color="auto"/>
        <w:bottom w:val="none" w:sz="0" w:space="0" w:color="auto"/>
        <w:right w:val="none" w:sz="0" w:space="0" w:color="auto"/>
      </w:divBdr>
      <w:divsChild>
        <w:div w:id="243028912">
          <w:marLeft w:val="533"/>
          <w:marRight w:val="0"/>
          <w:marTop w:val="67"/>
          <w:marBottom w:val="0"/>
          <w:divBdr>
            <w:top w:val="none" w:sz="0" w:space="0" w:color="auto"/>
            <w:left w:val="none" w:sz="0" w:space="0" w:color="auto"/>
            <w:bottom w:val="none" w:sz="0" w:space="0" w:color="auto"/>
            <w:right w:val="none" w:sz="0" w:space="0" w:color="auto"/>
          </w:divBdr>
        </w:div>
      </w:divsChild>
    </w:div>
    <w:div w:id="619528555">
      <w:bodyDiv w:val="1"/>
      <w:marLeft w:val="0"/>
      <w:marRight w:val="0"/>
      <w:marTop w:val="0"/>
      <w:marBottom w:val="0"/>
      <w:divBdr>
        <w:top w:val="none" w:sz="0" w:space="0" w:color="auto"/>
        <w:left w:val="none" w:sz="0" w:space="0" w:color="auto"/>
        <w:bottom w:val="none" w:sz="0" w:space="0" w:color="auto"/>
        <w:right w:val="none" w:sz="0" w:space="0" w:color="auto"/>
      </w:divBdr>
    </w:div>
    <w:div w:id="662708740">
      <w:bodyDiv w:val="1"/>
      <w:marLeft w:val="0"/>
      <w:marRight w:val="0"/>
      <w:marTop w:val="0"/>
      <w:marBottom w:val="0"/>
      <w:divBdr>
        <w:top w:val="none" w:sz="0" w:space="0" w:color="auto"/>
        <w:left w:val="none" w:sz="0" w:space="0" w:color="auto"/>
        <w:bottom w:val="none" w:sz="0" w:space="0" w:color="auto"/>
        <w:right w:val="none" w:sz="0" w:space="0" w:color="auto"/>
      </w:divBdr>
      <w:divsChild>
        <w:div w:id="1529366664">
          <w:marLeft w:val="533"/>
          <w:marRight w:val="0"/>
          <w:marTop w:val="77"/>
          <w:marBottom w:val="0"/>
          <w:divBdr>
            <w:top w:val="none" w:sz="0" w:space="0" w:color="auto"/>
            <w:left w:val="none" w:sz="0" w:space="0" w:color="auto"/>
            <w:bottom w:val="none" w:sz="0" w:space="0" w:color="auto"/>
            <w:right w:val="none" w:sz="0" w:space="0" w:color="auto"/>
          </w:divBdr>
        </w:div>
      </w:divsChild>
    </w:div>
    <w:div w:id="663093470">
      <w:bodyDiv w:val="1"/>
      <w:marLeft w:val="0"/>
      <w:marRight w:val="0"/>
      <w:marTop w:val="0"/>
      <w:marBottom w:val="0"/>
      <w:divBdr>
        <w:top w:val="none" w:sz="0" w:space="0" w:color="auto"/>
        <w:left w:val="none" w:sz="0" w:space="0" w:color="auto"/>
        <w:bottom w:val="none" w:sz="0" w:space="0" w:color="auto"/>
        <w:right w:val="none" w:sz="0" w:space="0" w:color="auto"/>
      </w:divBdr>
    </w:div>
    <w:div w:id="671183975">
      <w:bodyDiv w:val="1"/>
      <w:marLeft w:val="0"/>
      <w:marRight w:val="0"/>
      <w:marTop w:val="0"/>
      <w:marBottom w:val="0"/>
      <w:divBdr>
        <w:top w:val="none" w:sz="0" w:space="0" w:color="auto"/>
        <w:left w:val="none" w:sz="0" w:space="0" w:color="auto"/>
        <w:bottom w:val="none" w:sz="0" w:space="0" w:color="auto"/>
        <w:right w:val="none" w:sz="0" w:space="0" w:color="auto"/>
      </w:divBdr>
      <w:divsChild>
        <w:div w:id="972635521">
          <w:marLeft w:val="1166"/>
          <w:marRight w:val="0"/>
          <w:marTop w:val="0"/>
          <w:marBottom w:val="0"/>
          <w:divBdr>
            <w:top w:val="none" w:sz="0" w:space="0" w:color="auto"/>
            <w:left w:val="none" w:sz="0" w:space="0" w:color="auto"/>
            <w:bottom w:val="none" w:sz="0" w:space="0" w:color="auto"/>
            <w:right w:val="none" w:sz="0" w:space="0" w:color="auto"/>
          </w:divBdr>
        </w:div>
      </w:divsChild>
    </w:div>
    <w:div w:id="701443001">
      <w:bodyDiv w:val="1"/>
      <w:marLeft w:val="0"/>
      <w:marRight w:val="0"/>
      <w:marTop w:val="0"/>
      <w:marBottom w:val="0"/>
      <w:divBdr>
        <w:top w:val="none" w:sz="0" w:space="0" w:color="auto"/>
        <w:left w:val="none" w:sz="0" w:space="0" w:color="auto"/>
        <w:bottom w:val="none" w:sz="0" w:space="0" w:color="auto"/>
        <w:right w:val="none" w:sz="0" w:space="0" w:color="auto"/>
      </w:divBdr>
    </w:div>
    <w:div w:id="708997987">
      <w:bodyDiv w:val="1"/>
      <w:marLeft w:val="0"/>
      <w:marRight w:val="0"/>
      <w:marTop w:val="0"/>
      <w:marBottom w:val="0"/>
      <w:divBdr>
        <w:top w:val="none" w:sz="0" w:space="0" w:color="auto"/>
        <w:left w:val="none" w:sz="0" w:space="0" w:color="auto"/>
        <w:bottom w:val="none" w:sz="0" w:space="0" w:color="auto"/>
        <w:right w:val="none" w:sz="0" w:space="0" w:color="auto"/>
      </w:divBdr>
    </w:div>
    <w:div w:id="782578221">
      <w:bodyDiv w:val="1"/>
      <w:marLeft w:val="0"/>
      <w:marRight w:val="0"/>
      <w:marTop w:val="0"/>
      <w:marBottom w:val="0"/>
      <w:divBdr>
        <w:top w:val="none" w:sz="0" w:space="0" w:color="auto"/>
        <w:left w:val="none" w:sz="0" w:space="0" w:color="auto"/>
        <w:bottom w:val="none" w:sz="0" w:space="0" w:color="auto"/>
        <w:right w:val="none" w:sz="0" w:space="0" w:color="auto"/>
      </w:divBdr>
      <w:divsChild>
        <w:div w:id="663433718">
          <w:marLeft w:val="533"/>
          <w:marRight w:val="0"/>
          <w:marTop w:val="67"/>
          <w:marBottom w:val="0"/>
          <w:divBdr>
            <w:top w:val="none" w:sz="0" w:space="0" w:color="auto"/>
            <w:left w:val="none" w:sz="0" w:space="0" w:color="auto"/>
            <w:bottom w:val="none" w:sz="0" w:space="0" w:color="auto"/>
            <w:right w:val="none" w:sz="0" w:space="0" w:color="auto"/>
          </w:divBdr>
        </w:div>
      </w:divsChild>
    </w:div>
    <w:div w:id="809371978">
      <w:bodyDiv w:val="1"/>
      <w:marLeft w:val="0"/>
      <w:marRight w:val="0"/>
      <w:marTop w:val="0"/>
      <w:marBottom w:val="0"/>
      <w:divBdr>
        <w:top w:val="none" w:sz="0" w:space="0" w:color="auto"/>
        <w:left w:val="none" w:sz="0" w:space="0" w:color="auto"/>
        <w:bottom w:val="none" w:sz="0" w:space="0" w:color="auto"/>
        <w:right w:val="none" w:sz="0" w:space="0" w:color="auto"/>
      </w:divBdr>
      <w:divsChild>
        <w:div w:id="1680351262">
          <w:marLeft w:val="533"/>
          <w:marRight w:val="0"/>
          <w:marTop w:val="77"/>
          <w:marBottom w:val="0"/>
          <w:divBdr>
            <w:top w:val="none" w:sz="0" w:space="0" w:color="auto"/>
            <w:left w:val="none" w:sz="0" w:space="0" w:color="auto"/>
            <w:bottom w:val="none" w:sz="0" w:space="0" w:color="auto"/>
            <w:right w:val="none" w:sz="0" w:space="0" w:color="auto"/>
          </w:divBdr>
        </w:div>
      </w:divsChild>
    </w:div>
    <w:div w:id="824929183">
      <w:bodyDiv w:val="1"/>
      <w:marLeft w:val="0"/>
      <w:marRight w:val="0"/>
      <w:marTop w:val="0"/>
      <w:marBottom w:val="0"/>
      <w:divBdr>
        <w:top w:val="none" w:sz="0" w:space="0" w:color="auto"/>
        <w:left w:val="none" w:sz="0" w:space="0" w:color="auto"/>
        <w:bottom w:val="none" w:sz="0" w:space="0" w:color="auto"/>
        <w:right w:val="none" w:sz="0" w:space="0" w:color="auto"/>
      </w:divBdr>
      <w:divsChild>
        <w:div w:id="222179996">
          <w:marLeft w:val="533"/>
          <w:marRight w:val="0"/>
          <w:marTop w:val="77"/>
          <w:marBottom w:val="0"/>
          <w:divBdr>
            <w:top w:val="none" w:sz="0" w:space="0" w:color="auto"/>
            <w:left w:val="none" w:sz="0" w:space="0" w:color="auto"/>
            <w:bottom w:val="none" w:sz="0" w:space="0" w:color="auto"/>
            <w:right w:val="none" w:sz="0" w:space="0" w:color="auto"/>
          </w:divBdr>
        </w:div>
        <w:div w:id="1003892780">
          <w:marLeft w:val="533"/>
          <w:marRight w:val="0"/>
          <w:marTop w:val="77"/>
          <w:marBottom w:val="0"/>
          <w:divBdr>
            <w:top w:val="none" w:sz="0" w:space="0" w:color="auto"/>
            <w:left w:val="none" w:sz="0" w:space="0" w:color="auto"/>
            <w:bottom w:val="none" w:sz="0" w:space="0" w:color="auto"/>
            <w:right w:val="none" w:sz="0" w:space="0" w:color="auto"/>
          </w:divBdr>
        </w:div>
      </w:divsChild>
    </w:div>
    <w:div w:id="875965048">
      <w:bodyDiv w:val="1"/>
      <w:marLeft w:val="0"/>
      <w:marRight w:val="0"/>
      <w:marTop w:val="0"/>
      <w:marBottom w:val="0"/>
      <w:divBdr>
        <w:top w:val="none" w:sz="0" w:space="0" w:color="auto"/>
        <w:left w:val="none" w:sz="0" w:space="0" w:color="auto"/>
        <w:bottom w:val="none" w:sz="0" w:space="0" w:color="auto"/>
        <w:right w:val="none" w:sz="0" w:space="0" w:color="auto"/>
      </w:divBdr>
    </w:div>
    <w:div w:id="895050031">
      <w:bodyDiv w:val="1"/>
      <w:marLeft w:val="0"/>
      <w:marRight w:val="0"/>
      <w:marTop w:val="0"/>
      <w:marBottom w:val="0"/>
      <w:divBdr>
        <w:top w:val="none" w:sz="0" w:space="0" w:color="auto"/>
        <w:left w:val="none" w:sz="0" w:space="0" w:color="auto"/>
        <w:bottom w:val="none" w:sz="0" w:space="0" w:color="auto"/>
        <w:right w:val="none" w:sz="0" w:space="0" w:color="auto"/>
      </w:divBdr>
      <w:divsChild>
        <w:div w:id="292710903">
          <w:marLeft w:val="533"/>
          <w:marRight w:val="0"/>
          <w:marTop w:val="67"/>
          <w:marBottom w:val="0"/>
          <w:divBdr>
            <w:top w:val="none" w:sz="0" w:space="0" w:color="auto"/>
            <w:left w:val="none" w:sz="0" w:space="0" w:color="auto"/>
            <w:bottom w:val="none" w:sz="0" w:space="0" w:color="auto"/>
            <w:right w:val="none" w:sz="0" w:space="0" w:color="auto"/>
          </w:divBdr>
        </w:div>
        <w:div w:id="1294336812">
          <w:marLeft w:val="533"/>
          <w:marRight w:val="0"/>
          <w:marTop w:val="67"/>
          <w:marBottom w:val="0"/>
          <w:divBdr>
            <w:top w:val="none" w:sz="0" w:space="0" w:color="auto"/>
            <w:left w:val="none" w:sz="0" w:space="0" w:color="auto"/>
            <w:bottom w:val="none" w:sz="0" w:space="0" w:color="auto"/>
            <w:right w:val="none" w:sz="0" w:space="0" w:color="auto"/>
          </w:divBdr>
        </w:div>
      </w:divsChild>
    </w:div>
    <w:div w:id="904877506">
      <w:bodyDiv w:val="1"/>
      <w:marLeft w:val="0"/>
      <w:marRight w:val="0"/>
      <w:marTop w:val="0"/>
      <w:marBottom w:val="0"/>
      <w:divBdr>
        <w:top w:val="none" w:sz="0" w:space="0" w:color="auto"/>
        <w:left w:val="none" w:sz="0" w:space="0" w:color="auto"/>
        <w:bottom w:val="none" w:sz="0" w:space="0" w:color="auto"/>
        <w:right w:val="none" w:sz="0" w:space="0" w:color="auto"/>
      </w:divBdr>
      <w:divsChild>
        <w:div w:id="121581919">
          <w:marLeft w:val="0"/>
          <w:marRight w:val="0"/>
          <w:marTop w:val="0"/>
          <w:marBottom w:val="0"/>
          <w:divBdr>
            <w:top w:val="none" w:sz="0" w:space="0" w:color="auto"/>
            <w:left w:val="none" w:sz="0" w:space="0" w:color="auto"/>
            <w:bottom w:val="none" w:sz="0" w:space="0" w:color="auto"/>
            <w:right w:val="none" w:sz="0" w:space="0" w:color="auto"/>
          </w:divBdr>
          <w:divsChild>
            <w:div w:id="655497538">
              <w:marLeft w:val="0"/>
              <w:marRight w:val="0"/>
              <w:marTop w:val="0"/>
              <w:marBottom w:val="0"/>
              <w:divBdr>
                <w:top w:val="none" w:sz="0" w:space="0" w:color="auto"/>
                <w:left w:val="none" w:sz="0" w:space="0" w:color="auto"/>
                <w:bottom w:val="none" w:sz="0" w:space="0" w:color="auto"/>
                <w:right w:val="none" w:sz="0" w:space="0" w:color="auto"/>
              </w:divBdr>
            </w:div>
          </w:divsChild>
        </w:div>
        <w:div w:id="200017710">
          <w:marLeft w:val="0"/>
          <w:marRight w:val="0"/>
          <w:marTop w:val="0"/>
          <w:marBottom w:val="0"/>
          <w:divBdr>
            <w:top w:val="none" w:sz="0" w:space="0" w:color="auto"/>
            <w:left w:val="none" w:sz="0" w:space="0" w:color="auto"/>
            <w:bottom w:val="none" w:sz="0" w:space="0" w:color="auto"/>
            <w:right w:val="none" w:sz="0" w:space="0" w:color="auto"/>
          </w:divBdr>
          <w:divsChild>
            <w:div w:id="216744281">
              <w:marLeft w:val="0"/>
              <w:marRight w:val="0"/>
              <w:marTop w:val="0"/>
              <w:marBottom w:val="0"/>
              <w:divBdr>
                <w:top w:val="none" w:sz="0" w:space="0" w:color="auto"/>
                <w:left w:val="none" w:sz="0" w:space="0" w:color="auto"/>
                <w:bottom w:val="none" w:sz="0" w:space="0" w:color="auto"/>
                <w:right w:val="none" w:sz="0" w:space="0" w:color="auto"/>
              </w:divBdr>
            </w:div>
          </w:divsChild>
        </w:div>
        <w:div w:id="371535734">
          <w:marLeft w:val="0"/>
          <w:marRight w:val="0"/>
          <w:marTop w:val="0"/>
          <w:marBottom w:val="0"/>
          <w:divBdr>
            <w:top w:val="none" w:sz="0" w:space="0" w:color="auto"/>
            <w:left w:val="none" w:sz="0" w:space="0" w:color="auto"/>
            <w:bottom w:val="none" w:sz="0" w:space="0" w:color="auto"/>
            <w:right w:val="none" w:sz="0" w:space="0" w:color="auto"/>
          </w:divBdr>
          <w:divsChild>
            <w:div w:id="804808455">
              <w:marLeft w:val="0"/>
              <w:marRight w:val="0"/>
              <w:marTop w:val="0"/>
              <w:marBottom w:val="0"/>
              <w:divBdr>
                <w:top w:val="none" w:sz="0" w:space="0" w:color="auto"/>
                <w:left w:val="none" w:sz="0" w:space="0" w:color="auto"/>
                <w:bottom w:val="none" w:sz="0" w:space="0" w:color="auto"/>
                <w:right w:val="none" w:sz="0" w:space="0" w:color="auto"/>
              </w:divBdr>
            </w:div>
          </w:divsChild>
        </w:div>
        <w:div w:id="458306952">
          <w:marLeft w:val="0"/>
          <w:marRight w:val="0"/>
          <w:marTop w:val="0"/>
          <w:marBottom w:val="0"/>
          <w:divBdr>
            <w:top w:val="none" w:sz="0" w:space="0" w:color="auto"/>
            <w:left w:val="none" w:sz="0" w:space="0" w:color="auto"/>
            <w:bottom w:val="none" w:sz="0" w:space="0" w:color="auto"/>
            <w:right w:val="none" w:sz="0" w:space="0" w:color="auto"/>
          </w:divBdr>
          <w:divsChild>
            <w:div w:id="964774678">
              <w:marLeft w:val="0"/>
              <w:marRight w:val="0"/>
              <w:marTop w:val="0"/>
              <w:marBottom w:val="0"/>
              <w:divBdr>
                <w:top w:val="none" w:sz="0" w:space="0" w:color="auto"/>
                <w:left w:val="none" w:sz="0" w:space="0" w:color="auto"/>
                <w:bottom w:val="none" w:sz="0" w:space="0" w:color="auto"/>
                <w:right w:val="none" w:sz="0" w:space="0" w:color="auto"/>
              </w:divBdr>
            </w:div>
          </w:divsChild>
        </w:div>
        <w:div w:id="658265796">
          <w:marLeft w:val="0"/>
          <w:marRight w:val="0"/>
          <w:marTop w:val="0"/>
          <w:marBottom w:val="0"/>
          <w:divBdr>
            <w:top w:val="none" w:sz="0" w:space="0" w:color="auto"/>
            <w:left w:val="none" w:sz="0" w:space="0" w:color="auto"/>
            <w:bottom w:val="none" w:sz="0" w:space="0" w:color="auto"/>
            <w:right w:val="none" w:sz="0" w:space="0" w:color="auto"/>
          </w:divBdr>
          <w:divsChild>
            <w:div w:id="940603341">
              <w:marLeft w:val="0"/>
              <w:marRight w:val="0"/>
              <w:marTop w:val="0"/>
              <w:marBottom w:val="0"/>
              <w:divBdr>
                <w:top w:val="none" w:sz="0" w:space="0" w:color="auto"/>
                <w:left w:val="none" w:sz="0" w:space="0" w:color="auto"/>
                <w:bottom w:val="none" w:sz="0" w:space="0" w:color="auto"/>
                <w:right w:val="none" w:sz="0" w:space="0" w:color="auto"/>
              </w:divBdr>
            </w:div>
          </w:divsChild>
        </w:div>
        <w:div w:id="781728339">
          <w:marLeft w:val="0"/>
          <w:marRight w:val="0"/>
          <w:marTop w:val="0"/>
          <w:marBottom w:val="0"/>
          <w:divBdr>
            <w:top w:val="none" w:sz="0" w:space="0" w:color="auto"/>
            <w:left w:val="none" w:sz="0" w:space="0" w:color="auto"/>
            <w:bottom w:val="none" w:sz="0" w:space="0" w:color="auto"/>
            <w:right w:val="none" w:sz="0" w:space="0" w:color="auto"/>
          </w:divBdr>
          <w:divsChild>
            <w:div w:id="1587611646">
              <w:marLeft w:val="0"/>
              <w:marRight w:val="0"/>
              <w:marTop w:val="0"/>
              <w:marBottom w:val="0"/>
              <w:divBdr>
                <w:top w:val="none" w:sz="0" w:space="0" w:color="auto"/>
                <w:left w:val="none" w:sz="0" w:space="0" w:color="auto"/>
                <w:bottom w:val="none" w:sz="0" w:space="0" w:color="auto"/>
                <w:right w:val="none" w:sz="0" w:space="0" w:color="auto"/>
              </w:divBdr>
            </w:div>
          </w:divsChild>
        </w:div>
        <w:div w:id="882133657">
          <w:marLeft w:val="0"/>
          <w:marRight w:val="0"/>
          <w:marTop w:val="0"/>
          <w:marBottom w:val="0"/>
          <w:divBdr>
            <w:top w:val="none" w:sz="0" w:space="0" w:color="auto"/>
            <w:left w:val="none" w:sz="0" w:space="0" w:color="auto"/>
            <w:bottom w:val="none" w:sz="0" w:space="0" w:color="auto"/>
            <w:right w:val="none" w:sz="0" w:space="0" w:color="auto"/>
          </w:divBdr>
          <w:divsChild>
            <w:div w:id="685327052">
              <w:marLeft w:val="0"/>
              <w:marRight w:val="0"/>
              <w:marTop w:val="0"/>
              <w:marBottom w:val="0"/>
              <w:divBdr>
                <w:top w:val="none" w:sz="0" w:space="0" w:color="auto"/>
                <w:left w:val="none" w:sz="0" w:space="0" w:color="auto"/>
                <w:bottom w:val="none" w:sz="0" w:space="0" w:color="auto"/>
                <w:right w:val="none" w:sz="0" w:space="0" w:color="auto"/>
              </w:divBdr>
            </w:div>
          </w:divsChild>
        </w:div>
        <w:div w:id="915170905">
          <w:marLeft w:val="0"/>
          <w:marRight w:val="0"/>
          <w:marTop w:val="0"/>
          <w:marBottom w:val="0"/>
          <w:divBdr>
            <w:top w:val="none" w:sz="0" w:space="0" w:color="auto"/>
            <w:left w:val="none" w:sz="0" w:space="0" w:color="auto"/>
            <w:bottom w:val="none" w:sz="0" w:space="0" w:color="auto"/>
            <w:right w:val="none" w:sz="0" w:space="0" w:color="auto"/>
          </w:divBdr>
          <w:divsChild>
            <w:div w:id="2082410585">
              <w:marLeft w:val="0"/>
              <w:marRight w:val="0"/>
              <w:marTop w:val="0"/>
              <w:marBottom w:val="0"/>
              <w:divBdr>
                <w:top w:val="none" w:sz="0" w:space="0" w:color="auto"/>
                <w:left w:val="none" w:sz="0" w:space="0" w:color="auto"/>
                <w:bottom w:val="none" w:sz="0" w:space="0" w:color="auto"/>
                <w:right w:val="none" w:sz="0" w:space="0" w:color="auto"/>
              </w:divBdr>
            </w:div>
          </w:divsChild>
        </w:div>
        <w:div w:id="1188325651">
          <w:marLeft w:val="0"/>
          <w:marRight w:val="0"/>
          <w:marTop w:val="0"/>
          <w:marBottom w:val="0"/>
          <w:divBdr>
            <w:top w:val="none" w:sz="0" w:space="0" w:color="auto"/>
            <w:left w:val="none" w:sz="0" w:space="0" w:color="auto"/>
            <w:bottom w:val="none" w:sz="0" w:space="0" w:color="auto"/>
            <w:right w:val="none" w:sz="0" w:space="0" w:color="auto"/>
          </w:divBdr>
          <w:divsChild>
            <w:div w:id="2097242367">
              <w:marLeft w:val="0"/>
              <w:marRight w:val="0"/>
              <w:marTop w:val="0"/>
              <w:marBottom w:val="0"/>
              <w:divBdr>
                <w:top w:val="none" w:sz="0" w:space="0" w:color="auto"/>
                <w:left w:val="none" w:sz="0" w:space="0" w:color="auto"/>
                <w:bottom w:val="none" w:sz="0" w:space="0" w:color="auto"/>
                <w:right w:val="none" w:sz="0" w:space="0" w:color="auto"/>
              </w:divBdr>
            </w:div>
          </w:divsChild>
        </w:div>
        <w:div w:id="1334718243">
          <w:marLeft w:val="0"/>
          <w:marRight w:val="0"/>
          <w:marTop w:val="0"/>
          <w:marBottom w:val="0"/>
          <w:divBdr>
            <w:top w:val="none" w:sz="0" w:space="0" w:color="auto"/>
            <w:left w:val="none" w:sz="0" w:space="0" w:color="auto"/>
            <w:bottom w:val="none" w:sz="0" w:space="0" w:color="auto"/>
            <w:right w:val="none" w:sz="0" w:space="0" w:color="auto"/>
          </w:divBdr>
          <w:divsChild>
            <w:div w:id="153497218">
              <w:marLeft w:val="0"/>
              <w:marRight w:val="0"/>
              <w:marTop w:val="0"/>
              <w:marBottom w:val="0"/>
              <w:divBdr>
                <w:top w:val="none" w:sz="0" w:space="0" w:color="auto"/>
                <w:left w:val="none" w:sz="0" w:space="0" w:color="auto"/>
                <w:bottom w:val="none" w:sz="0" w:space="0" w:color="auto"/>
                <w:right w:val="none" w:sz="0" w:space="0" w:color="auto"/>
              </w:divBdr>
            </w:div>
          </w:divsChild>
        </w:div>
        <w:div w:id="1419404955">
          <w:marLeft w:val="0"/>
          <w:marRight w:val="0"/>
          <w:marTop w:val="0"/>
          <w:marBottom w:val="0"/>
          <w:divBdr>
            <w:top w:val="none" w:sz="0" w:space="0" w:color="auto"/>
            <w:left w:val="none" w:sz="0" w:space="0" w:color="auto"/>
            <w:bottom w:val="none" w:sz="0" w:space="0" w:color="auto"/>
            <w:right w:val="none" w:sz="0" w:space="0" w:color="auto"/>
          </w:divBdr>
          <w:divsChild>
            <w:div w:id="2036686276">
              <w:marLeft w:val="0"/>
              <w:marRight w:val="0"/>
              <w:marTop w:val="0"/>
              <w:marBottom w:val="0"/>
              <w:divBdr>
                <w:top w:val="none" w:sz="0" w:space="0" w:color="auto"/>
                <w:left w:val="none" w:sz="0" w:space="0" w:color="auto"/>
                <w:bottom w:val="none" w:sz="0" w:space="0" w:color="auto"/>
                <w:right w:val="none" w:sz="0" w:space="0" w:color="auto"/>
              </w:divBdr>
            </w:div>
          </w:divsChild>
        </w:div>
        <w:div w:id="1570844299">
          <w:marLeft w:val="0"/>
          <w:marRight w:val="0"/>
          <w:marTop w:val="0"/>
          <w:marBottom w:val="0"/>
          <w:divBdr>
            <w:top w:val="none" w:sz="0" w:space="0" w:color="auto"/>
            <w:left w:val="none" w:sz="0" w:space="0" w:color="auto"/>
            <w:bottom w:val="none" w:sz="0" w:space="0" w:color="auto"/>
            <w:right w:val="none" w:sz="0" w:space="0" w:color="auto"/>
          </w:divBdr>
          <w:divsChild>
            <w:div w:id="295064097">
              <w:marLeft w:val="0"/>
              <w:marRight w:val="0"/>
              <w:marTop w:val="0"/>
              <w:marBottom w:val="0"/>
              <w:divBdr>
                <w:top w:val="none" w:sz="0" w:space="0" w:color="auto"/>
                <w:left w:val="none" w:sz="0" w:space="0" w:color="auto"/>
                <w:bottom w:val="none" w:sz="0" w:space="0" w:color="auto"/>
                <w:right w:val="none" w:sz="0" w:space="0" w:color="auto"/>
              </w:divBdr>
            </w:div>
          </w:divsChild>
        </w:div>
        <w:div w:id="1767269027">
          <w:marLeft w:val="0"/>
          <w:marRight w:val="0"/>
          <w:marTop w:val="0"/>
          <w:marBottom w:val="0"/>
          <w:divBdr>
            <w:top w:val="none" w:sz="0" w:space="0" w:color="auto"/>
            <w:left w:val="none" w:sz="0" w:space="0" w:color="auto"/>
            <w:bottom w:val="none" w:sz="0" w:space="0" w:color="auto"/>
            <w:right w:val="none" w:sz="0" w:space="0" w:color="auto"/>
          </w:divBdr>
          <w:divsChild>
            <w:div w:id="1680888567">
              <w:marLeft w:val="0"/>
              <w:marRight w:val="0"/>
              <w:marTop w:val="0"/>
              <w:marBottom w:val="0"/>
              <w:divBdr>
                <w:top w:val="none" w:sz="0" w:space="0" w:color="auto"/>
                <w:left w:val="none" w:sz="0" w:space="0" w:color="auto"/>
                <w:bottom w:val="none" w:sz="0" w:space="0" w:color="auto"/>
                <w:right w:val="none" w:sz="0" w:space="0" w:color="auto"/>
              </w:divBdr>
            </w:div>
          </w:divsChild>
        </w:div>
        <w:div w:id="1839542642">
          <w:marLeft w:val="0"/>
          <w:marRight w:val="0"/>
          <w:marTop w:val="0"/>
          <w:marBottom w:val="0"/>
          <w:divBdr>
            <w:top w:val="none" w:sz="0" w:space="0" w:color="auto"/>
            <w:left w:val="none" w:sz="0" w:space="0" w:color="auto"/>
            <w:bottom w:val="none" w:sz="0" w:space="0" w:color="auto"/>
            <w:right w:val="none" w:sz="0" w:space="0" w:color="auto"/>
          </w:divBdr>
          <w:divsChild>
            <w:div w:id="1018194484">
              <w:marLeft w:val="0"/>
              <w:marRight w:val="0"/>
              <w:marTop w:val="0"/>
              <w:marBottom w:val="0"/>
              <w:divBdr>
                <w:top w:val="none" w:sz="0" w:space="0" w:color="auto"/>
                <w:left w:val="none" w:sz="0" w:space="0" w:color="auto"/>
                <w:bottom w:val="none" w:sz="0" w:space="0" w:color="auto"/>
                <w:right w:val="none" w:sz="0" w:space="0" w:color="auto"/>
              </w:divBdr>
            </w:div>
          </w:divsChild>
        </w:div>
        <w:div w:id="1894461485">
          <w:marLeft w:val="0"/>
          <w:marRight w:val="0"/>
          <w:marTop w:val="0"/>
          <w:marBottom w:val="0"/>
          <w:divBdr>
            <w:top w:val="none" w:sz="0" w:space="0" w:color="auto"/>
            <w:left w:val="none" w:sz="0" w:space="0" w:color="auto"/>
            <w:bottom w:val="none" w:sz="0" w:space="0" w:color="auto"/>
            <w:right w:val="none" w:sz="0" w:space="0" w:color="auto"/>
          </w:divBdr>
          <w:divsChild>
            <w:div w:id="1762985470">
              <w:marLeft w:val="0"/>
              <w:marRight w:val="0"/>
              <w:marTop w:val="0"/>
              <w:marBottom w:val="0"/>
              <w:divBdr>
                <w:top w:val="none" w:sz="0" w:space="0" w:color="auto"/>
                <w:left w:val="none" w:sz="0" w:space="0" w:color="auto"/>
                <w:bottom w:val="none" w:sz="0" w:space="0" w:color="auto"/>
                <w:right w:val="none" w:sz="0" w:space="0" w:color="auto"/>
              </w:divBdr>
            </w:div>
          </w:divsChild>
        </w:div>
        <w:div w:id="1934127509">
          <w:marLeft w:val="0"/>
          <w:marRight w:val="0"/>
          <w:marTop w:val="0"/>
          <w:marBottom w:val="0"/>
          <w:divBdr>
            <w:top w:val="none" w:sz="0" w:space="0" w:color="auto"/>
            <w:left w:val="none" w:sz="0" w:space="0" w:color="auto"/>
            <w:bottom w:val="none" w:sz="0" w:space="0" w:color="auto"/>
            <w:right w:val="none" w:sz="0" w:space="0" w:color="auto"/>
          </w:divBdr>
          <w:divsChild>
            <w:div w:id="1100223045">
              <w:marLeft w:val="0"/>
              <w:marRight w:val="0"/>
              <w:marTop w:val="0"/>
              <w:marBottom w:val="0"/>
              <w:divBdr>
                <w:top w:val="none" w:sz="0" w:space="0" w:color="auto"/>
                <w:left w:val="none" w:sz="0" w:space="0" w:color="auto"/>
                <w:bottom w:val="none" w:sz="0" w:space="0" w:color="auto"/>
                <w:right w:val="none" w:sz="0" w:space="0" w:color="auto"/>
              </w:divBdr>
            </w:div>
          </w:divsChild>
        </w:div>
        <w:div w:id="1948659373">
          <w:marLeft w:val="0"/>
          <w:marRight w:val="0"/>
          <w:marTop w:val="0"/>
          <w:marBottom w:val="0"/>
          <w:divBdr>
            <w:top w:val="none" w:sz="0" w:space="0" w:color="auto"/>
            <w:left w:val="none" w:sz="0" w:space="0" w:color="auto"/>
            <w:bottom w:val="none" w:sz="0" w:space="0" w:color="auto"/>
            <w:right w:val="none" w:sz="0" w:space="0" w:color="auto"/>
          </w:divBdr>
          <w:divsChild>
            <w:div w:id="690379525">
              <w:marLeft w:val="0"/>
              <w:marRight w:val="0"/>
              <w:marTop w:val="0"/>
              <w:marBottom w:val="0"/>
              <w:divBdr>
                <w:top w:val="none" w:sz="0" w:space="0" w:color="auto"/>
                <w:left w:val="none" w:sz="0" w:space="0" w:color="auto"/>
                <w:bottom w:val="none" w:sz="0" w:space="0" w:color="auto"/>
                <w:right w:val="none" w:sz="0" w:space="0" w:color="auto"/>
              </w:divBdr>
            </w:div>
          </w:divsChild>
        </w:div>
        <w:div w:id="2019455048">
          <w:marLeft w:val="0"/>
          <w:marRight w:val="0"/>
          <w:marTop w:val="0"/>
          <w:marBottom w:val="0"/>
          <w:divBdr>
            <w:top w:val="none" w:sz="0" w:space="0" w:color="auto"/>
            <w:left w:val="none" w:sz="0" w:space="0" w:color="auto"/>
            <w:bottom w:val="none" w:sz="0" w:space="0" w:color="auto"/>
            <w:right w:val="none" w:sz="0" w:space="0" w:color="auto"/>
          </w:divBdr>
          <w:divsChild>
            <w:div w:id="962804656">
              <w:marLeft w:val="0"/>
              <w:marRight w:val="0"/>
              <w:marTop w:val="0"/>
              <w:marBottom w:val="0"/>
              <w:divBdr>
                <w:top w:val="none" w:sz="0" w:space="0" w:color="auto"/>
                <w:left w:val="none" w:sz="0" w:space="0" w:color="auto"/>
                <w:bottom w:val="none" w:sz="0" w:space="0" w:color="auto"/>
                <w:right w:val="none" w:sz="0" w:space="0" w:color="auto"/>
              </w:divBdr>
            </w:div>
          </w:divsChild>
        </w:div>
        <w:div w:id="2072187788">
          <w:marLeft w:val="0"/>
          <w:marRight w:val="0"/>
          <w:marTop w:val="0"/>
          <w:marBottom w:val="0"/>
          <w:divBdr>
            <w:top w:val="none" w:sz="0" w:space="0" w:color="auto"/>
            <w:left w:val="none" w:sz="0" w:space="0" w:color="auto"/>
            <w:bottom w:val="none" w:sz="0" w:space="0" w:color="auto"/>
            <w:right w:val="none" w:sz="0" w:space="0" w:color="auto"/>
          </w:divBdr>
          <w:divsChild>
            <w:div w:id="220987649">
              <w:marLeft w:val="0"/>
              <w:marRight w:val="0"/>
              <w:marTop w:val="0"/>
              <w:marBottom w:val="0"/>
              <w:divBdr>
                <w:top w:val="none" w:sz="0" w:space="0" w:color="auto"/>
                <w:left w:val="none" w:sz="0" w:space="0" w:color="auto"/>
                <w:bottom w:val="none" w:sz="0" w:space="0" w:color="auto"/>
                <w:right w:val="none" w:sz="0" w:space="0" w:color="auto"/>
              </w:divBdr>
            </w:div>
          </w:divsChild>
        </w:div>
        <w:div w:id="2096899543">
          <w:marLeft w:val="0"/>
          <w:marRight w:val="0"/>
          <w:marTop w:val="0"/>
          <w:marBottom w:val="0"/>
          <w:divBdr>
            <w:top w:val="none" w:sz="0" w:space="0" w:color="auto"/>
            <w:left w:val="none" w:sz="0" w:space="0" w:color="auto"/>
            <w:bottom w:val="none" w:sz="0" w:space="0" w:color="auto"/>
            <w:right w:val="none" w:sz="0" w:space="0" w:color="auto"/>
          </w:divBdr>
          <w:divsChild>
            <w:div w:id="17831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3502">
      <w:bodyDiv w:val="1"/>
      <w:marLeft w:val="0"/>
      <w:marRight w:val="0"/>
      <w:marTop w:val="0"/>
      <w:marBottom w:val="0"/>
      <w:divBdr>
        <w:top w:val="none" w:sz="0" w:space="0" w:color="auto"/>
        <w:left w:val="none" w:sz="0" w:space="0" w:color="auto"/>
        <w:bottom w:val="none" w:sz="0" w:space="0" w:color="auto"/>
        <w:right w:val="none" w:sz="0" w:space="0" w:color="auto"/>
      </w:divBdr>
      <w:divsChild>
        <w:div w:id="593443528">
          <w:marLeft w:val="576"/>
          <w:marRight w:val="0"/>
          <w:marTop w:val="0"/>
          <w:marBottom w:val="0"/>
          <w:divBdr>
            <w:top w:val="none" w:sz="0" w:space="0" w:color="auto"/>
            <w:left w:val="none" w:sz="0" w:space="0" w:color="auto"/>
            <w:bottom w:val="none" w:sz="0" w:space="0" w:color="auto"/>
            <w:right w:val="none" w:sz="0" w:space="0" w:color="auto"/>
          </w:divBdr>
        </w:div>
      </w:divsChild>
    </w:div>
    <w:div w:id="972369678">
      <w:bodyDiv w:val="1"/>
      <w:marLeft w:val="0"/>
      <w:marRight w:val="0"/>
      <w:marTop w:val="0"/>
      <w:marBottom w:val="0"/>
      <w:divBdr>
        <w:top w:val="none" w:sz="0" w:space="0" w:color="auto"/>
        <w:left w:val="none" w:sz="0" w:space="0" w:color="auto"/>
        <w:bottom w:val="none" w:sz="0" w:space="0" w:color="auto"/>
        <w:right w:val="none" w:sz="0" w:space="0" w:color="auto"/>
      </w:divBdr>
    </w:div>
    <w:div w:id="972834180">
      <w:bodyDiv w:val="1"/>
      <w:marLeft w:val="0"/>
      <w:marRight w:val="0"/>
      <w:marTop w:val="0"/>
      <w:marBottom w:val="0"/>
      <w:divBdr>
        <w:top w:val="none" w:sz="0" w:space="0" w:color="auto"/>
        <w:left w:val="none" w:sz="0" w:space="0" w:color="auto"/>
        <w:bottom w:val="none" w:sz="0" w:space="0" w:color="auto"/>
        <w:right w:val="none" w:sz="0" w:space="0" w:color="auto"/>
      </w:divBdr>
      <w:divsChild>
        <w:div w:id="1311330738">
          <w:marLeft w:val="1166"/>
          <w:marRight w:val="0"/>
          <w:marTop w:val="0"/>
          <w:marBottom w:val="0"/>
          <w:divBdr>
            <w:top w:val="none" w:sz="0" w:space="0" w:color="auto"/>
            <w:left w:val="none" w:sz="0" w:space="0" w:color="auto"/>
            <w:bottom w:val="none" w:sz="0" w:space="0" w:color="auto"/>
            <w:right w:val="none" w:sz="0" w:space="0" w:color="auto"/>
          </w:divBdr>
        </w:div>
      </w:divsChild>
    </w:div>
    <w:div w:id="994261095">
      <w:bodyDiv w:val="1"/>
      <w:marLeft w:val="0"/>
      <w:marRight w:val="0"/>
      <w:marTop w:val="0"/>
      <w:marBottom w:val="0"/>
      <w:divBdr>
        <w:top w:val="none" w:sz="0" w:space="0" w:color="auto"/>
        <w:left w:val="none" w:sz="0" w:space="0" w:color="auto"/>
        <w:bottom w:val="none" w:sz="0" w:space="0" w:color="auto"/>
        <w:right w:val="none" w:sz="0" w:space="0" w:color="auto"/>
      </w:divBdr>
    </w:div>
    <w:div w:id="1037042643">
      <w:bodyDiv w:val="1"/>
      <w:marLeft w:val="0"/>
      <w:marRight w:val="0"/>
      <w:marTop w:val="0"/>
      <w:marBottom w:val="0"/>
      <w:divBdr>
        <w:top w:val="none" w:sz="0" w:space="0" w:color="auto"/>
        <w:left w:val="none" w:sz="0" w:space="0" w:color="auto"/>
        <w:bottom w:val="none" w:sz="0" w:space="0" w:color="auto"/>
        <w:right w:val="none" w:sz="0" w:space="0" w:color="auto"/>
      </w:divBdr>
    </w:div>
    <w:div w:id="1054619454">
      <w:bodyDiv w:val="1"/>
      <w:marLeft w:val="0"/>
      <w:marRight w:val="0"/>
      <w:marTop w:val="0"/>
      <w:marBottom w:val="0"/>
      <w:divBdr>
        <w:top w:val="none" w:sz="0" w:space="0" w:color="auto"/>
        <w:left w:val="none" w:sz="0" w:space="0" w:color="auto"/>
        <w:bottom w:val="none" w:sz="0" w:space="0" w:color="auto"/>
        <w:right w:val="none" w:sz="0" w:space="0" w:color="auto"/>
      </w:divBdr>
    </w:div>
    <w:div w:id="1067611721">
      <w:bodyDiv w:val="1"/>
      <w:marLeft w:val="0"/>
      <w:marRight w:val="0"/>
      <w:marTop w:val="0"/>
      <w:marBottom w:val="0"/>
      <w:divBdr>
        <w:top w:val="none" w:sz="0" w:space="0" w:color="auto"/>
        <w:left w:val="none" w:sz="0" w:space="0" w:color="auto"/>
        <w:bottom w:val="none" w:sz="0" w:space="0" w:color="auto"/>
        <w:right w:val="none" w:sz="0" w:space="0" w:color="auto"/>
      </w:divBdr>
      <w:divsChild>
        <w:div w:id="329255675">
          <w:marLeft w:val="533"/>
          <w:marRight w:val="0"/>
          <w:marTop w:val="77"/>
          <w:marBottom w:val="0"/>
          <w:divBdr>
            <w:top w:val="none" w:sz="0" w:space="0" w:color="auto"/>
            <w:left w:val="none" w:sz="0" w:space="0" w:color="auto"/>
            <w:bottom w:val="none" w:sz="0" w:space="0" w:color="auto"/>
            <w:right w:val="none" w:sz="0" w:space="0" w:color="auto"/>
          </w:divBdr>
        </w:div>
        <w:div w:id="799692092">
          <w:marLeft w:val="533"/>
          <w:marRight w:val="0"/>
          <w:marTop w:val="77"/>
          <w:marBottom w:val="0"/>
          <w:divBdr>
            <w:top w:val="none" w:sz="0" w:space="0" w:color="auto"/>
            <w:left w:val="none" w:sz="0" w:space="0" w:color="auto"/>
            <w:bottom w:val="none" w:sz="0" w:space="0" w:color="auto"/>
            <w:right w:val="none" w:sz="0" w:space="0" w:color="auto"/>
          </w:divBdr>
        </w:div>
      </w:divsChild>
    </w:div>
    <w:div w:id="1068114577">
      <w:bodyDiv w:val="1"/>
      <w:marLeft w:val="0"/>
      <w:marRight w:val="0"/>
      <w:marTop w:val="0"/>
      <w:marBottom w:val="0"/>
      <w:divBdr>
        <w:top w:val="none" w:sz="0" w:space="0" w:color="auto"/>
        <w:left w:val="none" w:sz="0" w:space="0" w:color="auto"/>
        <w:bottom w:val="none" w:sz="0" w:space="0" w:color="auto"/>
        <w:right w:val="none" w:sz="0" w:space="0" w:color="auto"/>
      </w:divBdr>
    </w:div>
    <w:div w:id="1116681803">
      <w:bodyDiv w:val="1"/>
      <w:marLeft w:val="0"/>
      <w:marRight w:val="0"/>
      <w:marTop w:val="0"/>
      <w:marBottom w:val="0"/>
      <w:divBdr>
        <w:top w:val="none" w:sz="0" w:space="0" w:color="auto"/>
        <w:left w:val="none" w:sz="0" w:space="0" w:color="auto"/>
        <w:bottom w:val="none" w:sz="0" w:space="0" w:color="auto"/>
        <w:right w:val="none" w:sz="0" w:space="0" w:color="auto"/>
      </w:divBdr>
    </w:div>
    <w:div w:id="1189217737">
      <w:bodyDiv w:val="1"/>
      <w:marLeft w:val="0"/>
      <w:marRight w:val="0"/>
      <w:marTop w:val="0"/>
      <w:marBottom w:val="0"/>
      <w:divBdr>
        <w:top w:val="none" w:sz="0" w:space="0" w:color="auto"/>
        <w:left w:val="none" w:sz="0" w:space="0" w:color="auto"/>
        <w:bottom w:val="none" w:sz="0" w:space="0" w:color="auto"/>
        <w:right w:val="none" w:sz="0" w:space="0" w:color="auto"/>
      </w:divBdr>
      <w:divsChild>
        <w:div w:id="218136026">
          <w:marLeft w:val="533"/>
          <w:marRight w:val="0"/>
          <w:marTop w:val="67"/>
          <w:marBottom w:val="0"/>
          <w:divBdr>
            <w:top w:val="none" w:sz="0" w:space="0" w:color="auto"/>
            <w:left w:val="none" w:sz="0" w:space="0" w:color="auto"/>
            <w:bottom w:val="none" w:sz="0" w:space="0" w:color="auto"/>
            <w:right w:val="none" w:sz="0" w:space="0" w:color="auto"/>
          </w:divBdr>
        </w:div>
      </w:divsChild>
    </w:div>
    <w:div w:id="1191263183">
      <w:bodyDiv w:val="1"/>
      <w:marLeft w:val="0"/>
      <w:marRight w:val="0"/>
      <w:marTop w:val="0"/>
      <w:marBottom w:val="0"/>
      <w:divBdr>
        <w:top w:val="none" w:sz="0" w:space="0" w:color="auto"/>
        <w:left w:val="none" w:sz="0" w:space="0" w:color="auto"/>
        <w:bottom w:val="none" w:sz="0" w:space="0" w:color="auto"/>
        <w:right w:val="none" w:sz="0" w:space="0" w:color="auto"/>
      </w:divBdr>
      <w:divsChild>
        <w:div w:id="1084764108">
          <w:marLeft w:val="533"/>
          <w:marRight w:val="0"/>
          <w:marTop w:val="67"/>
          <w:marBottom w:val="0"/>
          <w:divBdr>
            <w:top w:val="none" w:sz="0" w:space="0" w:color="auto"/>
            <w:left w:val="none" w:sz="0" w:space="0" w:color="auto"/>
            <w:bottom w:val="none" w:sz="0" w:space="0" w:color="auto"/>
            <w:right w:val="none" w:sz="0" w:space="0" w:color="auto"/>
          </w:divBdr>
        </w:div>
      </w:divsChild>
    </w:div>
    <w:div w:id="1202743971">
      <w:bodyDiv w:val="1"/>
      <w:marLeft w:val="0"/>
      <w:marRight w:val="0"/>
      <w:marTop w:val="0"/>
      <w:marBottom w:val="0"/>
      <w:divBdr>
        <w:top w:val="none" w:sz="0" w:space="0" w:color="auto"/>
        <w:left w:val="none" w:sz="0" w:space="0" w:color="auto"/>
        <w:bottom w:val="none" w:sz="0" w:space="0" w:color="auto"/>
        <w:right w:val="none" w:sz="0" w:space="0" w:color="auto"/>
      </w:divBdr>
      <w:divsChild>
        <w:div w:id="46954779">
          <w:marLeft w:val="0"/>
          <w:marRight w:val="0"/>
          <w:marTop w:val="0"/>
          <w:marBottom w:val="0"/>
          <w:divBdr>
            <w:top w:val="none" w:sz="0" w:space="0" w:color="auto"/>
            <w:left w:val="none" w:sz="0" w:space="0" w:color="auto"/>
            <w:bottom w:val="none" w:sz="0" w:space="0" w:color="auto"/>
            <w:right w:val="none" w:sz="0" w:space="0" w:color="auto"/>
          </w:divBdr>
        </w:div>
        <w:div w:id="496116811">
          <w:marLeft w:val="0"/>
          <w:marRight w:val="0"/>
          <w:marTop w:val="0"/>
          <w:marBottom w:val="0"/>
          <w:divBdr>
            <w:top w:val="none" w:sz="0" w:space="0" w:color="auto"/>
            <w:left w:val="none" w:sz="0" w:space="0" w:color="auto"/>
            <w:bottom w:val="none" w:sz="0" w:space="0" w:color="auto"/>
            <w:right w:val="none" w:sz="0" w:space="0" w:color="auto"/>
          </w:divBdr>
        </w:div>
        <w:div w:id="1410083184">
          <w:marLeft w:val="0"/>
          <w:marRight w:val="0"/>
          <w:marTop w:val="0"/>
          <w:marBottom w:val="0"/>
          <w:divBdr>
            <w:top w:val="none" w:sz="0" w:space="0" w:color="auto"/>
            <w:left w:val="none" w:sz="0" w:space="0" w:color="auto"/>
            <w:bottom w:val="none" w:sz="0" w:space="0" w:color="auto"/>
            <w:right w:val="none" w:sz="0" w:space="0" w:color="auto"/>
          </w:divBdr>
        </w:div>
        <w:div w:id="1455366640">
          <w:marLeft w:val="0"/>
          <w:marRight w:val="0"/>
          <w:marTop w:val="0"/>
          <w:marBottom w:val="0"/>
          <w:divBdr>
            <w:top w:val="none" w:sz="0" w:space="0" w:color="auto"/>
            <w:left w:val="none" w:sz="0" w:space="0" w:color="auto"/>
            <w:bottom w:val="none" w:sz="0" w:space="0" w:color="auto"/>
            <w:right w:val="none" w:sz="0" w:space="0" w:color="auto"/>
          </w:divBdr>
        </w:div>
        <w:div w:id="2040735709">
          <w:marLeft w:val="0"/>
          <w:marRight w:val="0"/>
          <w:marTop w:val="0"/>
          <w:marBottom w:val="0"/>
          <w:divBdr>
            <w:top w:val="none" w:sz="0" w:space="0" w:color="auto"/>
            <w:left w:val="none" w:sz="0" w:space="0" w:color="auto"/>
            <w:bottom w:val="none" w:sz="0" w:space="0" w:color="auto"/>
            <w:right w:val="none" w:sz="0" w:space="0" w:color="auto"/>
          </w:divBdr>
        </w:div>
      </w:divsChild>
    </w:div>
    <w:div w:id="1233732733">
      <w:bodyDiv w:val="1"/>
      <w:marLeft w:val="0"/>
      <w:marRight w:val="0"/>
      <w:marTop w:val="0"/>
      <w:marBottom w:val="0"/>
      <w:divBdr>
        <w:top w:val="none" w:sz="0" w:space="0" w:color="auto"/>
        <w:left w:val="none" w:sz="0" w:space="0" w:color="auto"/>
        <w:bottom w:val="none" w:sz="0" w:space="0" w:color="auto"/>
        <w:right w:val="none" w:sz="0" w:space="0" w:color="auto"/>
      </w:divBdr>
    </w:div>
    <w:div w:id="1255549277">
      <w:bodyDiv w:val="1"/>
      <w:marLeft w:val="0"/>
      <w:marRight w:val="0"/>
      <w:marTop w:val="0"/>
      <w:marBottom w:val="0"/>
      <w:divBdr>
        <w:top w:val="none" w:sz="0" w:space="0" w:color="auto"/>
        <w:left w:val="none" w:sz="0" w:space="0" w:color="auto"/>
        <w:bottom w:val="none" w:sz="0" w:space="0" w:color="auto"/>
        <w:right w:val="none" w:sz="0" w:space="0" w:color="auto"/>
      </w:divBdr>
      <w:divsChild>
        <w:div w:id="125978019">
          <w:marLeft w:val="1166"/>
          <w:marRight w:val="0"/>
          <w:marTop w:val="120"/>
          <w:marBottom w:val="0"/>
          <w:divBdr>
            <w:top w:val="none" w:sz="0" w:space="0" w:color="auto"/>
            <w:left w:val="none" w:sz="0" w:space="0" w:color="auto"/>
            <w:bottom w:val="none" w:sz="0" w:space="0" w:color="auto"/>
            <w:right w:val="none" w:sz="0" w:space="0" w:color="auto"/>
          </w:divBdr>
        </w:div>
        <w:div w:id="643775133">
          <w:marLeft w:val="1166"/>
          <w:marRight w:val="0"/>
          <w:marTop w:val="120"/>
          <w:marBottom w:val="0"/>
          <w:divBdr>
            <w:top w:val="none" w:sz="0" w:space="0" w:color="auto"/>
            <w:left w:val="none" w:sz="0" w:space="0" w:color="auto"/>
            <w:bottom w:val="none" w:sz="0" w:space="0" w:color="auto"/>
            <w:right w:val="none" w:sz="0" w:space="0" w:color="auto"/>
          </w:divBdr>
        </w:div>
        <w:div w:id="1340155995">
          <w:marLeft w:val="1166"/>
          <w:marRight w:val="0"/>
          <w:marTop w:val="120"/>
          <w:marBottom w:val="0"/>
          <w:divBdr>
            <w:top w:val="none" w:sz="0" w:space="0" w:color="auto"/>
            <w:left w:val="none" w:sz="0" w:space="0" w:color="auto"/>
            <w:bottom w:val="none" w:sz="0" w:space="0" w:color="auto"/>
            <w:right w:val="none" w:sz="0" w:space="0" w:color="auto"/>
          </w:divBdr>
        </w:div>
        <w:div w:id="1900238549">
          <w:marLeft w:val="1166"/>
          <w:marRight w:val="0"/>
          <w:marTop w:val="120"/>
          <w:marBottom w:val="0"/>
          <w:divBdr>
            <w:top w:val="none" w:sz="0" w:space="0" w:color="auto"/>
            <w:left w:val="none" w:sz="0" w:space="0" w:color="auto"/>
            <w:bottom w:val="none" w:sz="0" w:space="0" w:color="auto"/>
            <w:right w:val="none" w:sz="0" w:space="0" w:color="auto"/>
          </w:divBdr>
        </w:div>
      </w:divsChild>
    </w:div>
    <w:div w:id="1307054733">
      <w:bodyDiv w:val="1"/>
      <w:marLeft w:val="0"/>
      <w:marRight w:val="0"/>
      <w:marTop w:val="0"/>
      <w:marBottom w:val="0"/>
      <w:divBdr>
        <w:top w:val="none" w:sz="0" w:space="0" w:color="auto"/>
        <w:left w:val="none" w:sz="0" w:space="0" w:color="auto"/>
        <w:bottom w:val="none" w:sz="0" w:space="0" w:color="auto"/>
        <w:right w:val="none" w:sz="0" w:space="0" w:color="auto"/>
      </w:divBdr>
    </w:div>
    <w:div w:id="1322585063">
      <w:bodyDiv w:val="1"/>
      <w:marLeft w:val="0"/>
      <w:marRight w:val="0"/>
      <w:marTop w:val="0"/>
      <w:marBottom w:val="0"/>
      <w:divBdr>
        <w:top w:val="none" w:sz="0" w:space="0" w:color="auto"/>
        <w:left w:val="none" w:sz="0" w:space="0" w:color="auto"/>
        <w:bottom w:val="none" w:sz="0" w:space="0" w:color="auto"/>
        <w:right w:val="none" w:sz="0" w:space="0" w:color="auto"/>
      </w:divBdr>
      <w:divsChild>
        <w:div w:id="2145923344">
          <w:marLeft w:val="677"/>
          <w:marRight w:val="0"/>
          <w:marTop w:val="0"/>
          <w:marBottom w:val="0"/>
          <w:divBdr>
            <w:top w:val="none" w:sz="0" w:space="0" w:color="auto"/>
            <w:left w:val="none" w:sz="0" w:space="0" w:color="auto"/>
            <w:bottom w:val="none" w:sz="0" w:space="0" w:color="auto"/>
            <w:right w:val="none" w:sz="0" w:space="0" w:color="auto"/>
          </w:divBdr>
        </w:div>
      </w:divsChild>
    </w:div>
    <w:div w:id="1335719975">
      <w:bodyDiv w:val="1"/>
      <w:marLeft w:val="0"/>
      <w:marRight w:val="0"/>
      <w:marTop w:val="0"/>
      <w:marBottom w:val="0"/>
      <w:divBdr>
        <w:top w:val="none" w:sz="0" w:space="0" w:color="auto"/>
        <w:left w:val="none" w:sz="0" w:space="0" w:color="auto"/>
        <w:bottom w:val="none" w:sz="0" w:space="0" w:color="auto"/>
        <w:right w:val="none" w:sz="0" w:space="0" w:color="auto"/>
      </w:divBdr>
      <w:divsChild>
        <w:div w:id="108359486">
          <w:marLeft w:val="0"/>
          <w:marRight w:val="0"/>
          <w:marTop w:val="0"/>
          <w:marBottom w:val="0"/>
          <w:divBdr>
            <w:top w:val="none" w:sz="0" w:space="0" w:color="auto"/>
            <w:left w:val="none" w:sz="0" w:space="0" w:color="auto"/>
            <w:bottom w:val="none" w:sz="0" w:space="0" w:color="auto"/>
            <w:right w:val="none" w:sz="0" w:space="0" w:color="auto"/>
          </w:divBdr>
        </w:div>
        <w:div w:id="1127700752">
          <w:marLeft w:val="0"/>
          <w:marRight w:val="0"/>
          <w:marTop w:val="0"/>
          <w:marBottom w:val="0"/>
          <w:divBdr>
            <w:top w:val="none" w:sz="0" w:space="0" w:color="auto"/>
            <w:left w:val="none" w:sz="0" w:space="0" w:color="auto"/>
            <w:bottom w:val="none" w:sz="0" w:space="0" w:color="auto"/>
            <w:right w:val="none" w:sz="0" w:space="0" w:color="auto"/>
          </w:divBdr>
        </w:div>
        <w:div w:id="1621452242">
          <w:marLeft w:val="0"/>
          <w:marRight w:val="0"/>
          <w:marTop w:val="0"/>
          <w:marBottom w:val="0"/>
          <w:divBdr>
            <w:top w:val="none" w:sz="0" w:space="0" w:color="auto"/>
            <w:left w:val="none" w:sz="0" w:space="0" w:color="auto"/>
            <w:bottom w:val="none" w:sz="0" w:space="0" w:color="auto"/>
            <w:right w:val="none" w:sz="0" w:space="0" w:color="auto"/>
          </w:divBdr>
        </w:div>
      </w:divsChild>
    </w:div>
    <w:div w:id="1337148556">
      <w:bodyDiv w:val="1"/>
      <w:marLeft w:val="0"/>
      <w:marRight w:val="0"/>
      <w:marTop w:val="0"/>
      <w:marBottom w:val="0"/>
      <w:divBdr>
        <w:top w:val="none" w:sz="0" w:space="0" w:color="auto"/>
        <w:left w:val="none" w:sz="0" w:space="0" w:color="auto"/>
        <w:bottom w:val="none" w:sz="0" w:space="0" w:color="auto"/>
        <w:right w:val="none" w:sz="0" w:space="0" w:color="auto"/>
      </w:divBdr>
      <w:divsChild>
        <w:div w:id="1479348741">
          <w:marLeft w:val="0"/>
          <w:marRight w:val="0"/>
          <w:marTop w:val="0"/>
          <w:marBottom w:val="0"/>
          <w:divBdr>
            <w:top w:val="none" w:sz="0" w:space="0" w:color="auto"/>
            <w:left w:val="none" w:sz="0" w:space="0" w:color="auto"/>
            <w:bottom w:val="none" w:sz="0" w:space="0" w:color="auto"/>
            <w:right w:val="none" w:sz="0" w:space="0" w:color="auto"/>
          </w:divBdr>
        </w:div>
      </w:divsChild>
    </w:div>
    <w:div w:id="1382363736">
      <w:bodyDiv w:val="1"/>
      <w:marLeft w:val="0"/>
      <w:marRight w:val="0"/>
      <w:marTop w:val="0"/>
      <w:marBottom w:val="0"/>
      <w:divBdr>
        <w:top w:val="none" w:sz="0" w:space="0" w:color="auto"/>
        <w:left w:val="none" w:sz="0" w:space="0" w:color="auto"/>
        <w:bottom w:val="none" w:sz="0" w:space="0" w:color="auto"/>
        <w:right w:val="none" w:sz="0" w:space="0" w:color="auto"/>
      </w:divBdr>
      <w:divsChild>
        <w:div w:id="992178219">
          <w:marLeft w:val="677"/>
          <w:marRight w:val="0"/>
          <w:marTop w:val="0"/>
          <w:marBottom w:val="0"/>
          <w:divBdr>
            <w:top w:val="none" w:sz="0" w:space="0" w:color="auto"/>
            <w:left w:val="none" w:sz="0" w:space="0" w:color="auto"/>
            <w:bottom w:val="none" w:sz="0" w:space="0" w:color="auto"/>
            <w:right w:val="none" w:sz="0" w:space="0" w:color="auto"/>
          </w:divBdr>
        </w:div>
      </w:divsChild>
    </w:div>
    <w:div w:id="1400207838">
      <w:bodyDiv w:val="1"/>
      <w:marLeft w:val="0"/>
      <w:marRight w:val="0"/>
      <w:marTop w:val="0"/>
      <w:marBottom w:val="0"/>
      <w:divBdr>
        <w:top w:val="none" w:sz="0" w:space="0" w:color="auto"/>
        <w:left w:val="none" w:sz="0" w:space="0" w:color="auto"/>
        <w:bottom w:val="none" w:sz="0" w:space="0" w:color="auto"/>
        <w:right w:val="none" w:sz="0" w:space="0" w:color="auto"/>
      </w:divBdr>
      <w:divsChild>
        <w:div w:id="1179125819">
          <w:marLeft w:val="533"/>
          <w:marRight w:val="0"/>
          <w:marTop w:val="77"/>
          <w:marBottom w:val="0"/>
          <w:divBdr>
            <w:top w:val="none" w:sz="0" w:space="0" w:color="auto"/>
            <w:left w:val="none" w:sz="0" w:space="0" w:color="auto"/>
            <w:bottom w:val="none" w:sz="0" w:space="0" w:color="auto"/>
            <w:right w:val="none" w:sz="0" w:space="0" w:color="auto"/>
          </w:divBdr>
        </w:div>
      </w:divsChild>
    </w:div>
    <w:div w:id="1506824657">
      <w:bodyDiv w:val="1"/>
      <w:marLeft w:val="0"/>
      <w:marRight w:val="0"/>
      <w:marTop w:val="0"/>
      <w:marBottom w:val="0"/>
      <w:divBdr>
        <w:top w:val="none" w:sz="0" w:space="0" w:color="auto"/>
        <w:left w:val="none" w:sz="0" w:space="0" w:color="auto"/>
        <w:bottom w:val="none" w:sz="0" w:space="0" w:color="auto"/>
        <w:right w:val="none" w:sz="0" w:space="0" w:color="auto"/>
      </w:divBdr>
    </w:div>
    <w:div w:id="1519271673">
      <w:bodyDiv w:val="1"/>
      <w:marLeft w:val="0"/>
      <w:marRight w:val="0"/>
      <w:marTop w:val="0"/>
      <w:marBottom w:val="0"/>
      <w:divBdr>
        <w:top w:val="none" w:sz="0" w:space="0" w:color="auto"/>
        <w:left w:val="none" w:sz="0" w:space="0" w:color="auto"/>
        <w:bottom w:val="none" w:sz="0" w:space="0" w:color="auto"/>
        <w:right w:val="none" w:sz="0" w:space="0" w:color="auto"/>
      </w:divBdr>
      <w:divsChild>
        <w:div w:id="779764278">
          <w:marLeft w:val="446"/>
          <w:marRight w:val="0"/>
          <w:marTop w:val="0"/>
          <w:marBottom w:val="0"/>
          <w:divBdr>
            <w:top w:val="none" w:sz="0" w:space="0" w:color="auto"/>
            <w:left w:val="none" w:sz="0" w:space="0" w:color="auto"/>
            <w:bottom w:val="none" w:sz="0" w:space="0" w:color="auto"/>
            <w:right w:val="none" w:sz="0" w:space="0" w:color="auto"/>
          </w:divBdr>
        </w:div>
        <w:div w:id="1289048906">
          <w:marLeft w:val="446"/>
          <w:marRight w:val="0"/>
          <w:marTop w:val="0"/>
          <w:marBottom w:val="0"/>
          <w:divBdr>
            <w:top w:val="none" w:sz="0" w:space="0" w:color="auto"/>
            <w:left w:val="none" w:sz="0" w:space="0" w:color="auto"/>
            <w:bottom w:val="none" w:sz="0" w:space="0" w:color="auto"/>
            <w:right w:val="none" w:sz="0" w:space="0" w:color="auto"/>
          </w:divBdr>
        </w:div>
        <w:div w:id="1301348618">
          <w:marLeft w:val="446"/>
          <w:marRight w:val="0"/>
          <w:marTop w:val="0"/>
          <w:marBottom w:val="0"/>
          <w:divBdr>
            <w:top w:val="none" w:sz="0" w:space="0" w:color="auto"/>
            <w:left w:val="none" w:sz="0" w:space="0" w:color="auto"/>
            <w:bottom w:val="none" w:sz="0" w:space="0" w:color="auto"/>
            <w:right w:val="none" w:sz="0" w:space="0" w:color="auto"/>
          </w:divBdr>
        </w:div>
        <w:div w:id="2103329000">
          <w:marLeft w:val="446"/>
          <w:marRight w:val="0"/>
          <w:marTop w:val="0"/>
          <w:marBottom w:val="0"/>
          <w:divBdr>
            <w:top w:val="none" w:sz="0" w:space="0" w:color="auto"/>
            <w:left w:val="none" w:sz="0" w:space="0" w:color="auto"/>
            <w:bottom w:val="none" w:sz="0" w:space="0" w:color="auto"/>
            <w:right w:val="none" w:sz="0" w:space="0" w:color="auto"/>
          </w:divBdr>
        </w:div>
      </w:divsChild>
    </w:div>
    <w:div w:id="1530340302">
      <w:bodyDiv w:val="1"/>
      <w:marLeft w:val="0"/>
      <w:marRight w:val="0"/>
      <w:marTop w:val="0"/>
      <w:marBottom w:val="0"/>
      <w:divBdr>
        <w:top w:val="none" w:sz="0" w:space="0" w:color="auto"/>
        <w:left w:val="none" w:sz="0" w:space="0" w:color="auto"/>
        <w:bottom w:val="none" w:sz="0" w:space="0" w:color="auto"/>
        <w:right w:val="none" w:sz="0" w:space="0" w:color="auto"/>
      </w:divBdr>
    </w:div>
    <w:div w:id="1599410703">
      <w:bodyDiv w:val="1"/>
      <w:marLeft w:val="0"/>
      <w:marRight w:val="0"/>
      <w:marTop w:val="0"/>
      <w:marBottom w:val="0"/>
      <w:divBdr>
        <w:top w:val="none" w:sz="0" w:space="0" w:color="auto"/>
        <w:left w:val="none" w:sz="0" w:space="0" w:color="auto"/>
        <w:bottom w:val="none" w:sz="0" w:space="0" w:color="auto"/>
        <w:right w:val="none" w:sz="0" w:space="0" w:color="auto"/>
      </w:divBdr>
      <w:divsChild>
        <w:div w:id="307370622">
          <w:marLeft w:val="533"/>
          <w:marRight w:val="0"/>
          <w:marTop w:val="77"/>
          <w:marBottom w:val="0"/>
          <w:divBdr>
            <w:top w:val="none" w:sz="0" w:space="0" w:color="auto"/>
            <w:left w:val="none" w:sz="0" w:space="0" w:color="auto"/>
            <w:bottom w:val="none" w:sz="0" w:space="0" w:color="auto"/>
            <w:right w:val="none" w:sz="0" w:space="0" w:color="auto"/>
          </w:divBdr>
        </w:div>
      </w:divsChild>
    </w:div>
    <w:div w:id="1610551583">
      <w:bodyDiv w:val="1"/>
      <w:marLeft w:val="0"/>
      <w:marRight w:val="0"/>
      <w:marTop w:val="0"/>
      <w:marBottom w:val="0"/>
      <w:divBdr>
        <w:top w:val="none" w:sz="0" w:space="0" w:color="auto"/>
        <w:left w:val="none" w:sz="0" w:space="0" w:color="auto"/>
        <w:bottom w:val="none" w:sz="0" w:space="0" w:color="auto"/>
        <w:right w:val="none" w:sz="0" w:space="0" w:color="auto"/>
      </w:divBdr>
      <w:divsChild>
        <w:div w:id="209728078">
          <w:marLeft w:val="533"/>
          <w:marRight w:val="0"/>
          <w:marTop w:val="77"/>
          <w:marBottom w:val="0"/>
          <w:divBdr>
            <w:top w:val="none" w:sz="0" w:space="0" w:color="auto"/>
            <w:left w:val="none" w:sz="0" w:space="0" w:color="auto"/>
            <w:bottom w:val="none" w:sz="0" w:space="0" w:color="auto"/>
            <w:right w:val="none" w:sz="0" w:space="0" w:color="auto"/>
          </w:divBdr>
        </w:div>
      </w:divsChild>
    </w:div>
    <w:div w:id="1623266519">
      <w:bodyDiv w:val="1"/>
      <w:marLeft w:val="0"/>
      <w:marRight w:val="0"/>
      <w:marTop w:val="0"/>
      <w:marBottom w:val="0"/>
      <w:divBdr>
        <w:top w:val="none" w:sz="0" w:space="0" w:color="auto"/>
        <w:left w:val="none" w:sz="0" w:space="0" w:color="auto"/>
        <w:bottom w:val="none" w:sz="0" w:space="0" w:color="auto"/>
        <w:right w:val="none" w:sz="0" w:space="0" w:color="auto"/>
      </w:divBdr>
    </w:div>
    <w:div w:id="1628969890">
      <w:bodyDiv w:val="1"/>
      <w:marLeft w:val="0"/>
      <w:marRight w:val="0"/>
      <w:marTop w:val="0"/>
      <w:marBottom w:val="0"/>
      <w:divBdr>
        <w:top w:val="none" w:sz="0" w:space="0" w:color="auto"/>
        <w:left w:val="none" w:sz="0" w:space="0" w:color="auto"/>
        <w:bottom w:val="none" w:sz="0" w:space="0" w:color="auto"/>
        <w:right w:val="none" w:sz="0" w:space="0" w:color="auto"/>
      </w:divBdr>
    </w:div>
    <w:div w:id="1633974241">
      <w:bodyDiv w:val="1"/>
      <w:marLeft w:val="0"/>
      <w:marRight w:val="0"/>
      <w:marTop w:val="0"/>
      <w:marBottom w:val="0"/>
      <w:divBdr>
        <w:top w:val="none" w:sz="0" w:space="0" w:color="auto"/>
        <w:left w:val="none" w:sz="0" w:space="0" w:color="auto"/>
        <w:bottom w:val="none" w:sz="0" w:space="0" w:color="auto"/>
        <w:right w:val="none" w:sz="0" w:space="0" w:color="auto"/>
      </w:divBdr>
      <w:divsChild>
        <w:div w:id="1823084854">
          <w:marLeft w:val="1253"/>
          <w:marRight w:val="0"/>
          <w:marTop w:val="120"/>
          <w:marBottom w:val="0"/>
          <w:divBdr>
            <w:top w:val="none" w:sz="0" w:space="0" w:color="auto"/>
            <w:left w:val="none" w:sz="0" w:space="0" w:color="auto"/>
            <w:bottom w:val="none" w:sz="0" w:space="0" w:color="auto"/>
            <w:right w:val="none" w:sz="0" w:space="0" w:color="auto"/>
          </w:divBdr>
        </w:div>
      </w:divsChild>
    </w:div>
    <w:div w:id="1643460145">
      <w:bodyDiv w:val="1"/>
      <w:marLeft w:val="0"/>
      <w:marRight w:val="0"/>
      <w:marTop w:val="0"/>
      <w:marBottom w:val="0"/>
      <w:divBdr>
        <w:top w:val="none" w:sz="0" w:space="0" w:color="auto"/>
        <w:left w:val="none" w:sz="0" w:space="0" w:color="auto"/>
        <w:bottom w:val="none" w:sz="0" w:space="0" w:color="auto"/>
        <w:right w:val="none" w:sz="0" w:space="0" w:color="auto"/>
      </w:divBdr>
    </w:div>
    <w:div w:id="1672177842">
      <w:bodyDiv w:val="1"/>
      <w:marLeft w:val="0"/>
      <w:marRight w:val="0"/>
      <w:marTop w:val="0"/>
      <w:marBottom w:val="0"/>
      <w:divBdr>
        <w:top w:val="none" w:sz="0" w:space="0" w:color="auto"/>
        <w:left w:val="none" w:sz="0" w:space="0" w:color="auto"/>
        <w:bottom w:val="none" w:sz="0" w:space="0" w:color="auto"/>
        <w:right w:val="none" w:sz="0" w:space="0" w:color="auto"/>
      </w:divBdr>
      <w:divsChild>
        <w:div w:id="595410330">
          <w:marLeft w:val="446"/>
          <w:marRight w:val="0"/>
          <w:marTop w:val="0"/>
          <w:marBottom w:val="0"/>
          <w:divBdr>
            <w:top w:val="none" w:sz="0" w:space="0" w:color="auto"/>
            <w:left w:val="none" w:sz="0" w:space="0" w:color="auto"/>
            <w:bottom w:val="none" w:sz="0" w:space="0" w:color="auto"/>
            <w:right w:val="none" w:sz="0" w:space="0" w:color="auto"/>
          </w:divBdr>
        </w:div>
      </w:divsChild>
    </w:div>
    <w:div w:id="1680814401">
      <w:bodyDiv w:val="1"/>
      <w:marLeft w:val="0"/>
      <w:marRight w:val="0"/>
      <w:marTop w:val="0"/>
      <w:marBottom w:val="0"/>
      <w:divBdr>
        <w:top w:val="none" w:sz="0" w:space="0" w:color="auto"/>
        <w:left w:val="none" w:sz="0" w:space="0" w:color="auto"/>
        <w:bottom w:val="none" w:sz="0" w:space="0" w:color="auto"/>
        <w:right w:val="none" w:sz="0" w:space="0" w:color="auto"/>
      </w:divBdr>
      <w:divsChild>
        <w:div w:id="1737972221">
          <w:marLeft w:val="446"/>
          <w:marRight w:val="0"/>
          <w:marTop w:val="0"/>
          <w:marBottom w:val="0"/>
          <w:divBdr>
            <w:top w:val="none" w:sz="0" w:space="0" w:color="auto"/>
            <w:left w:val="none" w:sz="0" w:space="0" w:color="auto"/>
            <w:bottom w:val="none" w:sz="0" w:space="0" w:color="auto"/>
            <w:right w:val="none" w:sz="0" w:space="0" w:color="auto"/>
          </w:divBdr>
        </w:div>
      </w:divsChild>
    </w:div>
    <w:div w:id="1682510470">
      <w:bodyDiv w:val="1"/>
      <w:marLeft w:val="0"/>
      <w:marRight w:val="0"/>
      <w:marTop w:val="0"/>
      <w:marBottom w:val="0"/>
      <w:divBdr>
        <w:top w:val="none" w:sz="0" w:space="0" w:color="auto"/>
        <w:left w:val="none" w:sz="0" w:space="0" w:color="auto"/>
        <w:bottom w:val="none" w:sz="0" w:space="0" w:color="auto"/>
        <w:right w:val="none" w:sz="0" w:space="0" w:color="auto"/>
      </w:divBdr>
    </w:div>
    <w:div w:id="1685663641">
      <w:bodyDiv w:val="1"/>
      <w:marLeft w:val="0"/>
      <w:marRight w:val="0"/>
      <w:marTop w:val="0"/>
      <w:marBottom w:val="0"/>
      <w:divBdr>
        <w:top w:val="none" w:sz="0" w:space="0" w:color="auto"/>
        <w:left w:val="none" w:sz="0" w:space="0" w:color="auto"/>
        <w:bottom w:val="none" w:sz="0" w:space="0" w:color="auto"/>
        <w:right w:val="none" w:sz="0" w:space="0" w:color="auto"/>
      </w:divBdr>
    </w:div>
    <w:div w:id="1737585081">
      <w:bodyDiv w:val="1"/>
      <w:marLeft w:val="0"/>
      <w:marRight w:val="0"/>
      <w:marTop w:val="0"/>
      <w:marBottom w:val="0"/>
      <w:divBdr>
        <w:top w:val="none" w:sz="0" w:space="0" w:color="auto"/>
        <w:left w:val="none" w:sz="0" w:space="0" w:color="auto"/>
        <w:bottom w:val="none" w:sz="0" w:space="0" w:color="auto"/>
        <w:right w:val="none" w:sz="0" w:space="0" w:color="auto"/>
      </w:divBdr>
      <w:divsChild>
        <w:div w:id="1253472444">
          <w:marLeft w:val="576"/>
          <w:marRight w:val="0"/>
          <w:marTop w:val="0"/>
          <w:marBottom w:val="0"/>
          <w:divBdr>
            <w:top w:val="none" w:sz="0" w:space="0" w:color="auto"/>
            <w:left w:val="none" w:sz="0" w:space="0" w:color="auto"/>
            <w:bottom w:val="none" w:sz="0" w:space="0" w:color="auto"/>
            <w:right w:val="none" w:sz="0" w:space="0" w:color="auto"/>
          </w:divBdr>
        </w:div>
        <w:div w:id="1752190060">
          <w:marLeft w:val="576"/>
          <w:marRight w:val="0"/>
          <w:marTop w:val="0"/>
          <w:marBottom w:val="0"/>
          <w:divBdr>
            <w:top w:val="none" w:sz="0" w:space="0" w:color="auto"/>
            <w:left w:val="none" w:sz="0" w:space="0" w:color="auto"/>
            <w:bottom w:val="none" w:sz="0" w:space="0" w:color="auto"/>
            <w:right w:val="none" w:sz="0" w:space="0" w:color="auto"/>
          </w:divBdr>
        </w:div>
      </w:divsChild>
    </w:div>
    <w:div w:id="1744176567">
      <w:bodyDiv w:val="1"/>
      <w:marLeft w:val="0"/>
      <w:marRight w:val="0"/>
      <w:marTop w:val="0"/>
      <w:marBottom w:val="0"/>
      <w:divBdr>
        <w:top w:val="none" w:sz="0" w:space="0" w:color="auto"/>
        <w:left w:val="none" w:sz="0" w:space="0" w:color="auto"/>
        <w:bottom w:val="none" w:sz="0" w:space="0" w:color="auto"/>
        <w:right w:val="none" w:sz="0" w:space="0" w:color="auto"/>
      </w:divBdr>
      <w:divsChild>
        <w:div w:id="80104640">
          <w:marLeft w:val="0"/>
          <w:marRight w:val="0"/>
          <w:marTop w:val="0"/>
          <w:marBottom w:val="0"/>
          <w:divBdr>
            <w:top w:val="none" w:sz="0" w:space="0" w:color="auto"/>
            <w:left w:val="none" w:sz="0" w:space="0" w:color="auto"/>
            <w:bottom w:val="none" w:sz="0" w:space="0" w:color="auto"/>
            <w:right w:val="none" w:sz="0" w:space="0" w:color="auto"/>
          </w:divBdr>
        </w:div>
        <w:div w:id="956760714">
          <w:marLeft w:val="0"/>
          <w:marRight w:val="0"/>
          <w:marTop w:val="0"/>
          <w:marBottom w:val="0"/>
          <w:divBdr>
            <w:top w:val="none" w:sz="0" w:space="0" w:color="auto"/>
            <w:left w:val="none" w:sz="0" w:space="0" w:color="auto"/>
            <w:bottom w:val="none" w:sz="0" w:space="0" w:color="auto"/>
            <w:right w:val="none" w:sz="0" w:space="0" w:color="auto"/>
          </w:divBdr>
        </w:div>
        <w:div w:id="2129082160">
          <w:marLeft w:val="0"/>
          <w:marRight w:val="0"/>
          <w:marTop w:val="0"/>
          <w:marBottom w:val="0"/>
          <w:divBdr>
            <w:top w:val="none" w:sz="0" w:space="0" w:color="auto"/>
            <w:left w:val="none" w:sz="0" w:space="0" w:color="auto"/>
            <w:bottom w:val="none" w:sz="0" w:space="0" w:color="auto"/>
            <w:right w:val="none" w:sz="0" w:space="0" w:color="auto"/>
          </w:divBdr>
        </w:div>
      </w:divsChild>
    </w:div>
    <w:div w:id="1778019928">
      <w:bodyDiv w:val="1"/>
      <w:marLeft w:val="0"/>
      <w:marRight w:val="0"/>
      <w:marTop w:val="0"/>
      <w:marBottom w:val="0"/>
      <w:divBdr>
        <w:top w:val="none" w:sz="0" w:space="0" w:color="auto"/>
        <w:left w:val="none" w:sz="0" w:space="0" w:color="auto"/>
        <w:bottom w:val="none" w:sz="0" w:space="0" w:color="auto"/>
        <w:right w:val="none" w:sz="0" w:space="0" w:color="auto"/>
      </w:divBdr>
      <w:divsChild>
        <w:div w:id="1439181579">
          <w:marLeft w:val="446"/>
          <w:marRight w:val="0"/>
          <w:marTop w:val="0"/>
          <w:marBottom w:val="0"/>
          <w:divBdr>
            <w:top w:val="none" w:sz="0" w:space="0" w:color="auto"/>
            <w:left w:val="none" w:sz="0" w:space="0" w:color="auto"/>
            <w:bottom w:val="none" w:sz="0" w:space="0" w:color="auto"/>
            <w:right w:val="none" w:sz="0" w:space="0" w:color="auto"/>
          </w:divBdr>
        </w:div>
      </w:divsChild>
    </w:div>
    <w:div w:id="1802992016">
      <w:bodyDiv w:val="1"/>
      <w:marLeft w:val="0"/>
      <w:marRight w:val="0"/>
      <w:marTop w:val="0"/>
      <w:marBottom w:val="0"/>
      <w:divBdr>
        <w:top w:val="none" w:sz="0" w:space="0" w:color="auto"/>
        <w:left w:val="none" w:sz="0" w:space="0" w:color="auto"/>
        <w:bottom w:val="none" w:sz="0" w:space="0" w:color="auto"/>
        <w:right w:val="none" w:sz="0" w:space="0" w:color="auto"/>
      </w:divBdr>
    </w:div>
    <w:div w:id="1842617261">
      <w:bodyDiv w:val="1"/>
      <w:marLeft w:val="0"/>
      <w:marRight w:val="0"/>
      <w:marTop w:val="0"/>
      <w:marBottom w:val="0"/>
      <w:divBdr>
        <w:top w:val="none" w:sz="0" w:space="0" w:color="auto"/>
        <w:left w:val="none" w:sz="0" w:space="0" w:color="auto"/>
        <w:bottom w:val="none" w:sz="0" w:space="0" w:color="auto"/>
        <w:right w:val="none" w:sz="0" w:space="0" w:color="auto"/>
      </w:divBdr>
      <w:divsChild>
        <w:div w:id="1562517149">
          <w:marLeft w:val="446"/>
          <w:marRight w:val="0"/>
          <w:marTop w:val="0"/>
          <w:marBottom w:val="0"/>
          <w:divBdr>
            <w:top w:val="none" w:sz="0" w:space="0" w:color="auto"/>
            <w:left w:val="none" w:sz="0" w:space="0" w:color="auto"/>
            <w:bottom w:val="none" w:sz="0" w:space="0" w:color="auto"/>
            <w:right w:val="none" w:sz="0" w:space="0" w:color="auto"/>
          </w:divBdr>
        </w:div>
        <w:div w:id="1794666952">
          <w:marLeft w:val="446"/>
          <w:marRight w:val="0"/>
          <w:marTop w:val="0"/>
          <w:marBottom w:val="0"/>
          <w:divBdr>
            <w:top w:val="none" w:sz="0" w:space="0" w:color="auto"/>
            <w:left w:val="none" w:sz="0" w:space="0" w:color="auto"/>
            <w:bottom w:val="none" w:sz="0" w:space="0" w:color="auto"/>
            <w:right w:val="none" w:sz="0" w:space="0" w:color="auto"/>
          </w:divBdr>
        </w:div>
      </w:divsChild>
    </w:div>
    <w:div w:id="1846627980">
      <w:bodyDiv w:val="1"/>
      <w:marLeft w:val="0"/>
      <w:marRight w:val="0"/>
      <w:marTop w:val="0"/>
      <w:marBottom w:val="0"/>
      <w:divBdr>
        <w:top w:val="none" w:sz="0" w:space="0" w:color="auto"/>
        <w:left w:val="none" w:sz="0" w:space="0" w:color="auto"/>
        <w:bottom w:val="none" w:sz="0" w:space="0" w:color="auto"/>
        <w:right w:val="none" w:sz="0" w:space="0" w:color="auto"/>
      </w:divBdr>
      <w:divsChild>
        <w:div w:id="768890034">
          <w:marLeft w:val="864"/>
          <w:marRight w:val="0"/>
          <w:marTop w:val="0"/>
          <w:marBottom w:val="0"/>
          <w:divBdr>
            <w:top w:val="none" w:sz="0" w:space="0" w:color="auto"/>
            <w:left w:val="none" w:sz="0" w:space="0" w:color="auto"/>
            <w:bottom w:val="none" w:sz="0" w:space="0" w:color="auto"/>
            <w:right w:val="none" w:sz="0" w:space="0" w:color="auto"/>
          </w:divBdr>
        </w:div>
        <w:div w:id="1407262805">
          <w:marLeft w:val="864"/>
          <w:marRight w:val="0"/>
          <w:marTop w:val="0"/>
          <w:marBottom w:val="0"/>
          <w:divBdr>
            <w:top w:val="none" w:sz="0" w:space="0" w:color="auto"/>
            <w:left w:val="none" w:sz="0" w:space="0" w:color="auto"/>
            <w:bottom w:val="none" w:sz="0" w:space="0" w:color="auto"/>
            <w:right w:val="none" w:sz="0" w:space="0" w:color="auto"/>
          </w:divBdr>
        </w:div>
      </w:divsChild>
    </w:div>
    <w:div w:id="1865753106">
      <w:bodyDiv w:val="1"/>
      <w:marLeft w:val="0"/>
      <w:marRight w:val="0"/>
      <w:marTop w:val="0"/>
      <w:marBottom w:val="0"/>
      <w:divBdr>
        <w:top w:val="none" w:sz="0" w:space="0" w:color="auto"/>
        <w:left w:val="none" w:sz="0" w:space="0" w:color="auto"/>
        <w:bottom w:val="none" w:sz="0" w:space="0" w:color="auto"/>
        <w:right w:val="none" w:sz="0" w:space="0" w:color="auto"/>
      </w:divBdr>
    </w:div>
    <w:div w:id="1869181094">
      <w:bodyDiv w:val="1"/>
      <w:marLeft w:val="0"/>
      <w:marRight w:val="0"/>
      <w:marTop w:val="0"/>
      <w:marBottom w:val="0"/>
      <w:divBdr>
        <w:top w:val="none" w:sz="0" w:space="0" w:color="auto"/>
        <w:left w:val="none" w:sz="0" w:space="0" w:color="auto"/>
        <w:bottom w:val="none" w:sz="0" w:space="0" w:color="auto"/>
        <w:right w:val="none" w:sz="0" w:space="0" w:color="auto"/>
      </w:divBdr>
      <w:divsChild>
        <w:div w:id="309098933">
          <w:marLeft w:val="0"/>
          <w:marRight w:val="0"/>
          <w:marTop w:val="0"/>
          <w:marBottom w:val="0"/>
          <w:divBdr>
            <w:top w:val="none" w:sz="0" w:space="0" w:color="auto"/>
            <w:left w:val="none" w:sz="0" w:space="0" w:color="auto"/>
            <w:bottom w:val="none" w:sz="0" w:space="0" w:color="auto"/>
            <w:right w:val="none" w:sz="0" w:space="0" w:color="auto"/>
          </w:divBdr>
        </w:div>
        <w:div w:id="984430576">
          <w:marLeft w:val="0"/>
          <w:marRight w:val="0"/>
          <w:marTop w:val="0"/>
          <w:marBottom w:val="0"/>
          <w:divBdr>
            <w:top w:val="none" w:sz="0" w:space="0" w:color="auto"/>
            <w:left w:val="none" w:sz="0" w:space="0" w:color="auto"/>
            <w:bottom w:val="none" w:sz="0" w:space="0" w:color="auto"/>
            <w:right w:val="none" w:sz="0" w:space="0" w:color="auto"/>
          </w:divBdr>
        </w:div>
        <w:div w:id="1225751046">
          <w:marLeft w:val="0"/>
          <w:marRight w:val="0"/>
          <w:marTop w:val="0"/>
          <w:marBottom w:val="0"/>
          <w:divBdr>
            <w:top w:val="none" w:sz="0" w:space="0" w:color="auto"/>
            <w:left w:val="none" w:sz="0" w:space="0" w:color="auto"/>
            <w:bottom w:val="none" w:sz="0" w:space="0" w:color="auto"/>
            <w:right w:val="none" w:sz="0" w:space="0" w:color="auto"/>
          </w:divBdr>
        </w:div>
        <w:div w:id="1469938855">
          <w:marLeft w:val="0"/>
          <w:marRight w:val="0"/>
          <w:marTop w:val="0"/>
          <w:marBottom w:val="0"/>
          <w:divBdr>
            <w:top w:val="none" w:sz="0" w:space="0" w:color="auto"/>
            <w:left w:val="none" w:sz="0" w:space="0" w:color="auto"/>
            <w:bottom w:val="none" w:sz="0" w:space="0" w:color="auto"/>
            <w:right w:val="none" w:sz="0" w:space="0" w:color="auto"/>
          </w:divBdr>
        </w:div>
      </w:divsChild>
    </w:div>
    <w:div w:id="1909419872">
      <w:bodyDiv w:val="1"/>
      <w:marLeft w:val="0"/>
      <w:marRight w:val="0"/>
      <w:marTop w:val="0"/>
      <w:marBottom w:val="0"/>
      <w:divBdr>
        <w:top w:val="none" w:sz="0" w:space="0" w:color="auto"/>
        <w:left w:val="none" w:sz="0" w:space="0" w:color="auto"/>
        <w:bottom w:val="none" w:sz="0" w:space="0" w:color="auto"/>
        <w:right w:val="none" w:sz="0" w:space="0" w:color="auto"/>
      </w:divBdr>
      <w:divsChild>
        <w:div w:id="636373477">
          <w:marLeft w:val="547"/>
          <w:marRight w:val="0"/>
          <w:marTop w:val="0"/>
          <w:marBottom w:val="0"/>
          <w:divBdr>
            <w:top w:val="none" w:sz="0" w:space="0" w:color="auto"/>
            <w:left w:val="none" w:sz="0" w:space="0" w:color="auto"/>
            <w:bottom w:val="none" w:sz="0" w:space="0" w:color="auto"/>
            <w:right w:val="none" w:sz="0" w:space="0" w:color="auto"/>
          </w:divBdr>
        </w:div>
        <w:div w:id="731974485">
          <w:marLeft w:val="547"/>
          <w:marRight w:val="0"/>
          <w:marTop w:val="0"/>
          <w:marBottom w:val="0"/>
          <w:divBdr>
            <w:top w:val="none" w:sz="0" w:space="0" w:color="auto"/>
            <w:left w:val="none" w:sz="0" w:space="0" w:color="auto"/>
            <w:bottom w:val="none" w:sz="0" w:space="0" w:color="auto"/>
            <w:right w:val="none" w:sz="0" w:space="0" w:color="auto"/>
          </w:divBdr>
        </w:div>
        <w:div w:id="797340059">
          <w:marLeft w:val="547"/>
          <w:marRight w:val="0"/>
          <w:marTop w:val="0"/>
          <w:marBottom w:val="0"/>
          <w:divBdr>
            <w:top w:val="none" w:sz="0" w:space="0" w:color="auto"/>
            <w:left w:val="none" w:sz="0" w:space="0" w:color="auto"/>
            <w:bottom w:val="none" w:sz="0" w:space="0" w:color="auto"/>
            <w:right w:val="none" w:sz="0" w:space="0" w:color="auto"/>
          </w:divBdr>
        </w:div>
      </w:divsChild>
    </w:div>
    <w:div w:id="1956325823">
      <w:bodyDiv w:val="1"/>
      <w:marLeft w:val="0"/>
      <w:marRight w:val="0"/>
      <w:marTop w:val="0"/>
      <w:marBottom w:val="0"/>
      <w:divBdr>
        <w:top w:val="none" w:sz="0" w:space="0" w:color="auto"/>
        <w:left w:val="none" w:sz="0" w:space="0" w:color="auto"/>
        <w:bottom w:val="none" w:sz="0" w:space="0" w:color="auto"/>
        <w:right w:val="none" w:sz="0" w:space="0" w:color="auto"/>
      </w:divBdr>
      <w:divsChild>
        <w:div w:id="1066302819">
          <w:marLeft w:val="576"/>
          <w:marRight w:val="0"/>
          <w:marTop w:val="0"/>
          <w:marBottom w:val="0"/>
          <w:divBdr>
            <w:top w:val="none" w:sz="0" w:space="0" w:color="auto"/>
            <w:left w:val="none" w:sz="0" w:space="0" w:color="auto"/>
            <w:bottom w:val="none" w:sz="0" w:space="0" w:color="auto"/>
            <w:right w:val="none" w:sz="0" w:space="0" w:color="auto"/>
          </w:divBdr>
        </w:div>
      </w:divsChild>
    </w:div>
    <w:div w:id="2031099511">
      <w:bodyDiv w:val="1"/>
      <w:marLeft w:val="0"/>
      <w:marRight w:val="0"/>
      <w:marTop w:val="0"/>
      <w:marBottom w:val="0"/>
      <w:divBdr>
        <w:top w:val="none" w:sz="0" w:space="0" w:color="auto"/>
        <w:left w:val="none" w:sz="0" w:space="0" w:color="auto"/>
        <w:bottom w:val="none" w:sz="0" w:space="0" w:color="auto"/>
        <w:right w:val="none" w:sz="0" w:space="0" w:color="auto"/>
      </w:divBdr>
    </w:div>
    <w:div w:id="2072144511">
      <w:bodyDiv w:val="1"/>
      <w:marLeft w:val="0"/>
      <w:marRight w:val="0"/>
      <w:marTop w:val="0"/>
      <w:marBottom w:val="0"/>
      <w:divBdr>
        <w:top w:val="none" w:sz="0" w:space="0" w:color="auto"/>
        <w:left w:val="none" w:sz="0" w:space="0" w:color="auto"/>
        <w:bottom w:val="none" w:sz="0" w:space="0" w:color="auto"/>
        <w:right w:val="none" w:sz="0" w:space="0" w:color="auto"/>
      </w:divBdr>
      <w:divsChild>
        <w:div w:id="209151860">
          <w:marLeft w:val="446"/>
          <w:marRight w:val="0"/>
          <w:marTop w:val="0"/>
          <w:marBottom w:val="0"/>
          <w:divBdr>
            <w:top w:val="none" w:sz="0" w:space="0" w:color="auto"/>
            <w:left w:val="none" w:sz="0" w:space="0" w:color="auto"/>
            <w:bottom w:val="none" w:sz="0" w:space="0" w:color="auto"/>
            <w:right w:val="none" w:sz="0" w:space="0" w:color="auto"/>
          </w:divBdr>
        </w:div>
        <w:div w:id="607084747">
          <w:marLeft w:val="446"/>
          <w:marRight w:val="0"/>
          <w:marTop w:val="0"/>
          <w:marBottom w:val="0"/>
          <w:divBdr>
            <w:top w:val="none" w:sz="0" w:space="0" w:color="auto"/>
            <w:left w:val="none" w:sz="0" w:space="0" w:color="auto"/>
            <w:bottom w:val="none" w:sz="0" w:space="0" w:color="auto"/>
            <w:right w:val="none" w:sz="0" w:space="0" w:color="auto"/>
          </w:divBdr>
        </w:div>
        <w:div w:id="759714969">
          <w:marLeft w:val="446"/>
          <w:marRight w:val="0"/>
          <w:marTop w:val="0"/>
          <w:marBottom w:val="0"/>
          <w:divBdr>
            <w:top w:val="none" w:sz="0" w:space="0" w:color="auto"/>
            <w:left w:val="none" w:sz="0" w:space="0" w:color="auto"/>
            <w:bottom w:val="none" w:sz="0" w:space="0" w:color="auto"/>
            <w:right w:val="none" w:sz="0" w:space="0" w:color="auto"/>
          </w:divBdr>
        </w:div>
        <w:div w:id="963268993">
          <w:marLeft w:val="446"/>
          <w:marRight w:val="0"/>
          <w:marTop w:val="0"/>
          <w:marBottom w:val="0"/>
          <w:divBdr>
            <w:top w:val="none" w:sz="0" w:space="0" w:color="auto"/>
            <w:left w:val="none" w:sz="0" w:space="0" w:color="auto"/>
            <w:bottom w:val="none" w:sz="0" w:space="0" w:color="auto"/>
            <w:right w:val="none" w:sz="0" w:space="0" w:color="auto"/>
          </w:divBdr>
        </w:div>
      </w:divsChild>
    </w:div>
    <w:div w:id="2073625341">
      <w:bodyDiv w:val="1"/>
      <w:marLeft w:val="0"/>
      <w:marRight w:val="0"/>
      <w:marTop w:val="0"/>
      <w:marBottom w:val="0"/>
      <w:divBdr>
        <w:top w:val="none" w:sz="0" w:space="0" w:color="auto"/>
        <w:left w:val="none" w:sz="0" w:space="0" w:color="auto"/>
        <w:bottom w:val="none" w:sz="0" w:space="0" w:color="auto"/>
        <w:right w:val="none" w:sz="0" w:space="0" w:color="auto"/>
      </w:divBdr>
      <w:divsChild>
        <w:div w:id="1712069700">
          <w:marLeft w:val="446"/>
          <w:marRight w:val="0"/>
          <w:marTop w:val="0"/>
          <w:marBottom w:val="0"/>
          <w:divBdr>
            <w:top w:val="none" w:sz="0" w:space="0" w:color="auto"/>
            <w:left w:val="none" w:sz="0" w:space="0" w:color="auto"/>
            <w:bottom w:val="none" w:sz="0" w:space="0" w:color="auto"/>
            <w:right w:val="none" w:sz="0" w:space="0" w:color="auto"/>
          </w:divBdr>
        </w:div>
      </w:divsChild>
    </w:div>
    <w:div w:id="2123306061">
      <w:bodyDiv w:val="1"/>
      <w:marLeft w:val="0"/>
      <w:marRight w:val="0"/>
      <w:marTop w:val="0"/>
      <w:marBottom w:val="0"/>
      <w:divBdr>
        <w:top w:val="none" w:sz="0" w:space="0" w:color="auto"/>
        <w:left w:val="none" w:sz="0" w:space="0" w:color="auto"/>
        <w:bottom w:val="none" w:sz="0" w:space="0" w:color="auto"/>
        <w:right w:val="none" w:sz="0" w:space="0" w:color="auto"/>
      </w:divBdr>
      <w:divsChild>
        <w:div w:id="46271999">
          <w:marLeft w:val="533"/>
          <w:marRight w:val="0"/>
          <w:marTop w:val="120"/>
          <w:marBottom w:val="0"/>
          <w:divBdr>
            <w:top w:val="none" w:sz="0" w:space="0" w:color="auto"/>
            <w:left w:val="none" w:sz="0" w:space="0" w:color="auto"/>
            <w:bottom w:val="none" w:sz="0" w:space="0" w:color="auto"/>
            <w:right w:val="none" w:sz="0" w:space="0" w:color="auto"/>
          </w:divBdr>
        </w:div>
      </w:divsChild>
    </w:div>
    <w:div w:id="2144694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ir@ememory.com.t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ttiefion\Documents\eMemory\IR\For%20IR\2021%20Q1\Management%20Report\2021%20Q1%20management%20report_20210510_v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13430AA-E455-4CBB-8DE7-0FDE9645FF0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2021 Q1 management report_20210510_v3.dot</Template>
  <TotalTime>7007</TotalTime>
  <Pages>5</Pages>
  <Words>1068</Words>
  <Characters>6089</Characters>
  <Application>Microsoft Office Word</Application>
  <DocSecurity>0</DocSecurity>
  <Lines>50</Lines>
  <Paragraphs>14</Paragraphs>
  <ScaleCrop>false</ScaleCrop>
  <Company>Hewlett-Packard Company</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Cattiefion</dc:creator>
  <cp:keywords/>
  <cp:lastModifiedBy>Cheryl Huang</cp:lastModifiedBy>
  <cp:revision>710</cp:revision>
  <cp:lastPrinted>2025-05-08T09:49:00Z</cp:lastPrinted>
  <dcterms:created xsi:type="dcterms:W3CDTF">2024-08-11T10:43:00Z</dcterms:created>
  <dcterms:modified xsi:type="dcterms:W3CDTF">2025-08-06T07:47:00Z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